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87A189" w14:textId="6A3E36A6" w:rsidR="00454ABC" w:rsidRPr="00F3048E" w:rsidRDefault="00454ABC" w:rsidP="00454ABC">
      <w:pPr>
        <w:pStyle w:val="Ttulo1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Actividad</w:t>
      </w:r>
      <w:r w:rsidRPr="00F3048E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3.</w:t>
      </w:r>
      <w:r>
        <w:rPr>
          <w:rFonts w:asciiTheme="minorHAnsi" w:hAnsiTheme="minorHAnsi" w:cstheme="minorHAnsi"/>
        </w:rPr>
        <w:t>2</w:t>
      </w:r>
      <w:r>
        <w:rPr>
          <w:rFonts w:asciiTheme="minorHAnsi" w:hAnsiTheme="minorHAnsi" w:cstheme="minorHAnsi"/>
        </w:rPr>
        <w:t xml:space="preserve"> Gestión de </w:t>
      </w:r>
      <w:r>
        <w:rPr>
          <w:rFonts w:asciiTheme="minorHAnsi" w:hAnsiTheme="minorHAnsi" w:cstheme="minorHAnsi"/>
        </w:rPr>
        <w:t>directorios</w:t>
      </w:r>
    </w:p>
    <w:p w14:paraId="23150E5D" w14:textId="77777777" w:rsidR="002643D6" w:rsidRDefault="002643D6" w:rsidP="00454ABC">
      <w:pPr>
        <w:rPr>
          <w:color w:val="FF0000"/>
        </w:rPr>
      </w:pPr>
    </w:p>
    <w:p w14:paraId="3DC5FEA7" w14:textId="18342250" w:rsidR="005D1A33" w:rsidRDefault="00454ABC" w:rsidP="00454ABC">
      <w:pPr>
        <w:rPr>
          <w:color w:val="FF0000"/>
        </w:rPr>
      </w:pPr>
      <w:bookmarkStart w:id="0" w:name="_GoBack"/>
      <w:bookmarkEnd w:id="0"/>
      <w:r w:rsidRPr="001C5972">
        <w:rPr>
          <w:color w:val="FF0000"/>
        </w:rPr>
        <w:t>Indica cómo lo has hecho y haz capturas de pantalla de todos los apartados para demostrar que lo has hecho. Para ello sigue el ejemplo que tienes en el apartado General:</w:t>
      </w:r>
      <w:r>
        <w:rPr>
          <w:color w:val="FF0000"/>
        </w:rPr>
        <w:t xml:space="preserve"> “</w:t>
      </w:r>
      <w:r w:rsidRPr="00454ABC">
        <w:rPr>
          <w:b/>
          <w:color w:val="FF0000"/>
        </w:rPr>
        <w:t>Ejemplo de Actividad con comandos</w:t>
      </w:r>
      <w:r>
        <w:rPr>
          <w:color w:val="FF0000"/>
        </w:rPr>
        <w:t>”</w:t>
      </w:r>
      <w:r>
        <w:rPr>
          <w:color w:val="FF0000"/>
        </w:rPr>
        <w:t>.</w:t>
      </w:r>
    </w:p>
    <w:p w14:paraId="0F15BF4E" w14:textId="77777777" w:rsidR="00454ABC" w:rsidRDefault="00454ABC" w:rsidP="00454ABC"/>
    <w:p w14:paraId="6FC723E2" w14:textId="77777777" w:rsidR="005D1A33" w:rsidRDefault="005D1A33" w:rsidP="005D1A33">
      <w:pPr>
        <w:pStyle w:val="Ttulo3"/>
        <w:rPr>
          <w:rFonts w:asciiTheme="minorHAnsi" w:hAnsiTheme="minorHAnsi" w:cstheme="minorHAnsi"/>
          <w:sz w:val="34"/>
        </w:rPr>
      </w:pPr>
      <w:r w:rsidRPr="002563D8">
        <w:t>Objetivos</w:t>
      </w:r>
    </w:p>
    <w:p w14:paraId="2E7FC054" w14:textId="282B046D" w:rsidR="003A33D8" w:rsidRDefault="00BD425F" w:rsidP="003A33D8">
      <w:pPr>
        <w:pStyle w:val="Estilo1"/>
        <w:numPr>
          <w:ilvl w:val="0"/>
          <w:numId w:val="8"/>
        </w:numPr>
      </w:pPr>
      <w:r>
        <w:t xml:space="preserve">Gestión de </w:t>
      </w:r>
      <w:r w:rsidR="00571370">
        <w:t>directorios</w:t>
      </w:r>
      <w:r>
        <w:t xml:space="preserve"> en Windows 10</w:t>
      </w:r>
    </w:p>
    <w:p w14:paraId="49F204CE" w14:textId="77777777" w:rsidR="005D1A33" w:rsidRPr="005A17E9" w:rsidRDefault="005D1A33" w:rsidP="005D1A33">
      <w:pPr>
        <w:pStyle w:val="Textoindependiente"/>
        <w:rPr>
          <w:rFonts w:asciiTheme="minorHAnsi" w:hAnsiTheme="minorHAnsi" w:cstheme="minorHAnsi"/>
          <w:szCs w:val="18"/>
        </w:rPr>
      </w:pPr>
    </w:p>
    <w:p w14:paraId="64AF3DE8" w14:textId="77777777" w:rsidR="005D1A33" w:rsidRDefault="005D1A33" w:rsidP="005D1A33">
      <w:pPr>
        <w:pStyle w:val="Ttulo3"/>
      </w:pPr>
      <w:r>
        <w:t>Material de referencia:</w:t>
      </w:r>
    </w:p>
    <w:p w14:paraId="22090A43" w14:textId="4FDB6309" w:rsidR="00F127E2" w:rsidRDefault="00F127E2" w:rsidP="00F127E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Apuntes del Tema.</w:t>
      </w:r>
    </w:p>
    <w:p w14:paraId="2E73410A" w14:textId="77777777" w:rsidR="00F127E2" w:rsidRPr="00F426D5" w:rsidRDefault="00F127E2" w:rsidP="00F127E2">
      <w:pPr>
        <w:rPr>
          <w:rFonts w:asciiTheme="minorHAnsi" w:hAnsiTheme="minorHAnsi" w:cstheme="minorHAnsi"/>
        </w:rPr>
      </w:pPr>
    </w:p>
    <w:p w14:paraId="201ACE1D" w14:textId="1692DE46" w:rsidR="00F127E2" w:rsidRDefault="005450E7" w:rsidP="005450E7">
      <w:pPr>
        <w:rPr>
          <w:rFonts w:asciiTheme="minorHAnsi" w:hAnsiTheme="minorHAnsi" w:cstheme="minorHAnsi"/>
        </w:rPr>
      </w:pPr>
      <w:r w:rsidRPr="00F426D5">
        <w:rPr>
          <w:rFonts w:asciiTheme="minorHAnsi" w:hAnsiTheme="minorHAnsi" w:cstheme="minorHAnsi"/>
        </w:rPr>
        <w:t>B</w:t>
      </w:r>
      <w:r w:rsidR="00F426D5" w:rsidRPr="00F426D5">
        <w:rPr>
          <w:rFonts w:asciiTheme="minorHAnsi" w:hAnsiTheme="minorHAnsi" w:cstheme="minorHAnsi"/>
        </w:rPr>
        <w:t xml:space="preserve">úsqueda </w:t>
      </w:r>
      <w:r w:rsidR="00F127E2">
        <w:rPr>
          <w:rFonts w:asciiTheme="minorHAnsi" w:hAnsiTheme="minorHAnsi" w:cstheme="minorHAnsi"/>
        </w:rPr>
        <w:t>en Internet</w:t>
      </w:r>
      <w:r w:rsidR="00F426D5" w:rsidRPr="00F426D5">
        <w:rPr>
          <w:rFonts w:asciiTheme="minorHAnsi" w:hAnsiTheme="minorHAnsi" w:cstheme="minorHAnsi"/>
        </w:rPr>
        <w:t>.</w:t>
      </w:r>
    </w:p>
    <w:p w14:paraId="06B4D899" w14:textId="77777777" w:rsidR="003A33D8" w:rsidRPr="003A33D8" w:rsidRDefault="003A33D8" w:rsidP="003A33D8"/>
    <w:p w14:paraId="3B946B97" w14:textId="3301A3F1" w:rsidR="007F6B1B" w:rsidRDefault="00B939FB" w:rsidP="003123A7">
      <w:pPr>
        <w:pStyle w:val="Ttulo3"/>
      </w:pPr>
      <w:r>
        <w:t>Ejercicios:</w:t>
      </w:r>
    </w:p>
    <w:p w14:paraId="6885EC2A" w14:textId="5A3932A8" w:rsidR="007F6B1B" w:rsidRPr="007F6B1B" w:rsidRDefault="007F6B1B" w:rsidP="007F6B1B">
      <w:pPr>
        <w:pStyle w:val="Ttulo3"/>
      </w:pPr>
      <w:r>
        <w:t>Comandos de Windows (I)</w:t>
      </w:r>
    </w:p>
    <w:p w14:paraId="4D3A4B8E" w14:textId="644A0DB0" w:rsidR="003123A7" w:rsidRDefault="003123A7" w:rsidP="003123A7">
      <w:pPr>
        <w:pStyle w:val="Preguntas"/>
        <w:numPr>
          <w:ilvl w:val="0"/>
          <w:numId w:val="14"/>
        </w:numPr>
        <w:spacing w:after="120"/>
        <w:jc w:val="both"/>
      </w:pPr>
      <w:r>
        <w:t xml:space="preserve">Reinicia el equipo a los 10 segundos mostrando el mensaje “El equipo se reiniciará pasados 10 segundos”. Utiliza el comando </w:t>
      </w:r>
      <w:proofErr w:type="spellStart"/>
      <w:r>
        <w:t>shutdown</w:t>
      </w:r>
      <w:proofErr w:type="spellEnd"/>
      <w:r>
        <w:t>.</w:t>
      </w:r>
    </w:p>
    <w:p w14:paraId="07FBFC5F" w14:textId="690D7D69" w:rsidR="003123A7" w:rsidRDefault="003123A7" w:rsidP="003123A7">
      <w:pPr>
        <w:pStyle w:val="Preguntas"/>
        <w:spacing w:after="120"/>
        <w:jc w:val="both"/>
      </w:pPr>
    </w:p>
    <w:p w14:paraId="67F18B70" w14:textId="77777777" w:rsidR="003123A7" w:rsidRDefault="003123A7" w:rsidP="003123A7">
      <w:pPr>
        <w:pStyle w:val="Ttulo3"/>
      </w:pPr>
      <w:r>
        <w:t>Desde Símbolo de sistema [</w:t>
      </w:r>
      <w:proofErr w:type="spellStart"/>
      <w:r>
        <w:t>CMD</w:t>
      </w:r>
      <w:proofErr w:type="spellEnd"/>
      <w:r>
        <w:t>] (II)</w:t>
      </w:r>
    </w:p>
    <w:p w14:paraId="2AD48D05" w14:textId="05559BF3" w:rsidR="003123A7" w:rsidRDefault="003123A7" w:rsidP="003123A7">
      <w:pPr>
        <w:pStyle w:val="Preguntas"/>
        <w:numPr>
          <w:ilvl w:val="0"/>
          <w:numId w:val="22"/>
        </w:numPr>
        <w:spacing w:after="120"/>
        <w:jc w:val="both"/>
      </w:pPr>
      <w:r>
        <w:t xml:space="preserve">Crea una carpeta, en tu Escritorio, que se llame </w:t>
      </w:r>
      <w:proofErr w:type="spellStart"/>
      <w:r>
        <w:t>unidad4</w:t>
      </w:r>
      <w:proofErr w:type="spellEnd"/>
      <w:r>
        <w:t>. Entra dentro de ella y muestra su contenido.</w:t>
      </w:r>
    </w:p>
    <w:p w14:paraId="698C0283" w14:textId="5483AE55" w:rsidR="003123A7" w:rsidRDefault="003123A7" w:rsidP="003123A7">
      <w:pPr>
        <w:pStyle w:val="Preguntas"/>
        <w:numPr>
          <w:ilvl w:val="0"/>
          <w:numId w:val="22"/>
        </w:numPr>
        <w:spacing w:after="120"/>
        <w:jc w:val="both"/>
      </w:pPr>
      <w:r>
        <w:t xml:space="preserve">Copia la carpeta </w:t>
      </w:r>
      <w:proofErr w:type="spellStart"/>
      <w:r>
        <w:t>unidad4</w:t>
      </w:r>
      <w:proofErr w:type="spellEnd"/>
      <w:r>
        <w:t xml:space="preserve"> en tu directorio personal (C:\</w:t>
      </w:r>
      <w:proofErr w:type="spellStart"/>
      <w:r>
        <w:t>Users</w:t>
      </w:r>
      <w:proofErr w:type="spellEnd"/>
      <w:r>
        <w:t xml:space="preserve">\usuario), cámbiale el nombre en el mismo proceso </w:t>
      </w:r>
      <w:r w:rsidR="00CB650B">
        <w:t>por</w:t>
      </w:r>
      <w:r>
        <w:t xml:space="preserve"> </w:t>
      </w:r>
      <w:proofErr w:type="spellStart"/>
      <w:r>
        <w:t>act</w:t>
      </w:r>
      <w:proofErr w:type="spellEnd"/>
      <w:r>
        <w:t xml:space="preserve">. </w:t>
      </w:r>
      <w:r w:rsidR="00571370">
        <w:t>(nombre del nuevo directorio será “</w:t>
      </w:r>
      <w:proofErr w:type="spellStart"/>
      <w:r w:rsidR="00571370">
        <w:t>act</w:t>
      </w:r>
      <w:proofErr w:type="spellEnd"/>
      <w:r w:rsidR="00571370">
        <w:t>”)</w:t>
      </w:r>
    </w:p>
    <w:p w14:paraId="2F13DEE4" w14:textId="68728173" w:rsidR="003123A7" w:rsidRDefault="003123A7" w:rsidP="003123A7">
      <w:pPr>
        <w:pStyle w:val="Preguntas"/>
        <w:numPr>
          <w:ilvl w:val="0"/>
          <w:numId w:val="22"/>
        </w:numPr>
        <w:spacing w:after="120"/>
        <w:jc w:val="both"/>
      </w:pPr>
      <w:r>
        <w:t xml:space="preserve">Renombra la carpeta </w:t>
      </w:r>
      <w:proofErr w:type="spellStart"/>
      <w:r>
        <w:t>act</w:t>
      </w:r>
      <w:proofErr w:type="spellEnd"/>
      <w:r>
        <w:t xml:space="preserve"> con el nombre actividades.</w:t>
      </w:r>
    </w:p>
    <w:p w14:paraId="285AAA98" w14:textId="3743272D" w:rsidR="003123A7" w:rsidRDefault="003123A7" w:rsidP="003123A7">
      <w:pPr>
        <w:pStyle w:val="Preguntas"/>
        <w:numPr>
          <w:ilvl w:val="0"/>
          <w:numId w:val="22"/>
        </w:numPr>
        <w:spacing w:after="120"/>
        <w:jc w:val="both"/>
      </w:pPr>
      <w:r>
        <w:t xml:space="preserve">Mueve la carpeta actividades y sitúala dentro de la carpeta </w:t>
      </w:r>
      <w:proofErr w:type="spellStart"/>
      <w:r>
        <w:t>unidad4</w:t>
      </w:r>
      <w:proofErr w:type="spellEnd"/>
      <w:r>
        <w:t>.</w:t>
      </w:r>
    </w:p>
    <w:p w14:paraId="3353623F" w14:textId="12FD1924" w:rsidR="003123A7" w:rsidRDefault="003123A7" w:rsidP="003123A7">
      <w:pPr>
        <w:pStyle w:val="Preguntas"/>
        <w:numPr>
          <w:ilvl w:val="0"/>
          <w:numId w:val="22"/>
        </w:numPr>
        <w:spacing w:after="120"/>
        <w:jc w:val="both"/>
      </w:pPr>
      <w:r>
        <w:t xml:space="preserve">Crea dos ficheros dentro de la carpeta actividades. Los ficheros tendrán el nombre </w:t>
      </w:r>
      <w:proofErr w:type="spellStart"/>
      <w:r>
        <w:t>f1.txt</w:t>
      </w:r>
      <w:proofErr w:type="spellEnd"/>
      <w:r>
        <w:t xml:space="preserve"> y </w:t>
      </w:r>
      <w:proofErr w:type="spellStart"/>
      <w:r>
        <w:t>f1b.txt</w:t>
      </w:r>
      <w:proofErr w:type="spellEnd"/>
      <w:r>
        <w:t>.</w:t>
      </w:r>
    </w:p>
    <w:p w14:paraId="20ECD8BD" w14:textId="2D14CA4D" w:rsidR="003123A7" w:rsidRDefault="003123A7" w:rsidP="003123A7">
      <w:pPr>
        <w:pStyle w:val="Preguntas"/>
        <w:numPr>
          <w:ilvl w:val="0"/>
          <w:numId w:val="22"/>
        </w:numPr>
        <w:spacing w:after="120"/>
        <w:jc w:val="both"/>
      </w:pPr>
      <w:r>
        <w:t xml:space="preserve">Oculta el fichero </w:t>
      </w:r>
      <w:proofErr w:type="spellStart"/>
      <w:r>
        <w:t>f1.txt</w:t>
      </w:r>
      <w:proofErr w:type="spellEnd"/>
      <w:r>
        <w:t>.</w:t>
      </w:r>
    </w:p>
    <w:p w14:paraId="394399EF" w14:textId="29BE46D3" w:rsidR="003123A7" w:rsidRDefault="003123A7" w:rsidP="003123A7">
      <w:pPr>
        <w:pStyle w:val="Preguntas"/>
        <w:numPr>
          <w:ilvl w:val="0"/>
          <w:numId w:val="22"/>
        </w:numPr>
        <w:spacing w:after="120"/>
        <w:jc w:val="both"/>
      </w:pPr>
      <w:r>
        <w:t>Lista todos los archivos de la carpeta actividades, incluso los ocultos.</w:t>
      </w:r>
    </w:p>
    <w:p w14:paraId="06C3CA45" w14:textId="77777777" w:rsidR="00CB650B" w:rsidRDefault="00CB650B" w:rsidP="00CB650B">
      <w:pPr>
        <w:pStyle w:val="Preguntas"/>
        <w:numPr>
          <w:ilvl w:val="0"/>
          <w:numId w:val="22"/>
        </w:numPr>
        <w:spacing w:after="120"/>
        <w:jc w:val="both"/>
      </w:pPr>
      <w:r>
        <w:t xml:space="preserve">Pon el fichero </w:t>
      </w:r>
      <w:proofErr w:type="spellStart"/>
      <w:r>
        <w:t>f1.txt</w:t>
      </w:r>
      <w:proofErr w:type="spellEnd"/>
      <w:r>
        <w:t xml:space="preserve"> visible.</w:t>
      </w:r>
    </w:p>
    <w:p w14:paraId="3B1AE2CA" w14:textId="737E6C8A" w:rsidR="003123A7" w:rsidRDefault="003123A7" w:rsidP="003123A7">
      <w:pPr>
        <w:pStyle w:val="Preguntas"/>
        <w:numPr>
          <w:ilvl w:val="0"/>
          <w:numId w:val="22"/>
        </w:numPr>
        <w:spacing w:after="120"/>
        <w:jc w:val="both"/>
      </w:pPr>
      <w:r>
        <w:t xml:space="preserve">Lista los ficheros que empiezan por f tienen dos caracteres a continuación y terminan en </w:t>
      </w:r>
      <w:proofErr w:type="spellStart"/>
      <w:r>
        <w:t>txt</w:t>
      </w:r>
      <w:proofErr w:type="spellEnd"/>
      <w:r>
        <w:t>.</w:t>
      </w:r>
    </w:p>
    <w:p w14:paraId="117B4583" w14:textId="761CBE45" w:rsidR="003123A7" w:rsidRDefault="003123A7" w:rsidP="003123A7">
      <w:pPr>
        <w:pStyle w:val="Preguntas"/>
        <w:numPr>
          <w:ilvl w:val="0"/>
          <w:numId w:val="22"/>
        </w:numPr>
        <w:spacing w:after="120"/>
        <w:jc w:val="both"/>
      </w:pPr>
      <w:r>
        <w:t>Visualiza la estructura, incluyendo los archivos, del árbol que hemos creado.</w:t>
      </w:r>
    </w:p>
    <w:p w14:paraId="20BE2D25" w14:textId="54614785" w:rsidR="005D4383" w:rsidRDefault="003123A7" w:rsidP="003123A7">
      <w:pPr>
        <w:pStyle w:val="Preguntas"/>
        <w:numPr>
          <w:ilvl w:val="0"/>
          <w:numId w:val="22"/>
        </w:numPr>
        <w:spacing w:after="120"/>
        <w:jc w:val="both"/>
      </w:pPr>
      <w:r>
        <w:t xml:space="preserve">Elimina, utilizando un único comando, el directorio </w:t>
      </w:r>
      <w:proofErr w:type="spellStart"/>
      <w:r>
        <w:t>unidad4</w:t>
      </w:r>
      <w:proofErr w:type="spellEnd"/>
      <w:r>
        <w:t>.</w:t>
      </w:r>
    </w:p>
    <w:p w14:paraId="30C2784D" w14:textId="2F8DE27D" w:rsidR="00906D8C" w:rsidRDefault="00906D8C" w:rsidP="00906D8C">
      <w:pPr>
        <w:pStyle w:val="Preguntas"/>
        <w:spacing w:after="120"/>
        <w:jc w:val="both"/>
      </w:pPr>
    </w:p>
    <w:p w14:paraId="56700424" w14:textId="3FF8FF27" w:rsidR="00906D8C" w:rsidRDefault="00906D8C" w:rsidP="00906D8C">
      <w:pPr>
        <w:pStyle w:val="Ttulo3"/>
      </w:pPr>
      <w:r>
        <w:t xml:space="preserve">Desde </w:t>
      </w:r>
      <w:proofErr w:type="spellStart"/>
      <w:r>
        <w:t>PowerShell</w:t>
      </w:r>
      <w:proofErr w:type="spellEnd"/>
      <w:r>
        <w:t xml:space="preserve"> (III)</w:t>
      </w:r>
    </w:p>
    <w:p w14:paraId="148095B9" w14:textId="77777777" w:rsidR="003123A7" w:rsidRDefault="003123A7" w:rsidP="003123A7">
      <w:pPr>
        <w:pStyle w:val="Preguntas"/>
        <w:numPr>
          <w:ilvl w:val="0"/>
          <w:numId w:val="23"/>
        </w:numPr>
        <w:spacing w:after="120"/>
        <w:jc w:val="both"/>
      </w:pPr>
      <w:r>
        <w:t xml:space="preserve">Crea una carpeta, en tu Escritorio, que se llame </w:t>
      </w:r>
      <w:proofErr w:type="spellStart"/>
      <w:r>
        <w:t>unidad4</w:t>
      </w:r>
      <w:proofErr w:type="spellEnd"/>
      <w:r>
        <w:t>. Entra dentro de ella y muestra su contenido.</w:t>
      </w:r>
    </w:p>
    <w:p w14:paraId="23FC9CE5" w14:textId="6B669F5A" w:rsidR="003123A7" w:rsidRDefault="003123A7" w:rsidP="003123A7">
      <w:pPr>
        <w:pStyle w:val="Preguntas"/>
        <w:numPr>
          <w:ilvl w:val="0"/>
          <w:numId w:val="23"/>
        </w:numPr>
        <w:spacing w:after="120"/>
        <w:jc w:val="both"/>
      </w:pPr>
      <w:r>
        <w:t xml:space="preserve">Copia la carpeta </w:t>
      </w:r>
      <w:proofErr w:type="spellStart"/>
      <w:r>
        <w:t>unidad4</w:t>
      </w:r>
      <w:proofErr w:type="spellEnd"/>
      <w:r>
        <w:t xml:space="preserve"> en tu directorio personal (C:\</w:t>
      </w:r>
      <w:proofErr w:type="spellStart"/>
      <w:r>
        <w:t>Users</w:t>
      </w:r>
      <w:proofErr w:type="spellEnd"/>
      <w:r>
        <w:t>\usuario), cámbiale el</w:t>
      </w:r>
      <w:r w:rsidR="003A2A4B">
        <w:t xml:space="preserve"> nombre en el mismo proceso por </w:t>
      </w:r>
      <w:proofErr w:type="spellStart"/>
      <w:r>
        <w:t>act</w:t>
      </w:r>
      <w:proofErr w:type="spellEnd"/>
      <w:r>
        <w:t xml:space="preserve">. </w:t>
      </w:r>
    </w:p>
    <w:p w14:paraId="2D1BC9FF" w14:textId="77777777" w:rsidR="003123A7" w:rsidRDefault="003123A7" w:rsidP="003123A7">
      <w:pPr>
        <w:pStyle w:val="Preguntas"/>
        <w:numPr>
          <w:ilvl w:val="0"/>
          <w:numId w:val="23"/>
        </w:numPr>
        <w:spacing w:after="120"/>
        <w:jc w:val="both"/>
      </w:pPr>
      <w:r>
        <w:lastRenderedPageBreak/>
        <w:t xml:space="preserve">Renombra la carpeta </w:t>
      </w:r>
      <w:proofErr w:type="spellStart"/>
      <w:r>
        <w:t>act</w:t>
      </w:r>
      <w:proofErr w:type="spellEnd"/>
      <w:r>
        <w:t xml:space="preserve"> con el nombre actividades.</w:t>
      </w:r>
    </w:p>
    <w:p w14:paraId="1E20F615" w14:textId="77777777" w:rsidR="003123A7" w:rsidRDefault="003123A7" w:rsidP="003123A7">
      <w:pPr>
        <w:pStyle w:val="Preguntas"/>
        <w:numPr>
          <w:ilvl w:val="0"/>
          <w:numId w:val="23"/>
        </w:numPr>
        <w:spacing w:after="120"/>
        <w:jc w:val="both"/>
      </w:pPr>
      <w:r>
        <w:t xml:space="preserve">Mueve la carpeta actividades y sitúala dentro de la carpeta </w:t>
      </w:r>
      <w:proofErr w:type="spellStart"/>
      <w:r>
        <w:t>unidad4</w:t>
      </w:r>
      <w:proofErr w:type="spellEnd"/>
      <w:r>
        <w:t>.</w:t>
      </w:r>
    </w:p>
    <w:p w14:paraId="718D512D" w14:textId="77777777" w:rsidR="003123A7" w:rsidRDefault="003123A7" w:rsidP="003123A7">
      <w:pPr>
        <w:pStyle w:val="Preguntas"/>
        <w:numPr>
          <w:ilvl w:val="0"/>
          <w:numId w:val="23"/>
        </w:numPr>
        <w:spacing w:after="120"/>
        <w:jc w:val="both"/>
      </w:pPr>
      <w:r>
        <w:t xml:space="preserve">Crea dos ficheros dentro de la carpeta actividades. Los ficheros tendrán el nombre </w:t>
      </w:r>
      <w:proofErr w:type="spellStart"/>
      <w:r>
        <w:t>f1.txt</w:t>
      </w:r>
      <w:proofErr w:type="spellEnd"/>
      <w:r>
        <w:t xml:space="preserve"> y </w:t>
      </w:r>
      <w:proofErr w:type="spellStart"/>
      <w:r>
        <w:t>f1b.txt</w:t>
      </w:r>
      <w:proofErr w:type="spellEnd"/>
      <w:r>
        <w:t>.</w:t>
      </w:r>
    </w:p>
    <w:p w14:paraId="55702B79" w14:textId="77777777" w:rsidR="003123A7" w:rsidRDefault="003123A7" w:rsidP="003123A7">
      <w:pPr>
        <w:pStyle w:val="Preguntas"/>
        <w:numPr>
          <w:ilvl w:val="0"/>
          <w:numId w:val="23"/>
        </w:numPr>
        <w:spacing w:after="120"/>
        <w:jc w:val="both"/>
      </w:pPr>
      <w:r>
        <w:t xml:space="preserve">Oculta el fichero </w:t>
      </w:r>
      <w:proofErr w:type="spellStart"/>
      <w:r>
        <w:t>f1.txt</w:t>
      </w:r>
      <w:proofErr w:type="spellEnd"/>
      <w:r>
        <w:t>.</w:t>
      </w:r>
    </w:p>
    <w:p w14:paraId="4B40B22C" w14:textId="20336B45" w:rsidR="003123A7" w:rsidRDefault="003123A7" w:rsidP="003123A7">
      <w:pPr>
        <w:pStyle w:val="Preguntas"/>
        <w:numPr>
          <w:ilvl w:val="0"/>
          <w:numId w:val="23"/>
        </w:numPr>
        <w:spacing w:after="120"/>
        <w:jc w:val="both"/>
      </w:pPr>
      <w:r>
        <w:t>Lista todos los archivos de la carpeta actividades, incluso los ocultos.</w:t>
      </w:r>
    </w:p>
    <w:p w14:paraId="6FA7045D" w14:textId="41079815" w:rsidR="00CB650B" w:rsidRDefault="00CB650B" w:rsidP="003123A7">
      <w:pPr>
        <w:pStyle w:val="Preguntas"/>
        <w:numPr>
          <w:ilvl w:val="0"/>
          <w:numId w:val="23"/>
        </w:numPr>
        <w:spacing w:after="120"/>
        <w:jc w:val="both"/>
      </w:pPr>
      <w:r>
        <w:t>Pon los ficheros visibles.</w:t>
      </w:r>
    </w:p>
    <w:p w14:paraId="0C002D6F" w14:textId="77777777" w:rsidR="003123A7" w:rsidRDefault="003123A7" w:rsidP="003123A7">
      <w:pPr>
        <w:pStyle w:val="Preguntas"/>
        <w:numPr>
          <w:ilvl w:val="0"/>
          <w:numId w:val="23"/>
        </w:numPr>
        <w:spacing w:after="120"/>
        <w:jc w:val="both"/>
      </w:pPr>
      <w:r>
        <w:t xml:space="preserve">Lista los ficheros que empiezan por f tienen dos caracteres a continuación y terminan en </w:t>
      </w:r>
      <w:proofErr w:type="spellStart"/>
      <w:r>
        <w:t>txt</w:t>
      </w:r>
      <w:proofErr w:type="spellEnd"/>
      <w:r>
        <w:t>.</w:t>
      </w:r>
    </w:p>
    <w:p w14:paraId="7DDBC0EE" w14:textId="77777777" w:rsidR="003123A7" w:rsidRDefault="003123A7" w:rsidP="003123A7">
      <w:pPr>
        <w:pStyle w:val="Preguntas"/>
        <w:numPr>
          <w:ilvl w:val="0"/>
          <w:numId w:val="23"/>
        </w:numPr>
        <w:spacing w:after="120"/>
        <w:jc w:val="both"/>
      </w:pPr>
      <w:r>
        <w:t>Visualiza la estructura, incluyendo los archivos, del árbol que hemos creado.</w:t>
      </w:r>
    </w:p>
    <w:p w14:paraId="01E13E60" w14:textId="77777777" w:rsidR="003123A7" w:rsidRDefault="003123A7" w:rsidP="003123A7">
      <w:pPr>
        <w:pStyle w:val="Preguntas"/>
        <w:numPr>
          <w:ilvl w:val="0"/>
          <w:numId w:val="23"/>
        </w:numPr>
        <w:spacing w:after="120"/>
        <w:jc w:val="both"/>
      </w:pPr>
      <w:r>
        <w:t xml:space="preserve">Elimina, utilizando un único comando, el directorio </w:t>
      </w:r>
      <w:proofErr w:type="spellStart"/>
      <w:r>
        <w:t>unidad4</w:t>
      </w:r>
      <w:proofErr w:type="spellEnd"/>
      <w:r>
        <w:t>.</w:t>
      </w:r>
    </w:p>
    <w:p w14:paraId="35CA204D" w14:textId="77777777" w:rsidR="00906D8C" w:rsidRDefault="00906D8C" w:rsidP="00906D8C">
      <w:pPr>
        <w:pStyle w:val="Ttulo3"/>
      </w:pPr>
    </w:p>
    <w:p w14:paraId="2F6CAC39" w14:textId="1BF0A2C4" w:rsidR="00906D8C" w:rsidRDefault="00906D8C" w:rsidP="00906D8C">
      <w:pPr>
        <w:pStyle w:val="Ttulo3"/>
      </w:pPr>
      <w:r>
        <w:t>Desde Interfaz Gráfica (I</w:t>
      </w:r>
      <w:r w:rsidR="00A01B20">
        <w:t>V</w:t>
      </w:r>
      <w:r>
        <w:t>)</w:t>
      </w:r>
    </w:p>
    <w:p w14:paraId="7163150A" w14:textId="77777777" w:rsidR="003123A7" w:rsidRDefault="003123A7" w:rsidP="003123A7">
      <w:pPr>
        <w:pStyle w:val="Preguntas"/>
        <w:numPr>
          <w:ilvl w:val="0"/>
          <w:numId w:val="24"/>
        </w:numPr>
        <w:spacing w:after="120"/>
        <w:jc w:val="both"/>
      </w:pPr>
      <w:r>
        <w:t xml:space="preserve">Crea una carpeta, en tu Escritorio, que se llame </w:t>
      </w:r>
      <w:proofErr w:type="spellStart"/>
      <w:r>
        <w:t>unidad4</w:t>
      </w:r>
      <w:proofErr w:type="spellEnd"/>
      <w:r>
        <w:t>. Entra dentro de ella y muestra su contenido.</w:t>
      </w:r>
    </w:p>
    <w:p w14:paraId="012B1826" w14:textId="44C14D93" w:rsidR="003123A7" w:rsidRDefault="003123A7" w:rsidP="003123A7">
      <w:pPr>
        <w:pStyle w:val="Preguntas"/>
        <w:numPr>
          <w:ilvl w:val="0"/>
          <w:numId w:val="24"/>
        </w:numPr>
        <w:spacing w:after="120"/>
        <w:jc w:val="both"/>
      </w:pPr>
      <w:r>
        <w:t xml:space="preserve">Copia la carpeta </w:t>
      </w:r>
      <w:proofErr w:type="spellStart"/>
      <w:r>
        <w:t>unidad4</w:t>
      </w:r>
      <w:proofErr w:type="spellEnd"/>
      <w:r>
        <w:t xml:space="preserve"> en tu directorio personal (C:\</w:t>
      </w:r>
      <w:proofErr w:type="spellStart"/>
      <w:r>
        <w:t>Users</w:t>
      </w:r>
      <w:proofErr w:type="spellEnd"/>
      <w:r>
        <w:t>\usuario), cámbiale e</w:t>
      </w:r>
      <w:r w:rsidR="003A2A4B">
        <w:t xml:space="preserve">l nombre en el mismo proceso por </w:t>
      </w:r>
      <w:proofErr w:type="spellStart"/>
      <w:r>
        <w:t>act</w:t>
      </w:r>
      <w:proofErr w:type="spellEnd"/>
      <w:r>
        <w:t xml:space="preserve">. </w:t>
      </w:r>
    </w:p>
    <w:p w14:paraId="6D4A20E0" w14:textId="77777777" w:rsidR="003123A7" w:rsidRDefault="003123A7" w:rsidP="003123A7">
      <w:pPr>
        <w:pStyle w:val="Preguntas"/>
        <w:numPr>
          <w:ilvl w:val="0"/>
          <w:numId w:val="24"/>
        </w:numPr>
        <w:spacing w:after="120"/>
        <w:jc w:val="both"/>
      </w:pPr>
      <w:r>
        <w:t xml:space="preserve">Renombra la carpeta </w:t>
      </w:r>
      <w:proofErr w:type="spellStart"/>
      <w:r>
        <w:t>act</w:t>
      </w:r>
      <w:proofErr w:type="spellEnd"/>
      <w:r>
        <w:t xml:space="preserve"> con el nombre actividades.</w:t>
      </w:r>
    </w:p>
    <w:p w14:paraId="4FDC1E9F" w14:textId="77777777" w:rsidR="003123A7" w:rsidRDefault="003123A7" w:rsidP="003123A7">
      <w:pPr>
        <w:pStyle w:val="Preguntas"/>
        <w:numPr>
          <w:ilvl w:val="0"/>
          <w:numId w:val="24"/>
        </w:numPr>
        <w:spacing w:after="120"/>
        <w:jc w:val="both"/>
      </w:pPr>
      <w:r>
        <w:t xml:space="preserve">Mueve la carpeta actividades y sitúala dentro de la carpeta </w:t>
      </w:r>
      <w:proofErr w:type="spellStart"/>
      <w:r>
        <w:t>unidad4</w:t>
      </w:r>
      <w:proofErr w:type="spellEnd"/>
      <w:r>
        <w:t>.</w:t>
      </w:r>
    </w:p>
    <w:p w14:paraId="4A8F98B2" w14:textId="77777777" w:rsidR="003123A7" w:rsidRDefault="003123A7" w:rsidP="003123A7">
      <w:pPr>
        <w:pStyle w:val="Preguntas"/>
        <w:numPr>
          <w:ilvl w:val="0"/>
          <w:numId w:val="24"/>
        </w:numPr>
        <w:spacing w:after="120"/>
        <w:jc w:val="both"/>
      </w:pPr>
      <w:r>
        <w:t xml:space="preserve">Crea dos ficheros dentro de la carpeta actividades. Los ficheros tendrán el nombre </w:t>
      </w:r>
      <w:proofErr w:type="spellStart"/>
      <w:r>
        <w:t>f1.txt</w:t>
      </w:r>
      <w:proofErr w:type="spellEnd"/>
      <w:r>
        <w:t xml:space="preserve"> y </w:t>
      </w:r>
      <w:proofErr w:type="spellStart"/>
      <w:r>
        <w:t>f1b.txt</w:t>
      </w:r>
      <w:proofErr w:type="spellEnd"/>
      <w:r>
        <w:t>.</w:t>
      </w:r>
    </w:p>
    <w:p w14:paraId="01E1C3D4" w14:textId="77777777" w:rsidR="003123A7" w:rsidRDefault="003123A7" w:rsidP="003123A7">
      <w:pPr>
        <w:pStyle w:val="Preguntas"/>
        <w:numPr>
          <w:ilvl w:val="0"/>
          <w:numId w:val="24"/>
        </w:numPr>
        <w:spacing w:after="120"/>
        <w:jc w:val="both"/>
      </w:pPr>
      <w:r>
        <w:t xml:space="preserve">Oculta el fichero </w:t>
      </w:r>
      <w:proofErr w:type="spellStart"/>
      <w:r>
        <w:t>f1.txt</w:t>
      </w:r>
      <w:proofErr w:type="spellEnd"/>
      <w:r>
        <w:t>.</w:t>
      </w:r>
    </w:p>
    <w:p w14:paraId="4D22435A" w14:textId="2EF83604" w:rsidR="003123A7" w:rsidRDefault="003123A7" w:rsidP="003123A7">
      <w:pPr>
        <w:pStyle w:val="Preguntas"/>
        <w:numPr>
          <w:ilvl w:val="0"/>
          <w:numId w:val="24"/>
        </w:numPr>
        <w:spacing w:after="120"/>
        <w:jc w:val="both"/>
      </w:pPr>
      <w:r>
        <w:t>Lista todos los archivos de la carpeta actividades, incluso los ocultos.</w:t>
      </w:r>
    </w:p>
    <w:p w14:paraId="033CFE6A" w14:textId="551C8E26" w:rsidR="00EF6E9C" w:rsidRDefault="00EF6E9C" w:rsidP="003123A7">
      <w:pPr>
        <w:pStyle w:val="Preguntas"/>
        <w:numPr>
          <w:ilvl w:val="0"/>
          <w:numId w:val="24"/>
        </w:numPr>
        <w:spacing w:after="120"/>
        <w:jc w:val="both"/>
      </w:pPr>
      <w:r>
        <w:t>Pon los ficheros visibles.</w:t>
      </w:r>
    </w:p>
    <w:p w14:paraId="367EBB66" w14:textId="77777777" w:rsidR="003123A7" w:rsidRDefault="003123A7" w:rsidP="003123A7">
      <w:pPr>
        <w:pStyle w:val="Preguntas"/>
        <w:numPr>
          <w:ilvl w:val="0"/>
          <w:numId w:val="24"/>
        </w:numPr>
        <w:spacing w:after="120"/>
        <w:jc w:val="both"/>
      </w:pPr>
      <w:r>
        <w:t xml:space="preserve">Lista los ficheros que empiezan por f tienen dos caracteres a continuación y terminan en </w:t>
      </w:r>
      <w:proofErr w:type="spellStart"/>
      <w:r>
        <w:t>txt</w:t>
      </w:r>
      <w:proofErr w:type="spellEnd"/>
      <w:r>
        <w:t>.</w:t>
      </w:r>
    </w:p>
    <w:p w14:paraId="36E81185" w14:textId="77777777" w:rsidR="003123A7" w:rsidRDefault="003123A7" w:rsidP="003123A7">
      <w:pPr>
        <w:pStyle w:val="Preguntas"/>
        <w:numPr>
          <w:ilvl w:val="0"/>
          <w:numId w:val="24"/>
        </w:numPr>
        <w:spacing w:after="120"/>
        <w:jc w:val="both"/>
      </w:pPr>
      <w:r>
        <w:t>Visualiza la estructura, incluyendo los archivos, del árbol que hemos creado.</w:t>
      </w:r>
    </w:p>
    <w:p w14:paraId="72BB9938" w14:textId="77777777" w:rsidR="003123A7" w:rsidRDefault="003123A7" w:rsidP="003123A7">
      <w:pPr>
        <w:pStyle w:val="Preguntas"/>
        <w:numPr>
          <w:ilvl w:val="0"/>
          <w:numId w:val="24"/>
        </w:numPr>
        <w:spacing w:after="120"/>
        <w:jc w:val="both"/>
      </w:pPr>
      <w:r>
        <w:t xml:space="preserve">Elimina, utilizando un único comando, el directorio </w:t>
      </w:r>
      <w:proofErr w:type="spellStart"/>
      <w:r>
        <w:t>unidad4</w:t>
      </w:r>
      <w:proofErr w:type="spellEnd"/>
      <w:r>
        <w:t>.</w:t>
      </w:r>
    </w:p>
    <w:p w14:paraId="713697F2" w14:textId="77777777" w:rsidR="00906D8C" w:rsidRPr="008F56C1" w:rsidRDefault="00906D8C" w:rsidP="00906D8C">
      <w:pPr>
        <w:pStyle w:val="Preguntas"/>
        <w:spacing w:after="120"/>
        <w:jc w:val="both"/>
      </w:pPr>
    </w:p>
    <w:sectPr w:rsidR="00906D8C" w:rsidRPr="008F56C1" w:rsidSect="00571370">
      <w:headerReference w:type="default" r:id="rId7"/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6D7D27" w14:textId="77777777" w:rsidR="00C1168B" w:rsidRDefault="00C1168B" w:rsidP="00672A3F">
      <w:r>
        <w:separator/>
      </w:r>
    </w:p>
  </w:endnote>
  <w:endnote w:type="continuationSeparator" w:id="0">
    <w:p w14:paraId="2B720036" w14:textId="77777777" w:rsidR="00C1168B" w:rsidRDefault="00C1168B" w:rsidP="00672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566416" w14:textId="77777777" w:rsidR="00C1168B" w:rsidRDefault="00C1168B" w:rsidP="00672A3F">
      <w:r>
        <w:separator/>
      </w:r>
    </w:p>
  </w:footnote>
  <w:footnote w:type="continuationSeparator" w:id="0">
    <w:p w14:paraId="3E8AD31A" w14:textId="77777777" w:rsidR="00C1168B" w:rsidRDefault="00C1168B" w:rsidP="00672A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32BDB1" w14:textId="23DC7ED7" w:rsidR="00672A3F" w:rsidRDefault="00571370" w:rsidP="00672A3F">
    <w:pPr>
      <w:pStyle w:val="Encabezado"/>
      <w:jc w:val="right"/>
    </w:pPr>
    <w:r w:rsidRPr="00F3048E">
      <w:rPr>
        <w:noProof/>
        <w:lang w:bidi="ar-SA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7ED031DA" wp14:editId="512F2608">
              <wp:simplePos x="0" y="0"/>
              <wp:positionH relativeFrom="column">
                <wp:posOffset>2685415</wp:posOffset>
              </wp:positionH>
              <wp:positionV relativeFrom="paragraph">
                <wp:posOffset>-233680</wp:posOffset>
              </wp:positionV>
              <wp:extent cx="2814955" cy="302260"/>
              <wp:effectExtent l="0" t="0" r="4445" b="2540"/>
              <wp:wrapSquare wrapText="bothSides"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14955" cy="3022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7C02BE" w14:textId="068F870F" w:rsidR="00F3048E" w:rsidRPr="003F4510" w:rsidRDefault="00F3048E" w:rsidP="00F3048E">
                          <w:pPr>
                            <w:jc w:val="right"/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D031D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211.45pt;margin-top:-18.4pt;width:221.65pt;height:23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" stroked="f">
              <v:textbox>
                <w:txbxContent>
                  <w:p w14:paraId="007C02BE" w14:textId="068F870F" w:rsidR="00F3048E" w:rsidRPr="003F4510" w:rsidRDefault="00F3048E" w:rsidP="00F3048E">
                    <w:pPr>
                      <w:jc w:val="right"/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F127E2" w:rsidRPr="00F3048E">
      <w:rPr>
        <w:noProof/>
        <w:lang w:bidi="ar-SA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184B20B3" wp14:editId="27310D4B">
              <wp:simplePos x="0" y="0"/>
              <wp:positionH relativeFrom="column">
                <wp:posOffset>-137160</wp:posOffset>
              </wp:positionH>
              <wp:positionV relativeFrom="paragraph">
                <wp:posOffset>-220980</wp:posOffset>
              </wp:positionV>
              <wp:extent cx="2886075" cy="485775"/>
              <wp:effectExtent l="0" t="0" r="9525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6075" cy="485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D42060" w14:textId="77777777" w:rsidR="00DC0E0A" w:rsidRDefault="00DC0E0A" w:rsidP="00DC0E0A">
                          <w:pP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</w:pPr>
                          <w:r w:rsidRPr="003F4510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 xml:space="preserve">SISTEMAS INFORMÁTICOS – 1º </w:t>
                          </w:r>
                          <w:proofErr w:type="spellStart"/>
                          <w:r w:rsidRPr="003F4510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DAW</w:t>
                          </w:r>
                          <w:proofErr w:type="spellEnd"/>
                        </w:p>
                        <w:p w14:paraId="1F897257" w14:textId="3A078752" w:rsidR="00F3048E" w:rsidRPr="003F4510" w:rsidRDefault="00454ABC" w:rsidP="00DC0E0A">
                          <w:pP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Unidad 3</w:t>
                          </w:r>
                          <w:r w:rsidR="00DC0E0A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 xml:space="preserve"> – 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Sistemas de Archivos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4B20B3" id="_x0000_s1027" type="#_x0000_t202" style="position:absolute;left:0;text-align:left;margin-left:-10.8pt;margin-top:-17.4pt;width:227.25pt;height:38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" stroked="f">
              <v:textbox>
                <w:txbxContent>
                  <w:p w14:paraId="6FD42060" w14:textId="77777777" w:rsidR="00DC0E0A" w:rsidRDefault="00DC0E0A" w:rsidP="00DC0E0A">
                    <w:pP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  <w:r w:rsidRPr="003F4510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 xml:space="preserve">SISTEMAS INFORMÁTICOS – 1º </w:t>
                    </w:r>
                    <w:proofErr w:type="spellStart"/>
                    <w:r w:rsidRPr="003F4510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DAW</w:t>
                    </w:r>
                    <w:proofErr w:type="spellEnd"/>
                  </w:p>
                  <w:p w14:paraId="1F897257" w14:textId="3A078752" w:rsidR="00F3048E" w:rsidRPr="003F4510" w:rsidRDefault="00454ABC" w:rsidP="00DC0E0A">
                    <w:pP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Unidad 3</w:t>
                    </w:r>
                    <w:r w:rsidR="00DC0E0A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 xml:space="preserve"> – 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Sistemas de Archivos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0AA41821" w14:textId="77777777" w:rsidR="00672A3F" w:rsidRDefault="00672A3F" w:rsidP="00672A3F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D4606"/>
    <w:multiLevelType w:val="hybridMultilevel"/>
    <w:tmpl w:val="BCC8B5D2"/>
    <w:lvl w:ilvl="0" w:tplc="29EA69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43427"/>
    <w:multiLevelType w:val="hybridMultilevel"/>
    <w:tmpl w:val="6C207EEA"/>
    <w:lvl w:ilvl="0" w:tplc="15E8CAB0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86EB6"/>
    <w:multiLevelType w:val="hybridMultilevel"/>
    <w:tmpl w:val="22CE84E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80D92"/>
    <w:multiLevelType w:val="hybridMultilevel"/>
    <w:tmpl w:val="A04E6792"/>
    <w:lvl w:ilvl="0" w:tplc="29EA69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D25028"/>
    <w:multiLevelType w:val="hybridMultilevel"/>
    <w:tmpl w:val="8912D7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158F9"/>
    <w:multiLevelType w:val="hybridMultilevel"/>
    <w:tmpl w:val="A04E6792"/>
    <w:lvl w:ilvl="0" w:tplc="29EA69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5D1EDD"/>
    <w:multiLevelType w:val="hybridMultilevel"/>
    <w:tmpl w:val="A04E6792"/>
    <w:lvl w:ilvl="0" w:tplc="29EA69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F72E4D"/>
    <w:multiLevelType w:val="hybridMultilevel"/>
    <w:tmpl w:val="A04E6792"/>
    <w:lvl w:ilvl="0" w:tplc="29EA69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3F4771"/>
    <w:multiLevelType w:val="hybridMultilevel"/>
    <w:tmpl w:val="A04E6792"/>
    <w:lvl w:ilvl="0" w:tplc="29EA69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20030"/>
    <w:multiLevelType w:val="hybridMultilevel"/>
    <w:tmpl w:val="A04E6792"/>
    <w:lvl w:ilvl="0" w:tplc="29EA69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2659B6"/>
    <w:multiLevelType w:val="hybridMultilevel"/>
    <w:tmpl w:val="A04E6792"/>
    <w:lvl w:ilvl="0" w:tplc="29EA69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C0794A"/>
    <w:multiLevelType w:val="hybridMultilevel"/>
    <w:tmpl w:val="A04E6792"/>
    <w:lvl w:ilvl="0" w:tplc="29EA69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2D0764"/>
    <w:multiLevelType w:val="hybridMultilevel"/>
    <w:tmpl w:val="83829D3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3F6A7C"/>
    <w:multiLevelType w:val="hybridMultilevel"/>
    <w:tmpl w:val="C83C1C76"/>
    <w:lvl w:ilvl="0" w:tplc="4D9AA2D4">
      <w:start w:val="1"/>
      <w:numFmt w:val="decimal"/>
      <w:lvlText w:val="%1."/>
      <w:lvlJc w:val="left"/>
      <w:pPr>
        <w:ind w:left="501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s-ES" w:eastAsia="es-ES" w:bidi="es-ES"/>
      </w:rPr>
    </w:lvl>
    <w:lvl w:ilvl="1" w:tplc="0F4EA454">
      <w:start w:val="1"/>
      <w:numFmt w:val="lowerLetter"/>
      <w:lvlText w:val="%2."/>
      <w:lvlJc w:val="left"/>
      <w:pPr>
        <w:ind w:left="933" w:hanging="432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s-ES" w:eastAsia="es-ES" w:bidi="es-ES"/>
      </w:rPr>
    </w:lvl>
    <w:lvl w:ilvl="2" w:tplc="BDD2B748">
      <w:numFmt w:val="bullet"/>
      <w:lvlText w:val="•"/>
      <w:lvlJc w:val="left"/>
      <w:pPr>
        <w:ind w:left="1811" w:hanging="432"/>
      </w:pPr>
      <w:rPr>
        <w:rFonts w:hint="default"/>
        <w:lang w:val="es-ES" w:eastAsia="es-ES" w:bidi="es-ES"/>
      </w:rPr>
    </w:lvl>
    <w:lvl w:ilvl="3" w:tplc="F4949904">
      <w:numFmt w:val="bullet"/>
      <w:lvlText w:val="•"/>
      <w:lvlJc w:val="left"/>
      <w:pPr>
        <w:ind w:left="2682" w:hanging="432"/>
      </w:pPr>
      <w:rPr>
        <w:rFonts w:hint="default"/>
        <w:lang w:val="es-ES" w:eastAsia="es-ES" w:bidi="es-ES"/>
      </w:rPr>
    </w:lvl>
    <w:lvl w:ilvl="4" w:tplc="CD5E410A">
      <w:numFmt w:val="bullet"/>
      <w:lvlText w:val="•"/>
      <w:lvlJc w:val="left"/>
      <w:pPr>
        <w:ind w:left="3553" w:hanging="432"/>
      </w:pPr>
      <w:rPr>
        <w:rFonts w:hint="default"/>
        <w:lang w:val="es-ES" w:eastAsia="es-ES" w:bidi="es-ES"/>
      </w:rPr>
    </w:lvl>
    <w:lvl w:ilvl="5" w:tplc="6F80ECE8">
      <w:numFmt w:val="bullet"/>
      <w:lvlText w:val="•"/>
      <w:lvlJc w:val="left"/>
      <w:pPr>
        <w:ind w:left="4424" w:hanging="432"/>
      </w:pPr>
      <w:rPr>
        <w:rFonts w:hint="default"/>
        <w:lang w:val="es-ES" w:eastAsia="es-ES" w:bidi="es-ES"/>
      </w:rPr>
    </w:lvl>
    <w:lvl w:ilvl="6" w:tplc="2D36C176">
      <w:numFmt w:val="bullet"/>
      <w:lvlText w:val="•"/>
      <w:lvlJc w:val="left"/>
      <w:pPr>
        <w:ind w:left="5295" w:hanging="432"/>
      </w:pPr>
      <w:rPr>
        <w:rFonts w:hint="default"/>
        <w:lang w:val="es-ES" w:eastAsia="es-ES" w:bidi="es-ES"/>
      </w:rPr>
    </w:lvl>
    <w:lvl w:ilvl="7" w:tplc="7E74BCA2">
      <w:numFmt w:val="bullet"/>
      <w:lvlText w:val="•"/>
      <w:lvlJc w:val="left"/>
      <w:pPr>
        <w:ind w:left="6166" w:hanging="432"/>
      </w:pPr>
      <w:rPr>
        <w:rFonts w:hint="default"/>
        <w:lang w:val="es-ES" w:eastAsia="es-ES" w:bidi="es-ES"/>
      </w:rPr>
    </w:lvl>
    <w:lvl w:ilvl="8" w:tplc="44166576">
      <w:numFmt w:val="bullet"/>
      <w:lvlText w:val="•"/>
      <w:lvlJc w:val="left"/>
      <w:pPr>
        <w:ind w:left="7037" w:hanging="432"/>
      </w:pPr>
      <w:rPr>
        <w:rFonts w:hint="default"/>
        <w:lang w:val="es-ES" w:eastAsia="es-ES" w:bidi="es-ES"/>
      </w:rPr>
    </w:lvl>
  </w:abstractNum>
  <w:abstractNum w:abstractNumId="14" w15:restartNumberingAfterBreak="0">
    <w:nsid w:val="592E15B3"/>
    <w:multiLevelType w:val="hybridMultilevel"/>
    <w:tmpl w:val="5D4A45A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FA1C2A"/>
    <w:multiLevelType w:val="hybridMultilevel"/>
    <w:tmpl w:val="A04E6792"/>
    <w:lvl w:ilvl="0" w:tplc="29EA69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D448F8"/>
    <w:multiLevelType w:val="hybridMultilevel"/>
    <w:tmpl w:val="E7FC5D46"/>
    <w:lvl w:ilvl="0" w:tplc="1B5AB0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804A8D"/>
    <w:multiLevelType w:val="hybridMultilevel"/>
    <w:tmpl w:val="83BC388C"/>
    <w:lvl w:ilvl="0" w:tplc="0C0A001B">
      <w:start w:val="1"/>
      <w:numFmt w:val="lowerRoman"/>
      <w:lvlText w:val="%1."/>
      <w:lvlJc w:val="right"/>
      <w:pPr>
        <w:ind w:left="2340" w:hanging="360"/>
      </w:pPr>
    </w:lvl>
    <w:lvl w:ilvl="1" w:tplc="0C0A0019" w:tentative="1">
      <w:start w:val="1"/>
      <w:numFmt w:val="lowerLetter"/>
      <w:lvlText w:val="%2."/>
      <w:lvlJc w:val="left"/>
      <w:pPr>
        <w:ind w:left="3060" w:hanging="360"/>
      </w:pPr>
    </w:lvl>
    <w:lvl w:ilvl="2" w:tplc="0C0A001B" w:tentative="1">
      <w:start w:val="1"/>
      <w:numFmt w:val="lowerRoman"/>
      <w:lvlText w:val="%3."/>
      <w:lvlJc w:val="right"/>
      <w:pPr>
        <w:ind w:left="3780" w:hanging="180"/>
      </w:pPr>
    </w:lvl>
    <w:lvl w:ilvl="3" w:tplc="0C0A000F" w:tentative="1">
      <w:start w:val="1"/>
      <w:numFmt w:val="decimal"/>
      <w:lvlText w:val="%4."/>
      <w:lvlJc w:val="left"/>
      <w:pPr>
        <w:ind w:left="4500" w:hanging="360"/>
      </w:pPr>
    </w:lvl>
    <w:lvl w:ilvl="4" w:tplc="0C0A0019" w:tentative="1">
      <w:start w:val="1"/>
      <w:numFmt w:val="lowerLetter"/>
      <w:lvlText w:val="%5."/>
      <w:lvlJc w:val="left"/>
      <w:pPr>
        <w:ind w:left="5220" w:hanging="360"/>
      </w:pPr>
    </w:lvl>
    <w:lvl w:ilvl="5" w:tplc="0C0A001B" w:tentative="1">
      <w:start w:val="1"/>
      <w:numFmt w:val="lowerRoman"/>
      <w:lvlText w:val="%6."/>
      <w:lvlJc w:val="right"/>
      <w:pPr>
        <w:ind w:left="5940" w:hanging="180"/>
      </w:pPr>
    </w:lvl>
    <w:lvl w:ilvl="6" w:tplc="0C0A000F" w:tentative="1">
      <w:start w:val="1"/>
      <w:numFmt w:val="decimal"/>
      <w:lvlText w:val="%7."/>
      <w:lvlJc w:val="left"/>
      <w:pPr>
        <w:ind w:left="6660" w:hanging="360"/>
      </w:pPr>
    </w:lvl>
    <w:lvl w:ilvl="7" w:tplc="0C0A0019" w:tentative="1">
      <w:start w:val="1"/>
      <w:numFmt w:val="lowerLetter"/>
      <w:lvlText w:val="%8."/>
      <w:lvlJc w:val="left"/>
      <w:pPr>
        <w:ind w:left="7380" w:hanging="360"/>
      </w:pPr>
    </w:lvl>
    <w:lvl w:ilvl="8" w:tplc="0C0A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8" w15:restartNumberingAfterBreak="0">
    <w:nsid w:val="755B0142"/>
    <w:multiLevelType w:val="hybridMultilevel"/>
    <w:tmpl w:val="53043558"/>
    <w:lvl w:ilvl="0" w:tplc="29EA69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D31A6D"/>
    <w:multiLevelType w:val="hybridMultilevel"/>
    <w:tmpl w:val="A04E6792"/>
    <w:lvl w:ilvl="0" w:tplc="29EA69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DF79E8"/>
    <w:multiLevelType w:val="hybridMultilevel"/>
    <w:tmpl w:val="12D4A6AC"/>
    <w:lvl w:ilvl="0" w:tplc="29EA69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6"/>
  </w:num>
  <w:num w:numId="3">
    <w:abstractNumId w:val="14"/>
  </w:num>
  <w:num w:numId="4">
    <w:abstractNumId w:val="16"/>
  </w:num>
  <w:num w:numId="5">
    <w:abstractNumId w:val="2"/>
  </w:num>
  <w:num w:numId="6">
    <w:abstractNumId w:val="12"/>
  </w:num>
  <w:num w:numId="7">
    <w:abstractNumId w:val="1"/>
  </w:num>
  <w:num w:numId="8">
    <w:abstractNumId w:val="4"/>
  </w:num>
  <w:num w:numId="9">
    <w:abstractNumId w:val="16"/>
    <w:lvlOverride w:ilvl="0">
      <w:startOverride w:val="1"/>
    </w:lvlOverride>
  </w:num>
  <w:num w:numId="10">
    <w:abstractNumId w:val="16"/>
    <w:lvlOverride w:ilvl="0">
      <w:startOverride w:val="1"/>
    </w:lvlOverride>
  </w:num>
  <w:num w:numId="11">
    <w:abstractNumId w:val="18"/>
  </w:num>
  <w:num w:numId="12">
    <w:abstractNumId w:val="20"/>
  </w:num>
  <w:num w:numId="13">
    <w:abstractNumId w:val="17"/>
  </w:num>
  <w:num w:numId="14">
    <w:abstractNumId w:val="10"/>
  </w:num>
  <w:num w:numId="15">
    <w:abstractNumId w:val="0"/>
  </w:num>
  <w:num w:numId="16">
    <w:abstractNumId w:val="8"/>
  </w:num>
  <w:num w:numId="17">
    <w:abstractNumId w:val="3"/>
  </w:num>
  <w:num w:numId="18">
    <w:abstractNumId w:val="11"/>
  </w:num>
  <w:num w:numId="19">
    <w:abstractNumId w:val="6"/>
  </w:num>
  <w:num w:numId="20">
    <w:abstractNumId w:val="19"/>
  </w:num>
  <w:num w:numId="21">
    <w:abstractNumId w:val="7"/>
  </w:num>
  <w:num w:numId="22">
    <w:abstractNumId w:val="15"/>
  </w:num>
  <w:num w:numId="23">
    <w:abstractNumId w:val="9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5E9"/>
    <w:rsid w:val="000148DC"/>
    <w:rsid w:val="0004220A"/>
    <w:rsid w:val="000455E9"/>
    <w:rsid w:val="00085E0E"/>
    <w:rsid w:val="00087805"/>
    <w:rsid w:val="000D1BE4"/>
    <w:rsid w:val="000F3F50"/>
    <w:rsid w:val="0010583B"/>
    <w:rsid w:val="001477F2"/>
    <w:rsid w:val="00197661"/>
    <w:rsid w:val="001D4A6D"/>
    <w:rsid w:val="001F348F"/>
    <w:rsid w:val="00231D4B"/>
    <w:rsid w:val="00253E49"/>
    <w:rsid w:val="002643D6"/>
    <w:rsid w:val="002916D0"/>
    <w:rsid w:val="002923CD"/>
    <w:rsid w:val="002B7227"/>
    <w:rsid w:val="002E78E0"/>
    <w:rsid w:val="003123A7"/>
    <w:rsid w:val="00325990"/>
    <w:rsid w:val="00341354"/>
    <w:rsid w:val="003A2A4B"/>
    <w:rsid w:val="003A33D8"/>
    <w:rsid w:val="003C3297"/>
    <w:rsid w:val="003E30A4"/>
    <w:rsid w:val="00423269"/>
    <w:rsid w:val="00454ABC"/>
    <w:rsid w:val="004671CC"/>
    <w:rsid w:val="004A5E6A"/>
    <w:rsid w:val="004D28C8"/>
    <w:rsid w:val="0050354D"/>
    <w:rsid w:val="005450E7"/>
    <w:rsid w:val="005618ED"/>
    <w:rsid w:val="00571370"/>
    <w:rsid w:val="00575CF1"/>
    <w:rsid w:val="0059229A"/>
    <w:rsid w:val="005A17E9"/>
    <w:rsid w:val="005D1A33"/>
    <w:rsid w:val="005D4383"/>
    <w:rsid w:val="005E001E"/>
    <w:rsid w:val="006508F1"/>
    <w:rsid w:val="00672A3F"/>
    <w:rsid w:val="00715300"/>
    <w:rsid w:val="00727C4C"/>
    <w:rsid w:val="00736210"/>
    <w:rsid w:val="00752548"/>
    <w:rsid w:val="00765A50"/>
    <w:rsid w:val="007B358E"/>
    <w:rsid w:val="007F6B1B"/>
    <w:rsid w:val="00874B28"/>
    <w:rsid w:val="00891C01"/>
    <w:rsid w:val="008B55E5"/>
    <w:rsid w:val="008D18FD"/>
    <w:rsid w:val="008F56C1"/>
    <w:rsid w:val="00906D8C"/>
    <w:rsid w:val="00994AA2"/>
    <w:rsid w:val="00A01B20"/>
    <w:rsid w:val="00A44E8C"/>
    <w:rsid w:val="00A55C42"/>
    <w:rsid w:val="00AB1CA9"/>
    <w:rsid w:val="00AB570A"/>
    <w:rsid w:val="00AD4C5F"/>
    <w:rsid w:val="00AE2B19"/>
    <w:rsid w:val="00AF290A"/>
    <w:rsid w:val="00B45509"/>
    <w:rsid w:val="00B939FB"/>
    <w:rsid w:val="00BD1B2B"/>
    <w:rsid w:val="00BD425F"/>
    <w:rsid w:val="00C1168B"/>
    <w:rsid w:val="00C15618"/>
    <w:rsid w:val="00C567EC"/>
    <w:rsid w:val="00C81205"/>
    <w:rsid w:val="00CA2E22"/>
    <w:rsid w:val="00CB650B"/>
    <w:rsid w:val="00CD079F"/>
    <w:rsid w:val="00D27144"/>
    <w:rsid w:val="00DC0E0A"/>
    <w:rsid w:val="00E039AD"/>
    <w:rsid w:val="00E37B5D"/>
    <w:rsid w:val="00E74CB6"/>
    <w:rsid w:val="00EF6E9C"/>
    <w:rsid w:val="00F127E2"/>
    <w:rsid w:val="00F14FF5"/>
    <w:rsid w:val="00F20EA6"/>
    <w:rsid w:val="00F3048E"/>
    <w:rsid w:val="00F426D5"/>
    <w:rsid w:val="00F51DA5"/>
    <w:rsid w:val="00F752FF"/>
    <w:rsid w:val="00F96C91"/>
    <w:rsid w:val="00FB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86909C"/>
  <w15:chartTrackingRefBased/>
  <w15:docId w15:val="{89A22E89-E3EE-46C5-9FDC-EA0204CD4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16D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916D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72A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939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2A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72A3F"/>
  </w:style>
  <w:style w:type="paragraph" w:styleId="Piedepgina">
    <w:name w:val="footer"/>
    <w:basedOn w:val="Normal"/>
    <w:link w:val="PiedepginaCar"/>
    <w:uiPriority w:val="99"/>
    <w:unhideWhenUsed/>
    <w:rsid w:val="00672A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2A3F"/>
  </w:style>
  <w:style w:type="character" w:customStyle="1" w:styleId="Ttulo2Car">
    <w:name w:val="Título 2 Car"/>
    <w:basedOn w:val="Fuentedeprrafopredeter"/>
    <w:link w:val="Ttulo2"/>
    <w:uiPriority w:val="9"/>
    <w:rsid w:val="00672A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extoindependiente">
    <w:name w:val="Body Text"/>
    <w:basedOn w:val="Normal"/>
    <w:link w:val="TextoindependienteCar"/>
    <w:uiPriority w:val="1"/>
    <w:qFormat/>
    <w:rsid w:val="002916D0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916D0"/>
    <w:rPr>
      <w:rFonts w:ascii="Times New Roman" w:eastAsia="Times New Roman" w:hAnsi="Times New Roman" w:cs="Times New Roman"/>
      <w:sz w:val="24"/>
      <w:szCs w:val="24"/>
      <w:lang w:eastAsia="es-ES" w:bidi="es-ES"/>
    </w:rPr>
  </w:style>
  <w:style w:type="paragraph" w:styleId="Prrafodelista">
    <w:name w:val="List Paragraph"/>
    <w:basedOn w:val="Normal"/>
    <w:link w:val="PrrafodelistaCar"/>
    <w:uiPriority w:val="1"/>
    <w:qFormat/>
    <w:rsid w:val="002916D0"/>
    <w:pPr>
      <w:spacing w:before="120"/>
      <w:ind w:left="933" w:hanging="433"/>
    </w:pPr>
  </w:style>
  <w:style w:type="character" w:customStyle="1" w:styleId="Ttulo1Car">
    <w:name w:val="Título 1 Car"/>
    <w:basedOn w:val="Fuentedeprrafopredeter"/>
    <w:link w:val="Ttulo1"/>
    <w:uiPriority w:val="9"/>
    <w:rsid w:val="002916D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 w:bidi="es-ES"/>
    </w:rPr>
  </w:style>
  <w:style w:type="character" w:styleId="nfasisintenso">
    <w:name w:val="Intense Emphasis"/>
    <w:basedOn w:val="Fuentedeprrafopredeter"/>
    <w:uiPriority w:val="21"/>
    <w:qFormat/>
    <w:rsid w:val="002916D0"/>
    <w:rPr>
      <w:i/>
      <w:iCs/>
      <w:color w:val="4472C4" w:themeColor="accent1"/>
    </w:rPr>
  </w:style>
  <w:style w:type="paragraph" w:customStyle="1" w:styleId="Preguntas">
    <w:name w:val="Preguntas"/>
    <w:basedOn w:val="Prrafodelista"/>
    <w:link w:val="PreguntasCar"/>
    <w:qFormat/>
    <w:rsid w:val="002916D0"/>
    <w:pPr>
      <w:ind w:left="0" w:firstLine="0"/>
    </w:pPr>
    <w:rPr>
      <w:rFonts w:asciiTheme="minorHAnsi" w:hAnsiTheme="minorHAnsi" w:cstheme="minorHAnsi"/>
      <w:b/>
      <w:bCs/>
      <w:color w:val="44546A" w:themeColor="text2"/>
    </w:rPr>
  </w:style>
  <w:style w:type="paragraph" w:customStyle="1" w:styleId="Estilo1">
    <w:name w:val="Estilo1"/>
    <w:basedOn w:val="Normal"/>
    <w:link w:val="Estilo1Car"/>
    <w:qFormat/>
    <w:rsid w:val="002916D0"/>
    <w:rPr>
      <w:rFonts w:asciiTheme="minorHAnsi" w:hAnsiTheme="minorHAnsi" w:cstheme="minorHAnsi"/>
    </w:rPr>
  </w:style>
  <w:style w:type="character" w:customStyle="1" w:styleId="PrrafodelistaCar">
    <w:name w:val="Párrafo de lista Car"/>
    <w:basedOn w:val="Fuentedeprrafopredeter"/>
    <w:link w:val="Prrafodelista"/>
    <w:uiPriority w:val="1"/>
    <w:rsid w:val="002916D0"/>
    <w:rPr>
      <w:rFonts w:ascii="Times New Roman" w:eastAsia="Times New Roman" w:hAnsi="Times New Roman" w:cs="Times New Roman"/>
      <w:lang w:eastAsia="es-ES" w:bidi="es-ES"/>
    </w:rPr>
  </w:style>
  <w:style w:type="character" w:customStyle="1" w:styleId="PreguntasCar">
    <w:name w:val="Preguntas Car"/>
    <w:basedOn w:val="PrrafodelistaCar"/>
    <w:link w:val="Preguntas"/>
    <w:rsid w:val="002916D0"/>
    <w:rPr>
      <w:rFonts w:ascii="Times New Roman" w:eastAsia="Times New Roman" w:hAnsi="Times New Roman" w:cstheme="minorHAnsi"/>
      <w:b/>
      <w:bCs/>
      <w:color w:val="44546A" w:themeColor="text2"/>
      <w:lang w:eastAsia="es-ES" w:bidi="es-ES"/>
    </w:rPr>
  </w:style>
  <w:style w:type="character" w:customStyle="1" w:styleId="Estilo1Car">
    <w:name w:val="Estilo1 Car"/>
    <w:basedOn w:val="Fuentedeprrafopredeter"/>
    <w:link w:val="Estilo1"/>
    <w:rsid w:val="002916D0"/>
    <w:rPr>
      <w:rFonts w:eastAsia="Times New Roman" w:cstheme="minorHAnsi"/>
      <w:lang w:eastAsia="es-ES" w:bidi="es-ES"/>
    </w:rPr>
  </w:style>
  <w:style w:type="character" w:customStyle="1" w:styleId="Ttulo3Car">
    <w:name w:val="Título 3 Car"/>
    <w:basedOn w:val="Fuentedeprrafopredeter"/>
    <w:link w:val="Ttulo3"/>
    <w:uiPriority w:val="9"/>
    <w:rsid w:val="00B939F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 w:bidi="es-ES"/>
    </w:rPr>
  </w:style>
  <w:style w:type="character" w:styleId="Hipervnculo">
    <w:name w:val="Hyperlink"/>
    <w:basedOn w:val="Fuentedeprrafopredeter"/>
    <w:uiPriority w:val="99"/>
    <w:unhideWhenUsed/>
    <w:rsid w:val="00B939FB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B939F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923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l\Google%20Drive\Docencia\2020%20Pedro%20Espinosa\SSII\Plantilla-SI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Plantilla-SI.dotx</Template>
  <TotalTime>5</TotalTime>
  <Pages>2</Pages>
  <Words>472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JCSR</dc:creator>
  <cp:keywords/>
  <dc:description/>
  <cp:lastModifiedBy>S R</cp:lastModifiedBy>
  <cp:revision>7</cp:revision>
  <cp:lastPrinted>2025-01-06T19:06:00Z</cp:lastPrinted>
  <dcterms:created xsi:type="dcterms:W3CDTF">2022-02-13T12:46:00Z</dcterms:created>
  <dcterms:modified xsi:type="dcterms:W3CDTF">2025-01-06T19:07:00Z</dcterms:modified>
</cp:coreProperties>
</file>