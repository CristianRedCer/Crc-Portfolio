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410124" w14:textId="70099CE2" w:rsidR="002916D0" w:rsidRPr="00F3048E" w:rsidRDefault="001C5972" w:rsidP="001C5972">
      <w:pPr>
        <w:pStyle w:val="Ttulo1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Actividad</w:t>
      </w:r>
      <w:r w:rsidR="002916D0" w:rsidRPr="00F3048E">
        <w:rPr>
          <w:rFonts w:asciiTheme="minorHAnsi" w:hAnsiTheme="minorHAnsi" w:cstheme="minorHAnsi"/>
        </w:rPr>
        <w:t xml:space="preserve"> </w:t>
      </w:r>
      <w:r w:rsidR="00CC5F9D">
        <w:rPr>
          <w:rFonts w:asciiTheme="minorHAnsi" w:hAnsiTheme="minorHAnsi" w:cstheme="minorHAnsi"/>
        </w:rPr>
        <w:t>3</w:t>
      </w:r>
      <w:r>
        <w:rPr>
          <w:rFonts w:asciiTheme="minorHAnsi" w:hAnsiTheme="minorHAnsi" w:cstheme="minorHAnsi"/>
        </w:rPr>
        <w:t>.1</w:t>
      </w:r>
      <w:r w:rsidR="00341354">
        <w:rPr>
          <w:rFonts w:asciiTheme="minorHAnsi" w:hAnsiTheme="minorHAnsi" w:cstheme="minorHAnsi"/>
        </w:rPr>
        <w:t xml:space="preserve"> </w:t>
      </w:r>
      <w:r w:rsidR="00BD425F">
        <w:rPr>
          <w:rFonts w:asciiTheme="minorHAnsi" w:hAnsiTheme="minorHAnsi" w:cstheme="minorHAnsi"/>
        </w:rPr>
        <w:t>Gestión de ficheros</w:t>
      </w:r>
    </w:p>
    <w:p w14:paraId="147FD64D" w14:textId="1D11F21E" w:rsidR="00E74CB6" w:rsidRPr="00E37B5D" w:rsidRDefault="00E74CB6" w:rsidP="00E74CB6">
      <w:pPr>
        <w:pStyle w:val="Preguntas"/>
        <w:jc w:val="both"/>
        <w:rPr>
          <w:color w:val="FF0000"/>
        </w:rPr>
      </w:pPr>
      <w:r w:rsidRPr="001C5972">
        <w:rPr>
          <w:b w:val="0"/>
          <w:color w:val="FF0000"/>
        </w:rPr>
        <w:t>Indica cómo lo has hecho y haz capturas de pantalla de todos los apartados para demostrar que lo has hecho.</w:t>
      </w:r>
      <w:r w:rsidR="001C5972" w:rsidRPr="001C5972">
        <w:rPr>
          <w:b w:val="0"/>
          <w:color w:val="FF0000"/>
        </w:rPr>
        <w:t xml:space="preserve"> Para ello sigue el ejemplo que tienes en el apartado General:</w:t>
      </w:r>
      <w:r w:rsidR="001C5972">
        <w:rPr>
          <w:color w:val="FF0000"/>
        </w:rPr>
        <w:t xml:space="preserve"> “</w:t>
      </w:r>
      <w:r w:rsidR="001C5972" w:rsidRPr="001C5972">
        <w:rPr>
          <w:color w:val="FF0000"/>
        </w:rPr>
        <w:t>Ejemplo de Actividad con comandos</w:t>
      </w:r>
      <w:r w:rsidR="001C5972">
        <w:rPr>
          <w:color w:val="FF0000"/>
        </w:rPr>
        <w:t>”</w:t>
      </w:r>
    </w:p>
    <w:p w14:paraId="6048CCB8" w14:textId="548229A3" w:rsidR="005D1A33" w:rsidRDefault="005D1A33" w:rsidP="005D1A33">
      <w:pPr>
        <w:pStyle w:val="Textoindependiente"/>
        <w:rPr>
          <w:rFonts w:asciiTheme="minorHAnsi" w:hAnsiTheme="minorHAnsi" w:cstheme="minorHAnsi"/>
          <w:sz w:val="22"/>
          <w:szCs w:val="16"/>
        </w:rPr>
      </w:pPr>
      <w:bookmarkStart w:id="0" w:name="_GoBack"/>
      <w:bookmarkEnd w:id="0"/>
    </w:p>
    <w:p w14:paraId="208429A9" w14:textId="77777777" w:rsidR="001C5972" w:rsidRPr="00C21CCC" w:rsidRDefault="001C5972" w:rsidP="005D1A33">
      <w:pPr>
        <w:pStyle w:val="Textoindependiente"/>
        <w:rPr>
          <w:rFonts w:asciiTheme="minorHAnsi" w:hAnsiTheme="minorHAnsi" w:cstheme="minorHAnsi"/>
          <w:sz w:val="22"/>
          <w:szCs w:val="16"/>
        </w:rPr>
      </w:pPr>
    </w:p>
    <w:p w14:paraId="6FC723E2" w14:textId="77777777" w:rsidR="005D1A33" w:rsidRDefault="005D1A33" w:rsidP="005D1A33">
      <w:pPr>
        <w:pStyle w:val="Ttulo3"/>
        <w:rPr>
          <w:rFonts w:asciiTheme="minorHAnsi" w:hAnsiTheme="minorHAnsi" w:cstheme="minorHAnsi"/>
          <w:sz w:val="34"/>
        </w:rPr>
      </w:pPr>
      <w:r w:rsidRPr="002563D8">
        <w:t>Objetivos</w:t>
      </w:r>
    </w:p>
    <w:p w14:paraId="2E7FC054" w14:textId="3C1BDED9" w:rsidR="003A33D8" w:rsidRDefault="00BD425F" w:rsidP="003A33D8">
      <w:pPr>
        <w:pStyle w:val="Estilo1"/>
        <w:numPr>
          <w:ilvl w:val="0"/>
          <w:numId w:val="8"/>
        </w:numPr>
      </w:pPr>
      <w:r>
        <w:t>Gestión de ficheros en Windows 10</w:t>
      </w:r>
    </w:p>
    <w:p w14:paraId="49F204CE" w14:textId="77777777" w:rsidR="005D1A33" w:rsidRPr="005A17E9" w:rsidRDefault="005D1A33" w:rsidP="005D1A33">
      <w:pPr>
        <w:pStyle w:val="Textoindependiente"/>
        <w:rPr>
          <w:rFonts w:asciiTheme="minorHAnsi" w:hAnsiTheme="minorHAnsi" w:cstheme="minorHAnsi"/>
          <w:szCs w:val="18"/>
        </w:rPr>
      </w:pPr>
    </w:p>
    <w:p w14:paraId="64AF3DE8" w14:textId="77777777" w:rsidR="005D1A33" w:rsidRDefault="005D1A33" w:rsidP="005D1A33">
      <w:pPr>
        <w:pStyle w:val="Ttulo3"/>
      </w:pPr>
      <w:r>
        <w:t>Material de referencia:</w:t>
      </w:r>
    </w:p>
    <w:p w14:paraId="22090A43" w14:textId="4FDB6309" w:rsidR="00F127E2" w:rsidRDefault="00F127E2" w:rsidP="00F127E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Apuntes del Tema.</w:t>
      </w:r>
    </w:p>
    <w:p w14:paraId="2E73410A" w14:textId="77777777" w:rsidR="00F127E2" w:rsidRPr="00F426D5" w:rsidRDefault="00F127E2" w:rsidP="00F127E2">
      <w:pPr>
        <w:rPr>
          <w:rFonts w:asciiTheme="minorHAnsi" w:hAnsiTheme="minorHAnsi" w:cstheme="minorHAnsi"/>
        </w:rPr>
      </w:pPr>
    </w:p>
    <w:p w14:paraId="201ACE1D" w14:textId="1692DE46" w:rsidR="00F127E2" w:rsidRDefault="005450E7" w:rsidP="005450E7">
      <w:pPr>
        <w:rPr>
          <w:rFonts w:asciiTheme="minorHAnsi" w:hAnsiTheme="minorHAnsi" w:cstheme="minorHAnsi"/>
        </w:rPr>
      </w:pPr>
      <w:r w:rsidRPr="00F426D5">
        <w:rPr>
          <w:rFonts w:asciiTheme="minorHAnsi" w:hAnsiTheme="minorHAnsi" w:cstheme="minorHAnsi"/>
        </w:rPr>
        <w:t>B</w:t>
      </w:r>
      <w:r w:rsidR="00F426D5" w:rsidRPr="00F426D5">
        <w:rPr>
          <w:rFonts w:asciiTheme="minorHAnsi" w:hAnsiTheme="minorHAnsi" w:cstheme="minorHAnsi"/>
        </w:rPr>
        <w:t xml:space="preserve">úsqueda </w:t>
      </w:r>
      <w:r w:rsidR="00F127E2">
        <w:rPr>
          <w:rFonts w:asciiTheme="minorHAnsi" w:hAnsiTheme="minorHAnsi" w:cstheme="minorHAnsi"/>
        </w:rPr>
        <w:t>en Internet</w:t>
      </w:r>
      <w:r w:rsidR="00F426D5" w:rsidRPr="00F426D5">
        <w:rPr>
          <w:rFonts w:asciiTheme="minorHAnsi" w:hAnsiTheme="minorHAnsi" w:cstheme="minorHAnsi"/>
        </w:rPr>
        <w:t>.</w:t>
      </w:r>
    </w:p>
    <w:p w14:paraId="06B4D899" w14:textId="77777777" w:rsidR="003A33D8" w:rsidRPr="003A33D8" w:rsidRDefault="003A33D8" w:rsidP="003A33D8"/>
    <w:p w14:paraId="66F2E1CE" w14:textId="56CB807B" w:rsidR="00B939FB" w:rsidRDefault="00B939FB" w:rsidP="00B939FB">
      <w:pPr>
        <w:pStyle w:val="Ttulo3"/>
      </w:pPr>
      <w:r>
        <w:t>Ejercicios:</w:t>
      </w:r>
    </w:p>
    <w:p w14:paraId="580CD7E2" w14:textId="7FC2D3D6" w:rsidR="00BE4B60" w:rsidRDefault="00BE4B60" w:rsidP="00BE4B60"/>
    <w:p w14:paraId="58872CE2" w14:textId="257273B3" w:rsidR="00BE4B60" w:rsidRDefault="00BE4B60" w:rsidP="00BE4B60">
      <w:pPr>
        <w:pStyle w:val="Ttulo3"/>
      </w:pPr>
      <w:r>
        <w:t>Comandos de Windows</w:t>
      </w:r>
      <w:r w:rsidR="002D3C2D">
        <w:t xml:space="preserve"> (desde símbolo de sistema [</w:t>
      </w:r>
      <w:proofErr w:type="spellStart"/>
      <w:r w:rsidR="002D3C2D">
        <w:t>CMD</w:t>
      </w:r>
      <w:proofErr w:type="spellEnd"/>
      <w:r w:rsidR="002D3C2D">
        <w:t>])</w:t>
      </w:r>
      <w:r>
        <w:t xml:space="preserve"> (I)</w:t>
      </w:r>
    </w:p>
    <w:p w14:paraId="0E387BF9" w14:textId="3E2943B4" w:rsidR="00BE4B60" w:rsidRDefault="00BE4B60" w:rsidP="00BE4B60">
      <w:pPr>
        <w:pStyle w:val="Preguntas"/>
        <w:numPr>
          <w:ilvl w:val="0"/>
          <w:numId w:val="14"/>
        </w:numPr>
        <w:spacing w:after="120"/>
        <w:jc w:val="both"/>
      </w:pPr>
      <w:r>
        <w:t>¿Con qué comandos puedo utilizar caracteres comodines (o metacaracteres)? Razona tu respuesta.</w:t>
      </w:r>
    </w:p>
    <w:p w14:paraId="27F8B9E7" w14:textId="04D8D5A1" w:rsidR="00BE4B60" w:rsidRDefault="00BE4B60" w:rsidP="00BE4B60">
      <w:pPr>
        <w:pStyle w:val="Preguntas"/>
        <w:numPr>
          <w:ilvl w:val="0"/>
          <w:numId w:val="14"/>
        </w:numPr>
        <w:spacing w:after="120"/>
        <w:jc w:val="both"/>
      </w:pPr>
      <w:r>
        <w:t>Muestra un listado de todos los comandos del sistema.</w:t>
      </w:r>
    </w:p>
    <w:p w14:paraId="0F18F55C" w14:textId="6878C968" w:rsidR="00BE4B60" w:rsidRDefault="00BE4B60" w:rsidP="00BE4B60">
      <w:pPr>
        <w:pStyle w:val="Preguntas"/>
        <w:numPr>
          <w:ilvl w:val="0"/>
          <w:numId w:val="14"/>
        </w:numPr>
        <w:spacing w:after="120"/>
        <w:jc w:val="both"/>
      </w:pPr>
      <w:r>
        <w:t xml:space="preserve">Mira la ayuda del comando color. Cambia el color de manera que la letra sea roja y el fondo azul. A </w:t>
      </w:r>
      <w:r w:rsidR="00034381">
        <w:t>continuación,</w:t>
      </w:r>
      <w:r>
        <w:t xml:space="preserve"> pon los colores que tú quieras.</w:t>
      </w:r>
    </w:p>
    <w:p w14:paraId="7045B7AB" w14:textId="4F0F5F2E" w:rsidR="00BE4B60" w:rsidRDefault="00BE4B60" w:rsidP="00BE4B60">
      <w:pPr>
        <w:pStyle w:val="Preguntas"/>
        <w:numPr>
          <w:ilvl w:val="0"/>
          <w:numId w:val="14"/>
        </w:numPr>
        <w:spacing w:after="120"/>
        <w:jc w:val="both"/>
      </w:pPr>
      <w:r>
        <w:t xml:space="preserve">Busca ayuda para el comando </w:t>
      </w:r>
      <w:proofErr w:type="spellStart"/>
      <w:r>
        <w:t>systeminfo</w:t>
      </w:r>
      <w:proofErr w:type="spellEnd"/>
      <w:r>
        <w:t>. ¿Qué realiza este comando? ¿Es igual en ambos programas de comandos?</w:t>
      </w:r>
    </w:p>
    <w:p w14:paraId="5A04248E" w14:textId="77777777" w:rsidR="00BE4B60" w:rsidRPr="00BE4B60" w:rsidRDefault="00BE4B60" w:rsidP="00BE4B60"/>
    <w:p w14:paraId="3ABF7624" w14:textId="77777777" w:rsidR="002D3C2D" w:rsidRDefault="002D3C2D" w:rsidP="002D3C2D">
      <w:pPr>
        <w:pStyle w:val="Ttulo3"/>
      </w:pPr>
      <w:r>
        <w:t>Desde Símbolo de sistema [</w:t>
      </w:r>
      <w:proofErr w:type="spellStart"/>
      <w:r>
        <w:t>CMD</w:t>
      </w:r>
      <w:proofErr w:type="spellEnd"/>
      <w:r>
        <w:t>] (II)</w:t>
      </w:r>
    </w:p>
    <w:p w14:paraId="5E2413ED" w14:textId="6CDD6E24" w:rsidR="002D3C2D" w:rsidRDefault="002D3C2D" w:rsidP="00527080">
      <w:pPr>
        <w:pStyle w:val="Preguntas"/>
        <w:numPr>
          <w:ilvl w:val="0"/>
          <w:numId w:val="19"/>
        </w:numPr>
        <w:spacing w:after="120"/>
        <w:jc w:val="both"/>
      </w:pPr>
      <w:r>
        <w:t xml:space="preserve">Crea un archivo de texto </w:t>
      </w:r>
      <w:proofErr w:type="spellStart"/>
      <w:r>
        <w:t>archivo1.txt</w:t>
      </w:r>
      <w:proofErr w:type="spellEnd"/>
      <w:r>
        <w:t xml:space="preserve">. </w:t>
      </w:r>
    </w:p>
    <w:p w14:paraId="03C9C3A5" w14:textId="59763AA4" w:rsidR="006A33B6" w:rsidRDefault="006A33B6" w:rsidP="00527080">
      <w:pPr>
        <w:pStyle w:val="Preguntas"/>
        <w:numPr>
          <w:ilvl w:val="0"/>
          <w:numId w:val="19"/>
        </w:numPr>
        <w:spacing w:after="120"/>
        <w:jc w:val="both"/>
      </w:pPr>
      <w:r>
        <w:t xml:space="preserve">Crea una copia del fichero </w:t>
      </w:r>
      <w:proofErr w:type="spellStart"/>
      <w:r>
        <w:t>archivo1.txt</w:t>
      </w:r>
      <w:proofErr w:type="spellEnd"/>
      <w:r>
        <w:t xml:space="preserve"> que se llame </w:t>
      </w:r>
      <w:proofErr w:type="spellStart"/>
      <w:r>
        <w:t>archivo2.txt</w:t>
      </w:r>
      <w:proofErr w:type="spellEnd"/>
      <w:r>
        <w:t>.</w:t>
      </w:r>
    </w:p>
    <w:p w14:paraId="6ECCF4FA" w14:textId="77777777" w:rsidR="006A33B6" w:rsidRDefault="006A33B6" w:rsidP="006A33B6">
      <w:pPr>
        <w:pStyle w:val="Preguntas"/>
        <w:numPr>
          <w:ilvl w:val="0"/>
          <w:numId w:val="19"/>
        </w:numPr>
        <w:spacing w:after="120"/>
        <w:jc w:val="both"/>
      </w:pPr>
      <w:r>
        <w:t xml:space="preserve">Mueve el </w:t>
      </w:r>
      <w:proofErr w:type="spellStart"/>
      <w:r>
        <w:t>archivo2.txt</w:t>
      </w:r>
      <w:proofErr w:type="spellEnd"/>
      <w:r>
        <w:t xml:space="preserve"> a tu Escritorio utilizando rutas absolutas.</w:t>
      </w:r>
    </w:p>
    <w:p w14:paraId="291D4490" w14:textId="3A26F675" w:rsidR="002D3C2D" w:rsidRDefault="002D3C2D" w:rsidP="00527080">
      <w:pPr>
        <w:pStyle w:val="Preguntas"/>
        <w:numPr>
          <w:ilvl w:val="0"/>
          <w:numId w:val="19"/>
        </w:numPr>
        <w:spacing w:after="120"/>
        <w:jc w:val="both"/>
      </w:pPr>
      <w:r>
        <w:t xml:space="preserve">Renombra el </w:t>
      </w:r>
      <w:proofErr w:type="spellStart"/>
      <w:r>
        <w:t>archivo1.txt</w:t>
      </w:r>
      <w:proofErr w:type="spellEnd"/>
      <w:r>
        <w:t xml:space="preserve"> con el nombre </w:t>
      </w:r>
      <w:proofErr w:type="spellStart"/>
      <w:r>
        <w:t>archivo.txt</w:t>
      </w:r>
      <w:proofErr w:type="spellEnd"/>
    </w:p>
    <w:p w14:paraId="3164CBDC" w14:textId="68C56A8D" w:rsidR="002D3C2D" w:rsidRDefault="002D3C2D" w:rsidP="00527080">
      <w:pPr>
        <w:pStyle w:val="Preguntas"/>
        <w:numPr>
          <w:ilvl w:val="0"/>
          <w:numId w:val="19"/>
        </w:numPr>
        <w:spacing w:after="120"/>
        <w:jc w:val="both"/>
      </w:pPr>
      <w:r>
        <w:t>Copia el fichero “</w:t>
      </w:r>
      <w:proofErr w:type="spellStart"/>
      <w:r>
        <w:t>archivo.txt</w:t>
      </w:r>
      <w:proofErr w:type="spellEnd"/>
      <w:r>
        <w:t xml:space="preserve">” y renómbralo (a la misma vez) a </w:t>
      </w:r>
      <w:proofErr w:type="spellStart"/>
      <w:r>
        <w:t>archivo</w:t>
      </w:r>
      <w:r w:rsidR="006A33B6">
        <w:t>1</w:t>
      </w:r>
      <w:r>
        <w:t>.txt</w:t>
      </w:r>
      <w:proofErr w:type="spellEnd"/>
      <w:r>
        <w:t>.</w:t>
      </w:r>
    </w:p>
    <w:p w14:paraId="6CD1F1CA" w14:textId="79028744" w:rsidR="002D3C2D" w:rsidRDefault="002D3C2D" w:rsidP="00527080">
      <w:pPr>
        <w:pStyle w:val="Preguntas"/>
        <w:numPr>
          <w:ilvl w:val="0"/>
          <w:numId w:val="19"/>
        </w:numPr>
        <w:spacing w:after="120"/>
        <w:jc w:val="both"/>
      </w:pPr>
      <w:r>
        <w:t>Añádele</w:t>
      </w:r>
      <w:r w:rsidR="006A33B6">
        <w:t xml:space="preserve"> a </w:t>
      </w:r>
      <w:proofErr w:type="spellStart"/>
      <w:r w:rsidR="006A33B6">
        <w:t>archivo1.txtx</w:t>
      </w:r>
      <w:proofErr w:type="spellEnd"/>
      <w:r>
        <w:t xml:space="preserve"> el atributo de oculto, usando caracteres comodines. Comprueba que están ocultos.</w:t>
      </w:r>
    </w:p>
    <w:p w14:paraId="4D35B8A9" w14:textId="5C1985EF" w:rsidR="002D3C2D" w:rsidRDefault="002D3C2D" w:rsidP="00527080">
      <w:pPr>
        <w:pStyle w:val="Preguntas"/>
        <w:numPr>
          <w:ilvl w:val="0"/>
          <w:numId w:val="19"/>
        </w:numPr>
        <w:spacing w:after="120"/>
        <w:jc w:val="both"/>
      </w:pPr>
      <w:r>
        <w:t>Quítale el atributo de ocultos.</w:t>
      </w:r>
    </w:p>
    <w:p w14:paraId="20FA19EA" w14:textId="720D9D3E" w:rsidR="002D3C2D" w:rsidRDefault="002D3C2D" w:rsidP="00527080">
      <w:pPr>
        <w:pStyle w:val="Preguntas"/>
        <w:numPr>
          <w:ilvl w:val="0"/>
          <w:numId w:val="19"/>
        </w:numPr>
        <w:spacing w:after="120"/>
        <w:jc w:val="both"/>
      </w:pPr>
      <w:r>
        <w:t>Borra todos los archivos creados en esta práctica.</w:t>
      </w:r>
    </w:p>
    <w:p w14:paraId="35C0FCC7" w14:textId="0ED84A34" w:rsidR="002D3C2D" w:rsidRDefault="002D3C2D" w:rsidP="00527080">
      <w:pPr>
        <w:pStyle w:val="Preguntas"/>
        <w:numPr>
          <w:ilvl w:val="0"/>
          <w:numId w:val="19"/>
        </w:numPr>
        <w:spacing w:after="120"/>
        <w:jc w:val="both"/>
      </w:pPr>
      <w:r>
        <w:t>Muestra la fecha, la hora y la versión de tu Windows.</w:t>
      </w:r>
    </w:p>
    <w:p w14:paraId="0B36E79D" w14:textId="3C99A7B9" w:rsidR="002D3C2D" w:rsidRDefault="002D3C2D" w:rsidP="00527080">
      <w:pPr>
        <w:pStyle w:val="Preguntas"/>
        <w:numPr>
          <w:ilvl w:val="0"/>
          <w:numId w:val="19"/>
        </w:numPr>
        <w:spacing w:after="120"/>
        <w:jc w:val="both"/>
      </w:pPr>
      <w:r>
        <w:t xml:space="preserve">Conecta tu pendrive mira la etiqueta que tiene y cámbiasela. Ponle de nueva etiqueta tu primer </w:t>
      </w:r>
      <w:proofErr w:type="spellStart"/>
      <w:r>
        <w:t>apellido</w:t>
      </w:r>
      <w:r w:rsidR="00703737">
        <w:t>_2</w:t>
      </w:r>
      <w:proofErr w:type="spellEnd"/>
      <w:r>
        <w:t>.</w:t>
      </w:r>
    </w:p>
    <w:p w14:paraId="243A68E2" w14:textId="6FD67692" w:rsidR="00527080" w:rsidRDefault="00527080" w:rsidP="00527080">
      <w:pPr>
        <w:pStyle w:val="Preguntas"/>
        <w:spacing w:after="120"/>
        <w:jc w:val="both"/>
      </w:pPr>
    </w:p>
    <w:p w14:paraId="118FC264" w14:textId="532139D6" w:rsidR="00527080" w:rsidRDefault="00527080" w:rsidP="00527080">
      <w:pPr>
        <w:pStyle w:val="Preguntas"/>
        <w:spacing w:after="120"/>
        <w:jc w:val="both"/>
      </w:pPr>
    </w:p>
    <w:p w14:paraId="64935F52" w14:textId="77777777" w:rsidR="00527080" w:rsidRDefault="00527080" w:rsidP="00527080">
      <w:pPr>
        <w:pStyle w:val="Ttulo3"/>
      </w:pPr>
      <w:r>
        <w:lastRenderedPageBreak/>
        <w:t xml:space="preserve">Desde </w:t>
      </w:r>
      <w:proofErr w:type="spellStart"/>
      <w:r>
        <w:t>PowerShell</w:t>
      </w:r>
      <w:proofErr w:type="spellEnd"/>
      <w:r>
        <w:t xml:space="preserve"> (III)</w:t>
      </w:r>
    </w:p>
    <w:p w14:paraId="6C9586B4" w14:textId="77777777" w:rsidR="00A92840" w:rsidRDefault="00A92840" w:rsidP="00A92840">
      <w:pPr>
        <w:pStyle w:val="Preguntas"/>
        <w:numPr>
          <w:ilvl w:val="0"/>
          <w:numId w:val="22"/>
        </w:numPr>
        <w:spacing w:after="120"/>
        <w:jc w:val="both"/>
      </w:pPr>
      <w:r>
        <w:t xml:space="preserve">Crea un archivo de texto </w:t>
      </w:r>
      <w:proofErr w:type="spellStart"/>
      <w:r>
        <w:t>archivo1.txt</w:t>
      </w:r>
      <w:proofErr w:type="spellEnd"/>
      <w:r>
        <w:t xml:space="preserve">. </w:t>
      </w:r>
    </w:p>
    <w:p w14:paraId="3F5D8A12" w14:textId="77777777" w:rsidR="00A92840" w:rsidRDefault="00A92840" w:rsidP="00A92840">
      <w:pPr>
        <w:pStyle w:val="Preguntas"/>
        <w:numPr>
          <w:ilvl w:val="0"/>
          <w:numId w:val="22"/>
        </w:numPr>
        <w:spacing w:after="120"/>
        <w:jc w:val="both"/>
      </w:pPr>
      <w:r>
        <w:t xml:space="preserve">Crea una copia del fichero </w:t>
      </w:r>
      <w:proofErr w:type="spellStart"/>
      <w:r>
        <w:t>archivo1.txt</w:t>
      </w:r>
      <w:proofErr w:type="spellEnd"/>
      <w:r>
        <w:t xml:space="preserve"> que se llame </w:t>
      </w:r>
      <w:proofErr w:type="spellStart"/>
      <w:r>
        <w:t>archivo2.txt</w:t>
      </w:r>
      <w:proofErr w:type="spellEnd"/>
      <w:r>
        <w:t>.</w:t>
      </w:r>
    </w:p>
    <w:p w14:paraId="0286B6ED" w14:textId="77777777" w:rsidR="00A92840" w:rsidRDefault="00A92840" w:rsidP="00A92840">
      <w:pPr>
        <w:pStyle w:val="Preguntas"/>
        <w:numPr>
          <w:ilvl w:val="0"/>
          <w:numId w:val="22"/>
        </w:numPr>
        <w:spacing w:after="120"/>
        <w:jc w:val="both"/>
      </w:pPr>
      <w:r>
        <w:t xml:space="preserve">Mueve el </w:t>
      </w:r>
      <w:proofErr w:type="spellStart"/>
      <w:r>
        <w:t>archivo2.txt</w:t>
      </w:r>
      <w:proofErr w:type="spellEnd"/>
      <w:r>
        <w:t xml:space="preserve"> a tu Escritorio utilizando rutas absolutas.</w:t>
      </w:r>
    </w:p>
    <w:p w14:paraId="0524422C" w14:textId="77777777" w:rsidR="00A92840" w:rsidRDefault="00A92840" w:rsidP="00A92840">
      <w:pPr>
        <w:pStyle w:val="Preguntas"/>
        <w:numPr>
          <w:ilvl w:val="0"/>
          <w:numId w:val="22"/>
        </w:numPr>
        <w:spacing w:after="120"/>
        <w:jc w:val="both"/>
      </w:pPr>
      <w:r>
        <w:t xml:space="preserve">Renombra el </w:t>
      </w:r>
      <w:proofErr w:type="spellStart"/>
      <w:r>
        <w:t>archivo1.txt</w:t>
      </w:r>
      <w:proofErr w:type="spellEnd"/>
      <w:r>
        <w:t xml:space="preserve"> con el nombre </w:t>
      </w:r>
      <w:proofErr w:type="spellStart"/>
      <w:r>
        <w:t>archivo.txt</w:t>
      </w:r>
      <w:proofErr w:type="spellEnd"/>
    </w:p>
    <w:p w14:paraId="5B0B3B92" w14:textId="77777777" w:rsidR="00A92840" w:rsidRDefault="00A92840" w:rsidP="00A92840">
      <w:pPr>
        <w:pStyle w:val="Preguntas"/>
        <w:numPr>
          <w:ilvl w:val="0"/>
          <w:numId w:val="22"/>
        </w:numPr>
        <w:spacing w:after="120"/>
        <w:jc w:val="both"/>
      </w:pPr>
      <w:r>
        <w:t>Copia el fichero “</w:t>
      </w:r>
      <w:proofErr w:type="spellStart"/>
      <w:r>
        <w:t>archivo.txt</w:t>
      </w:r>
      <w:proofErr w:type="spellEnd"/>
      <w:r>
        <w:t xml:space="preserve">” y renómbralo (a la misma vez) a </w:t>
      </w:r>
      <w:proofErr w:type="spellStart"/>
      <w:r>
        <w:t>archivo1.txt</w:t>
      </w:r>
      <w:proofErr w:type="spellEnd"/>
      <w:r>
        <w:t>.</w:t>
      </w:r>
    </w:p>
    <w:p w14:paraId="58F9399A" w14:textId="77777777" w:rsidR="00A92840" w:rsidRDefault="00A92840" w:rsidP="00A92840">
      <w:pPr>
        <w:pStyle w:val="Preguntas"/>
        <w:numPr>
          <w:ilvl w:val="0"/>
          <w:numId w:val="22"/>
        </w:numPr>
        <w:spacing w:after="120"/>
        <w:jc w:val="both"/>
      </w:pPr>
      <w:r>
        <w:t xml:space="preserve">Añádele a </w:t>
      </w:r>
      <w:proofErr w:type="spellStart"/>
      <w:r>
        <w:t>archivo1.txtx</w:t>
      </w:r>
      <w:proofErr w:type="spellEnd"/>
      <w:r>
        <w:t xml:space="preserve"> el atributo de oculto, usando caracteres comodines. Comprueba que están ocultos.</w:t>
      </w:r>
    </w:p>
    <w:p w14:paraId="6C23B73D" w14:textId="77777777" w:rsidR="00A92840" w:rsidRDefault="00A92840" w:rsidP="00A92840">
      <w:pPr>
        <w:pStyle w:val="Preguntas"/>
        <w:numPr>
          <w:ilvl w:val="0"/>
          <w:numId w:val="22"/>
        </w:numPr>
        <w:spacing w:after="120"/>
        <w:jc w:val="both"/>
      </w:pPr>
      <w:r>
        <w:t>Quítale el atributo de ocultos.</w:t>
      </w:r>
    </w:p>
    <w:p w14:paraId="31398763" w14:textId="77777777" w:rsidR="00A92840" w:rsidRDefault="00A92840" w:rsidP="00A92840">
      <w:pPr>
        <w:pStyle w:val="Preguntas"/>
        <w:numPr>
          <w:ilvl w:val="0"/>
          <w:numId w:val="22"/>
        </w:numPr>
        <w:spacing w:after="120"/>
        <w:jc w:val="both"/>
      </w:pPr>
      <w:r>
        <w:t>Borra todos los archivos creados en esta práctica.</w:t>
      </w:r>
    </w:p>
    <w:p w14:paraId="070BADEC" w14:textId="77777777" w:rsidR="00A92840" w:rsidRDefault="00A92840" w:rsidP="00A92840">
      <w:pPr>
        <w:pStyle w:val="Preguntas"/>
        <w:numPr>
          <w:ilvl w:val="0"/>
          <w:numId w:val="22"/>
        </w:numPr>
        <w:spacing w:after="120"/>
        <w:jc w:val="both"/>
      </w:pPr>
      <w:r>
        <w:t>Muestra la fecha, la hora y la versión de tu Windows.</w:t>
      </w:r>
    </w:p>
    <w:p w14:paraId="661BD8C0" w14:textId="77777777" w:rsidR="00A92840" w:rsidRDefault="00A92840" w:rsidP="00A92840">
      <w:pPr>
        <w:pStyle w:val="Preguntas"/>
        <w:numPr>
          <w:ilvl w:val="0"/>
          <w:numId w:val="22"/>
        </w:numPr>
        <w:spacing w:after="120"/>
        <w:jc w:val="both"/>
      </w:pPr>
      <w:r>
        <w:t xml:space="preserve">Conecta tu pendrive mira la etiqueta que tiene y cámbiasela. Ponle de nueva etiqueta tu primer </w:t>
      </w:r>
      <w:proofErr w:type="spellStart"/>
      <w:r>
        <w:t>apellido_2</w:t>
      </w:r>
      <w:proofErr w:type="spellEnd"/>
      <w:r>
        <w:t>.</w:t>
      </w:r>
    </w:p>
    <w:p w14:paraId="21B639CF" w14:textId="77777777" w:rsidR="00A92840" w:rsidRDefault="00A92840" w:rsidP="00527080">
      <w:pPr>
        <w:pStyle w:val="Ttulo3"/>
      </w:pPr>
    </w:p>
    <w:p w14:paraId="2C960CC2" w14:textId="35BFFF69" w:rsidR="00527080" w:rsidRDefault="00527080" w:rsidP="00527080">
      <w:pPr>
        <w:pStyle w:val="Ttulo3"/>
      </w:pPr>
      <w:r>
        <w:t>Desde Interfaz Gráfica (III)</w:t>
      </w:r>
    </w:p>
    <w:p w14:paraId="2E628458" w14:textId="77777777" w:rsidR="00A92840" w:rsidRDefault="00A92840" w:rsidP="00A92840">
      <w:pPr>
        <w:pStyle w:val="Preguntas"/>
        <w:numPr>
          <w:ilvl w:val="0"/>
          <w:numId w:val="23"/>
        </w:numPr>
        <w:spacing w:after="120"/>
        <w:jc w:val="both"/>
      </w:pPr>
      <w:r>
        <w:t xml:space="preserve">Crea un archivo de texto </w:t>
      </w:r>
      <w:proofErr w:type="spellStart"/>
      <w:r>
        <w:t>archivo1.txt</w:t>
      </w:r>
      <w:proofErr w:type="spellEnd"/>
      <w:r>
        <w:t xml:space="preserve">. </w:t>
      </w:r>
    </w:p>
    <w:p w14:paraId="147BFF89" w14:textId="77777777" w:rsidR="00A92840" w:rsidRDefault="00A92840" w:rsidP="00A92840">
      <w:pPr>
        <w:pStyle w:val="Preguntas"/>
        <w:numPr>
          <w:ilvl w:val="0"/>
          <w:numId w:val="23"/>
        </w:numPr>
        <w:spacing w:after="120"/>
        <w:jc w:val="both"/>
      </w:pPr>
      <w:r>
        <w:t xml:space="preserve">Crea una copia del fichero </w:t>
      </w:r>
      <w:proofErr w:type="spellStart"/>
      <w:r>
        <w:t>archivo1.txt</w:t>
      </w:r>
      <w:proofErr w:type="spellEnd"/>
      <w:r>
        <w:t xml:space="preserve"> que se llame </w:t>
      </w:r>
      <w:proofErr w:type="spellStart"/>
      <w:r>
        <w:t>archivo2.txt</w:t>
      </w:r>
      <w:proofErr w:type="spellEnd"/>
      <w:r>
        <w:t>.</w:t>
      </w:r>
    </w:p>
    <w:p w14:paraId="7406DCE5" w14:textId="0143FCCA" w:rsidR="00A92840" w:rsidRDefault="00A92840" w:rsidP="00A92840">
      <w:pPr>
        <w:pStyle w:val="Preguntas"/>
        <w:numPr>
          <w:ilvl w:val="0"/>
          <w:numId w:val="23"/>
        </w:numPr>
        <w:spacing w:after="120"/>
        <w:jc w:val="both"/>
      </w:pPr>
      <w:r>
        <w:t xml:space="preserve">Mueve el </w:t>
      </w:r>
      <w:proofErr w:type="spellStart"/>
      <w:r>
        <w:t>archivo2.txt</w:t>
      </w:r>
      <w:proofErr w:type="spellEnd"/>
      <w:r>
        <w:t xml:space="preserve"> a tu Escritorio.</w:t>
      </w:r>
    </w:p>
    <w:p w14:paraId="46552AE3" w14:textId="77777777" w:rsidR="00A92840" w:rsidRDefault="00A92840" w:rsidP="00A92840">
      <w:pPr>
        <w:pStyle w:val="Preguntas"/>
        <w:numPr>
          <w:ilvl w:val="0"/>
          <w:numId w:val="23"/>
        </w:numPr>
        <w:spacing w:after="120"/>
        <w:jc w:val="both"/>
      </w:pPr>
      <w:r>
        <w:t xml:space="preserve">Renombra el </w:t>
      </w:r>
      <w:proofErr w:type="spellStart"/>
      <w:r>
        <w:t>archivo1.txt</w:t>
      </w:r>
      <w:proofErr w:type="spellEnd"/>
      <w:r>
        <w:t xml:space="preserve"> con el nombre </w:t>
      </w:r>
      <w:proofErr w:type="spellStart"/>
      <w:r>
        <w:t>archivo.txt</w:t>
      </w:r>
      <w:proofErr w:type="spellEnd"/>
    </w:p>
    <w:p w14:paraId="4C5B1D4E" w14:textId="21A10D1A" w:rsidR="00A92840" w:rsidRDefault="00A92840" w:rsidP="00A92840">
      <w:pPr>
        <w:pStyle w:val="Preguntas"/>
        <w:numPr>
          <w:ilvl w:val="0"/>
          <w:numId w:val="23"/>
        </w:numPr>
        <w:spacing w:after="120"/>
        <w:jc w:val="both"/>
      </w:pPr>
      <w:r>
        <w:t>Copia el fichero “</w:t>
      </w:r>
      <w:proofErr w:type="spellStart"/>
      <w:r>
        <w:t>archivo.txt</w:t>
      </w:r>
      <w:proofErr w:type="spellEnd"/>
      <w:r>
        <w:t xml:space="preserve">” y renómbralo a </w:t>
      </w:r>
      <w:proofErr w:type="spellStart"/>
      <w:r>
        <w:t>archivo1.txt</w:t>
      </w:r>
      <w:proofErr w:type="spellEnd"/>
      <w:r>
        <w:t>.</w:t>
      </w:r>
    </w:p>
    <w:p w14:paraId="5E80272E" w14:textId="4C1B746F" w:rsidR="00A92840" w:rsidRDefault="00A92840" w:rsidP="00A92840">
      <w:pPr>
        <w:pStyle w:val="Preguntas"/>
        <w:numPr>
          <w:ilvl w:val="0"/>
          <w:numId w:val="23"/>
        </w:numPr>
        <w:spacing w:after="120"/>
        <w:jc w:val="both"/>
      </w:pPr>
      <w:r>
        <w:t xml:space="preserve">Añádele a </w:t>
      </w:r>
      <w:proofErr w:type="spellStart"/>
      <w:r>
        <w:t>archivo1.txt</w:t>
      </w:r>
      <w:proofErr w:type="spellEnd"/>
      <w:r>
        <w:t xml:space="preserve"> el atributo de oculto. Comprueba que está oculto.</w:t>
      </w:r>
    </w:p>
    <w:p w14:paraId="756BF47D" w14:textId="544EB332" w:rsidR="00A92840" w:rsidRDefault="00A92840" w:rsidP="00A92840">
      <w:pPr>
        <w:pStyle w:val="Preguntas"/>
        <w:numPr>
          <w:ilvl w:val="0"/>
          <w:numId w:val="23"/>
        </w:numPr>
        <w:spacing w:after="120"/>
        <w:jc w:val="both"/>
      </w:pPr>
      <w:r>
        <w:t>Quítale el atributo de oculto.</w:t>
      </w:r>
    </w:p>
    <w:p w14:paraId="498F4503" w14:textId="77777777" w:rsidR="00A92840" w:rsidRDefault="00A92840" w:rsidP="00A92840">
      <w:pPr>
        <w:pStyle w:val="Preguntas"/>
        <w:numPr>
          <w:ilvl w:val="0"/>
          <w:numId w:val="23"/>
        </w:numPr>
        <w:spacing w:after="120"/>
        <w:jc w:val="both"/>
      </w:pPr>
      <w:r>
        <w:t>Borra todos los archivos creados en esta práctica.</w:t>
      </w:r>
    </w:p>
    <w:p w14:paraId="1857699F" w14:textId="77777777" w:rsidR="00A92840" w:rsidRDefault="00A92840" w:rsidP="00A92840">
      <w:pPr>
        <w:pStyle w:val="Preguntas"/>
        <w:numPr>
          <w:ilvl w:val="0"/>
          <w:numId w:val="23"/>
        </w:numPr>
        <w:spacing w:after="120"/>
        <w:jc w:val="both"/>
      </w:pPr>
      <w:r>
        <w:t>Muestra la fecha, la hora y la versión de tu Windows.</w:t>
      </w:r>
    </w:p>
    <w:p w14:paraId="48B096DB" w14:textId="574C69C7" w:rsidR="008F56C1" w:rsidRPr="008F56C1" w:rsidRDefault="00A92840" w:rsidP="00A92840">
      <w:pPr>
        <w:pStyle w:val="Preguntas"/>
        <w:numPr>
          <w:ilvl w:val="0"/>
          <w:numId w:val="23"/>
        </w:numPr>
        <w:spacing w:after="120"/>
        <w:jc w:val="both"/>
      </w:pPr>
      <w:r>
        <w:t xml:space="preserve">Conecta tu pendrive mira la etiqueta que tiene y cámbiasela. Ponle de nueva etiqueta tu primer </w:t>
      </w:r>
      <w:proofErr w:type="spellStart"/>
      <w:r>
        <w:t>apellido_2</w:t>
      </w:r>
      <w:proofErr w:type="spellEnd"/>
      <w:r>
        <w:t>.</w:t>
      </w:r>
    </w:p>
    <w:sectPr w:rsidR="008F56C1" w:rsidRPr="008F56C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C40897" w14:textId="77777777" w:rsidR="00CD6533" w:rsidRDefault="00CD6533" w:rsidP="00672A3F">
      <w:r>
        <w:separator/>
      </w:r>
    </w:p>
  </w:endnote>
  <w:endnote w:type="continuationSeparator" w:id="0">
    <w:p w14:paraId="1EFBCCB3" w14:textId="77777777" w:rsidR="00CD6533" w:rsidRDefault="00CD6533" w:rsidP="00672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6A7F17" w14:textId="77777777" w:rsidR="00CD6533" w:rsidRDefault="00CD6533" w:rsidP="00672A3F">
      <w:r>
        <w:separator/>
      </w:r>
    </w:p>
  </w:footnote>
  <w:footnote w:type="continuationSeparator" w:id="0">
    <w:p w14:paraId="08B70231" w14:textId="77777777" w:rsidR="00CD6533" w:rsidRDefault="00CD6533" w:rsidP="00672A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A41821" w14:textId="0C51409E" w:rsidR="00672A3F" w:rsidRDefault="00F127E2" w:rsidP="00034381">
    <w:pPr>
      <w:pStyle w:val="Encabezado"/>
    </w:pPr>
    <w:r w:rsidRPr="00F3048E">
      <w:rPr>
        <w:noProof/>
        <w:lang w:bidi="ar-SA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184B20B3" wp14:editId="2428AD04">
              <wp:simplePos x="0" y="0"/>
              <wp:positionH relativeFrom="column">
                <wp:posOffset>-137160</wp:posOffset>
              </wp:positionH>
              <wp:positionV relativeFrom="paragraph">
                <wp:posOffset>-220980</wp:posOffset>
              </wp:positionV>
              <wp:extent cx="2886075" cy="485775"/>
              <wp:effectExtent l="0" t="0" r="9525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6075" cy="485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795CB7" w14:textId="77777777" w:rsidR="00950681" w:rsidRDefault="00950681" w:rsidP="00950681">
                          <w:pP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</w:pPr>
                          <w:r w:rsidRPr="003F4510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 xml:space="preserve">SISTEMAS INFORMÁTICOS – 1º </w:t>
                          </w:r>
                          <w:proofErr w:type="spellStart"/>
                          <w:r w:rsidRPr="003F4510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DAW</w:t>
                          </w:r>
                          <w:proofErr w:type="spellEnd"/>
                        </w:p>
                        <w:p w14:paraId="1F897257" w14:textId="161B5BBE" w:rsidR="00F3048E" w:rsidRPr="00E86D6A" w:rsidRDefault="00950681" w:rsidP="00950681">
                          <w:pP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  <w:lang w:val="en-GB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 xml:space="preserve">Unidad </w:t>
                          </w:r>
                          <w:r w:rsidR="001C5972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3</w:t>
                          </w: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 xml:space="preserve"> – </w:t>
                          </w:r>
                          <w:r w:rsidR="001C5972">
                            <w:rPr>
                              <w:rFonts w:asciiTheme="minorHAnsi" w:hAnsiTheme="minorHAnsi" w:cstheme="minorHAnsi"/>
                              <w:sz w:val="20"/>
                              <w:szCs w:val="20"/>
                            </w:rPr>
                            <w:t>Sistemas de ficheros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4B20B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10.8pt;margin-top:-17.4pt;width:227.25pt;height:38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" stroked="f">
              <v:textbox>
                <w:txbxContent>
                  <w:p w14:paraId="32795CB7" w14:textId="77777777" w:rsidR="00950681" w:rsidRDefault="00950681" w:rsidP="00950681">
                    <w:pP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</w:pPr>
                    <w:r w:rsidRPr="003F4510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 xml:space="preserve">SISTEMAS INFORMÁTICOS – 1º </w:t>
                    </w:r>
                    <w:proofErr w:type="spellStart"/>
                    <w:r w:rsidRPr="003F4510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DAW</w:t>
                    </w:r>
                    <w:proofErr w:type="spellEnd"/>
                  </w:p>
                  <w:p w14:paraId="1F897257" w14:textId="161B5BBE" w:rsidR="00F3048E" w:rsidRPr="00E86D6A" w:rsidRDefault="00950681" w:rsidP="00950681">
                    <w:pPr>
                      <w:rPr>
                        <w:rFonts w:asciiTheme="minorHAnsi" w:hAnsiTheme="minorHAnsi" w:cstheme="minorHAnsi"/>
                        <w:sz w:val="20"/>
                        <w:szCs w:val="20"/>
                        <w:lang w:val="en-GB"/>
                      </w:rPr>
                    </w:pP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 xml:space="preserve">Unidad </w:t>
                    </w:r>
                    <w:r w:rsidR="001C5972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3</w:t>
                    </w:r>
                    <w:r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 xml:space="preserve"> – </w:t>
                    </w:r>
                    <w:r w:rsidR="001C5972">
                      <w:rPr>
                        <w:rFonts w:asciiTheme="minorHAnsi" w:hAnsiTheme="minorHAnsi" w:cstheme="minorHAnsi"/>
                        <w:sz w:val="20"/>
                        <w:szCs w:val="20"/>
                      </w:rPr>
                      <w:t>Sistemas de ficheros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D4606"/>
    <w:multiLevelType w:val="hybridMultilevel"/>
    <w:tmpl w:val="BCC8B5D2"/>
    <w:lvl w:ilvl="0" w:tplc="29EA69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43427"/>
    <w:multiLevelType w:val="hybridMultilevel"/>
    <w:tmpl w:val="6C207EEA"/>
    <w:lvl w:ilvl="0" w:tplc="15E8CAB0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86EB6"/>
    <w:multiLevelType w:val="hybridMultilevel"/>
    <w:tmpl w:val="22CE84E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80D92"/>
    <w:multiLevelType w:val="hybridMultilevel"/>
    <w:tmpl w:val="A04E6792"/>
    <w:lvl w:ilvl="0" w:tplc="29EA69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246D2C"/>
    <w:multiLevelType w:val="hybridMultilevel"/>
    <w:tmpl w:val="A04E6792"/>
    <w:lvl w:ilvl="0" w:tplc="29EA69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D25028"/>
    <w:multiLevelType w:val="hybridMultilevel"/>
    <w:tmpl w:val="8912D7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3F4771"/>
    <w:multiLevelType w:val="hybridMultilevel"/>
    <w:tmpl w:val="A04E6792"/>
    <w:lvl w:ilvl="0" w:tplc="29EA69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2659B6"/>
    <w:multiLevelType w:val="hybridMultilevel"/>
    <w:tmpl w:val="A04E6792"/>
    <w:lvl w:ilvl="0" w:tplc="29EA69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C0794A"/>
    <w:multiLevelType w:val="hybridMultilevel"/>
    <w:tmpl w:val="A04E6792"/>
    <w:lvl w:ilvl="0" w:tplc="29EA69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D0764"/>
    <w:multiLevelType w:val="hybridMultilevel"/>
    <w:tmpl w:val="83829D3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3F6A7C"/>
    <w:multiLevelType w:val="hybridMultilevel"/>
    <w:tmpl w:val="C83C1C76"/>
    <w:lvl w:ilvl="0" w:tplc="4D9AA2D4">
      <w:start w:val="1"/>
      <w:numFmt w:val="decimal"/>
      <w:lvlText w:val="%1."/>
      <w:lvlJc w:val="left"/>
      <w:pPr>
        <w:ind w:left="501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s-ES" w:eastAsia="es-ES" w:bidi="es-ES"/>
      </w:rPr>
    </w:lvl>
    <w:lvl w:ilvl="1" w:tplc="0F4EA454">
      <w:start w:val="1"/>
      <w:numFmt w:val="lowerLetter"/>
      <w:lvlText w:val="%2."/>
      <w:lvlJc w:val="left"/>
      <w:pPr>
        <w:ind w:left="933" w:hanging="432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s-ES" w:eastAsia="es-ES" w:bidi="es-ES"/>
      </w:rPr>
    </w:lvl>
    <w:lvl w:ilvl="2" w:tplc="BDD2B748">
      <w:numFmt w:val="bullet"/>
      <w:lvlText w:val="•"/>
      <w:lvlJc w:val="left"/>
      <w:pPr>
        <w:ind w:left="1811" w:hanging="432"/>
      </w:pPr>
      <w:rPr>
        <w:rFonts w:hint="default"/>
        <w:lang w:val="es-ES" w:eastAsia="es-ES" w:bidi="es-ES"/>
      </w:rPr>
    </w:lvl>
    <w:lvl w:ilvl="3" w:tplc="F4949904">
      <w:numFmt w:val="bullet"/>
      <w:lvlText w:val="•"/>
      <w:lvlJc w:val="left"/>
      <w:pPr>
        <w:ind w:left="2682" w:hanging="432"/>
      </w:pPr>
      <w:rPr>
        <w:rFonts w:hint="default"/>
        <w:lang w:val="es-ES" w:eastAsia="es-ES" w:bidi="es-ES"/>
      </w:rPr>
    </w:lvl>
    <w:lvl w:ilvl="4" w:tplc="CD5E410A">
      <w:numFmt w:val="bullet"/>
      <w:lvlText w:val="•"/>
      <w:lvlJc w:val="left"/>
      <w:pPr>
        <w:ind w:left="3553" w:hanging="432"/>
      </w:pPr>
      <w:rPr>
        <w:rFonts w:hint="default"/>
        <w:lang w:val="es-ES" w:eastAsia="es-ES" w:bidi="es-ES"/>
      </w:rPr>
    </w:lvl>
    <w:lvl w:ilvl="5" w:tplc="6F80ECE8">
      <w:numFmt w:val="bullet"/>
      <w:lvlText w:val="•"/>
      <w:lvlJc w:val="left"/>
      <w:pPr>
        <w:ind w:left="4424" w:hanging="432"/>
      </w:pPr>
      <w:rPr>
        <w:rFonts w:hint="default"/>
        <w:lang w:val="es-ES" w:eastAsia="es-ES" w:bidi="es-ES"/>
      </w:rPr>
    </w:lvl>
    <w:lvl w:ilvl="6" w:tplc="2D36C176">
      <w:numFmt w:val="bullet"/>
      <w:lvlText w:val="•"/>
      <w:lvlJc w:val="left"/>
      <w:pPr>
        <w:ind w:left="5295" w:hanging="432"/>
      </w:pPr>
      <w:rPr>
        <w:rFonts w:hint="default"/>
        <w:lang w:val="es-ES" w:eastAsia="es-ES" w:bidi="es-ES"/>
      </w:rPr>
    </w:lvl>
    <w:lvl w:ilvl="7" w:tplc="7E74BCA2">
      <w:numFmt w:val="bullet"/>
      <w:lvlText w:val="•"/>
      <w:lvlJc w:val="left"/>
      <w:pPr>
        <w:ind w:left="6166" w:hanging="432"/>
      </w:pPr>
      <w:rPr>
        <w:rFonts w:hint="default"/>
        <w:lang w:val="es-ES" w:eastAsia="es-ES" w:bidi="es-ES"/>
      </w:rPr>
    </w:lvl>
    <w:lvl w:ilvl="8" w:tplc="44166576">
      <w:numFmt w:val="bullet"/>
      <w:lvlText w:val="•"/>
      <w:lvlJc w:val="left"/>
      <w:pPr>
        <w:ind w:left="7037" w:hanging="432"/>
      </w:pPr>
      <w:rPr>
        <w:rFonts w:hint="default"/>
        <w:lang w:val="es-ES" w:eastAsia="es-ES" w:bidi="es-ES"/>
      </w:rPr>
    </w:lvl>
  </w:abstractNum>
  <w:abstractNum w:abstractNumId="11" w15:restartNumberingAfterBreak="0">
    <w:nsid w:val="55560BDC"/>
    <w:multiLevelType w:val="hybridMultilevel"/>
    <w:tmpl w:val="A04E6792"/>
    <w:lvl w:ilvl="0" w:tplc="29EA69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2E15B3"/>
    <w:multiLevelType w:val="hybridMultilevel"/>
    <w:tmpl w:val="5D4A45A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3F26EE"/>
    <w:multiLevelType w:val="hybridMultilevel"/>
    <w:tmpl w:val="A04E6792"/>
    <w:lvl w:ilvl="0" w:tplc="29EA69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BD4B1C"/>
    <w:multiLevelType w:val="hybridMultilevel"/>
    <w:tmpl w:val="A04E6792"/>
    <w:lvl w:ilvl="0" w:tplc="29EA69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B85509"/>
    <w:multiLevelType w:val="hybridMultilevel"/>
    <w:tmpl w:val="A04E6792"/>
    <w:lvl w:ilvl="0" w:tplc="29EA69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D448F8"/>
    <w:multiLevelType w:val="hybridMultilevel"/>
    <w:tmpl w:val="E7FC5D46"/>
    <w:lvl w:ilvl="0" w:tplc="1B5AB0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804A8D"/>
    <w:multiLevelType w:val="hybridMultilevel"/>
    <w:tmpl w:val="83BC388C"/>
    <w:lvl w:ilvl="0" w:tplc="0C0A001B">
      <w:start w:val="1"/>
      <w:numFmt w:val="lowerRoman"/>
      <w:lvlText w:val="%1."/>
      <w:lvlJc w:val="right"/>
      <w:pPr>
        <w:ind w:left="2340" w:hanging="360"/>
      </w:pPr>
    </w:lvl>
    <w:lvl w:ilvl="1" w:tplc="0C0A0019" w:tentative="1">
      <w:start w:val="1"/>
      <w:numFmt w:val="lowerLetter"/>
      <w:lvlText w:val="%2."/>
      <w:lvlJc w:val="left"/>
      <w:pPr>
        <w:ind w:left="3060" w:hanging="360"/>
      </w:pPr>
    </w:lvl>
    <w:lvl w:ilvl="2" w:tplc="0C0A001B" w:tentative="1">
      <w:start w:val="1"/>
      <w:numFmt w:val="lowerRoman"/>
      <w:lvlText w:val="%3."/>
      <w:lvlJc w:val="right"/>
      <w:pPr>
        <w:ind w:left="3780" w:hanging="180"/>
      </w:pPr>
    </w:lvl>
    <w:lvl w:ilvl="3" w:tplc="0C0A000F" w:tentative="1">
      <w:start w:val="1"/>
      <w:numFmt w:val="decimal"/>
      <w:lvlText w:val="%4."/>
      <w:lvlJc w:val="left"/>
      <w:pPr>
        <w:ind w:left="4500" w:hanging="360"/>
      </w:pPr>
    </w:lvl>
    <w:lvl w:ilvl="4" w:tplc="0C0A0019" w:tentative="1">
      <w:start w:val="1"/>
      <w:numFmt w:val="lowerLetter"/>
      <w:lvlText w:val="%5."/>
      <w:lvlJc w:val="left"/>
      <w:pPr>
        <w:ind w:left="5220" w:hanging="360"/>
      </w:pPr>
    </w:lvl>
    <w:lvl w:ilvl="5" w:tplc="0C0A001B" w:tentative="1">
      <w:start w:val="1"/>
      <w:numFmt w:val="lowerRoman"/>
      <w:lvlText w:val="%6."/>
      <w:lvlJc w:val="right"/>
      <w:pPr>
        <w:ind w:left="5940" w:hanging="180"/>
      </w:pPr>
    </w:lvl>
    <w:lvl w:ilvl="6" w:tplc="0C0A000F" w:tentative="1">
      <w:start w:val="1"/>
      <w:numFmt w:val="decimal"/>
      <w:lvlText w:val="%7."/>
      <w:lvlJc w:val="left"/>
      <w:pPr>
        <w:ind w:left="6660" w:hanging="360"/>
      </w:pPr>
    </w:lvl>
    <w:lvl w:ilvl="7" w:tplc="0C0A0019" w:tentative="1">
      <w:start w:val="1"/>
      <w:numFmt w:val="lowerLetter"/>
      <w:lvlText w:val="%8."/>
      <w:lvlJc w:val="left"/>
      <w:pPr>
        <w:ind w:left="7380" w:hanging="360"/>
      </w:pPr>
    </w:lvl>
    <w:lvl w:ilvl="8" w:tplc="0C0A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8" w15:restartNumberingAfterBreak="0">
    <w:nsid w:val="755B0142"/>
    <w:multiLevelType w:val="hybridMultilevel"/>
    <w:tmpl w:val="53043558"/>
    <w:lvl w:ilvl="0" w:tplc="29EA69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DF79E8"/>
    <w:multiLevelType w:val="hybridMultilevel"/>
    <w:tmpl w:val="12D4A6AC"/>
    <w:lvl w:ilvl="0" w:tplc="29EA69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6"/>
  </w:num>
  <w:num w:numId="3">
    <w:abstractNumId w:val="12"/>
  </w:num>
  <w:num w:numId="4">
    <w:abstractNumId w:val="16"/>
  </w:num>
  <w:num w:numId="5">
    <w:abstractNumId w:val="2"/>
  </w:num>
  <w:num w:numId="6">
    <w:abstractNumId w:val="9"/>
  </w:num>
  <w:num w:numId="7">
    <w:abstractNumId w:val="1"/>
  </w:num>
  <w:num w:numId="8">
    <w:abstractNumId w:val="5"/>
  </w:num>
  <w:num w:numId="9">
    <w:abstractNumId w:val="16"/>
    <w:lvlOverride w:ilvl="0">
      <w:startOverride w:val="1"/>
    </w:lvlOverride>
  </w:num>
  <w:num w:numId="10">
    <w:abstractNumId w:val="16"/>
    <w:lvlOverride w:ilvl="0">
      <w:startOverride w:val="1"/>
    </w:lvlOverride>
  </w:num>
  <w:num w:numId="11">
    <w:abstractNumId w:val="18"/>
  </w:num>
  <w:num w:numId="12">
    <w:abstractNumId w:val="19"/>
  </w:num>
  <w:num w:numId="13">
    <w:abstractNumId w:val="17"/>
  </w:num>
  <w:num w:numId="14">
    <w:abstractNumId w:val="7"/>
  </w:num>
  <w:num w:numId="15">
    <w:abstractNumId w:val="0"/>
  </w:num>
  <w:num w:numId="16">
    <w:abstractNumId w:val="6"/>
  </w:num>
  <w:num w:numId="17">
    <w:abstractNumId w:val="3"/>
  </w:num>
  <w:num w:numId="18">
    <w:abstractNumId w:val="8"/>
  </w:num>
  <w:num w:numId="19">
    <w:abstractNumId w:val="15"/>
  </w:num>
  <w:num w:numId="20">
    <w:abstractNumId w:val="4"/>
  </w:num>
  <w:num w:numId="21">
    <w:abstractNumId w:val="14"/>
  </w:num>
  <w:num w:numId="22">
    <w:abstractNumId w:val="11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5E9"/>
    <w:rsid w:val="000148DC"/>
    <w:rsid w:val="00034381"/>
    <w:rsid w:val="0004220A"/>
    <w:rsid w:val="000455E9"/>
    <w:rsid w:val="00085E0E"/>
    <w:rsid w:val="00087805"/>
    <w:rsid w:val="000D1BE4"/>
    <w:rsid w:val="000F3F50"/>
    <w:rsid w:val="0010583B"/>
    <w:rsid w:val="001477F2"/>
    <w:rsid w:val="00197661"/>
    <w:rsid w:val="001C5972"/>
    <w:rsid w:val="001D4A6D"/>
    <w:rsid w:val="001F348F"/>
    <w:rsid w:val="00231D4B"/>
    <w:rsid w:val="00253E49"/>
    <w:rsid w:val="002916D0"/>
    <w:rsid w:val="002923CD"/>
    <w:rsid w:val="002D3C2D"/>
    <w:rsid w:val="002E78E0"/>
    <w:rsid w:val="003123A7"/>
    <w:rsid w:val="00325990"/>
    <w:rsid w:val="00341354"/>
    <w:rsid w:val="003A33D8"/>
    <w:rsid w:val="003C3297"/>
    <w:rsid w:val="003E30A4"/>
    <w:rsid w:val="00423269"/>
    <w:rsid w:val="004671CC"/>
    <w:rsid w:val="004D28C8"/>
    <w:rsid w:val="0050354D"/>
    <w:rsid w:val="00527080"/>
    <w:rsid w:val="005450E7"/>
    <w:rsid w:val="00575CF1"/>
    <w:rsid w:val="005A17E9"/>
    <w:rsid w:val="005B0CF6"/>
    <w:rsid w:val="005D1A33"/>
    <w:rsid w:val="005D4383"/>
    <w:rsid w:val="005E001E"/>
    <w:rsid w:val="005E1D79"/>
    <w:rsid w:val="00672A3F"/>
    <w:rsid w:val="006A33B6"/>
    <w:rsid w:val="00703737"/>
    <w:rsid w:val="00715300"/>
    <w:rsid w:val="00736210"/>
    <w:rsid w:val="00752548"/>
    <w:rsid w:val="00765A50"/>
    <w:rsid w:val="007B358E"/>
    <w:rsid w:val="007F6B1B"/>
    <w:rsid w:val="00874B28"/>
    <w:rsid w:val="00891C01"/>
    <w:rsid w:val="00894F3E"/>
    <w:rsid w:val="008B55E5"/>
    <w:rsid w:val="008D18FD"/>
    <w:rsid w:val="008F56C1"/>
    <w:rsid w:val="00906D8C"/>
    <w:rsid w:val="00950681"/>
    <w:rsid w:val="00994AA2"/>
    <w:rsid w:val="00A01B20"/>
    <w:rsid w:val="00A44E8C"/>
    <w:rsid w:val="00A55C42"/>
    <w:rsid w:val="00A92840"/>
    <w:rsid w:val="00AB1CA9"/>
    <w:rsid w:val="00AD4C5F"/>
    <w:rsid w:val="00AE2B19"/>
    <w:rsid w:val="00AF290A"/>
    <w:rsid w:val="00B45509"/>
    <w:rsid w:val="00B939FB"/>
    <w:rsid w:val="00BD425F"/>
    <w:rsid w:val="00BD6057"/>
    <w:rsid w:val="00BE4B60"/>
    <w:rsid w:val="00C15618"/>
    <w:rsid w:val="00C567EC"/>
    <w:rsid w:val="00C7160B"/>
    <w:rsid w:val="00C81205"/>
    <w:rsid w:val="00CA2E22"/>
    <w:rsid w:val="00CC5F9D"/>
    <w:rsid w:val="00CD6533"/>
    <w:rsid w:val="00D27144"/>
    <w:rsid w:val="00D4226F"/>
    <w:rsid w:val="00D962CB"/>
    <w:rsid w:val="00E039AD"/>
    <w:rsid w:val="00E37B5D"/>
    <w:rsid w:val="00E74CB6"/>
    <w:rsid w:val="00E86D6A"/>
    <w:rsid w:val="00F127E2"/>
    <w:rsid w:val="00F14FF5"/>
    <w:rsid w:val="00F20EA6"/>
    <w:rsid w:val="00F3048E"/>
    <w:rsid w:val="00F426D5"/>
    <w:rsid w:val="00F50C9A"/>
    <w:rsid w:val="00F51DA5"/>
    <w:rsid w:val="00F752FF"/>
    <w:rsid w:val="00F96C91"/>
    <w:rsid w:val="00FB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86909C"/>
  <w15:chartTrackingRefBased/>
  <w15:docId w15:val="{89A22E89-E3EE-46C5-9FDC-EA0204CD4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16D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916D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72A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939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72A3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72A3F"/>
  </w:style>
  <w:style w:type="paragraph" w:styleId="Piedepgina">
    <w:name w:val="footer"/>
    <w:basedOn w:val="Normal"/>
    <w:link w:val="PiedepginaCar"/>
    <w:uiPriority w:val="99"/>
    <w:unhideWhenUsed/>
    <w:rsid w:val="00672A3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2A3F"/>
  </w:style>
  <w:style w:type="character" w:customStyle="1" w:styleId="Ttulo2Car">
    <w:name w:val="Título 2 Car"/>
    <w:basedOn w:val="Fuentedeprrafopredeter"/>
    <w:link w:val="Ttulo2"/>
    <w:uiPriority w:val="9"/>
    <w:rsid w:val="00672A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extoindependiente">
    <w:name w:val="Body Text"/>
    <w:basedOn w:val="Normal"/>
    <w:link w:val="TextoindependienteCar"/>
    <w:uiPriority w:val="1"/>
    <w:qFormat/>
    <w:rsid w:val="002916D0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916D0"/>
    <w:rPr>
      <w:rFonts w:ascii="Times New Roman" w:eastAsia="Times New Roman" w:hAnsi="Times New Roman" w:cs="Times New Roman"/>
      <w:sz w:val="24"/>
      <w:szCs w:val="24"/>
      <w:lang w:eastAsia="es-ES" w:bidi="es-ES"/>
    </w:rPr>
  </w:style>
  <w:style w:type="paragraph" w:styleId="Prrafodelista">
    <w:name w:val="List Paragraph"/>
    <w:basedOn w:val="Normal"/>
    <w:link w:val="PrrafodelistaCar"/>
    <w:uiPriority w:val="1"/>
    <w:qFormat/>
    <w:rsid w:val="002916D0"/>
    <w:pPr>
      <w:spacing w:before="120"/>
      <w:ind w:left="933" w:hanging="433"/>
    </w:pPr>
  </w:style>
  <w:style w:type="character" w:customStyle="1" w:styleId="Ttulo1Car">
    <w:name w:val="Título 1 Car"/>
    <w:basedOn w:val="Fuentedeprrafopredeter"/>
    <w:link w:val="Ttulo1"/>
    <w:uiPriority w:val="9"/>
    <w:rsid w:val="002916D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 w:bidi="es-ES"/>
    </w:rPr>
  </w:style>
  <w:style w:type="character" w:styleId="nfasisintenso">
    <w:name w:val="Intense Emphasis"/>
    <w:basedOn w:val="Fuentedeprrafopredeter"/>
    <w:uiPriority w:val="21"/>
    <w:qFormat/>
    <w:rsid w:val="002916D0"/>
    <w:rPr>
      <w:i/>
      <w:iCs/>
      <w:color w:val="4472C4" w:themeColor="accent1"/>
    </w:rPr>
  </w:style>
  <w:style w:type="paragraph" w:customStyle="1" w:styleId="Preguntas">
    <w:name w:val="Preguntas"/>
    <w:basedOn w:val="Prrafodelista"/>
    <w:link w:val="PreguntasCar"/>
    <w:qFormat/>
    <w:rsid w:val="002916D0"/>
    <w:pPr>
      <w:ind w:left="0" w:firstLine="0"/>
    </w:pPr>
    <w:rPr>
      <w:rFonts w:asciiTheme="minorHAnsi" w:hAnsiTheme="minorHAnsi" w:cstheme="minorHAnsi"/>
      <w:b/>
      <w:bCs/>
      <w:color w:val="44546A" w:themeColor="text2"/>
    </w:rPr>
  </w:style>
  <w:style w:type="paragraph" w:customStyle="1" w:styleId="Estilo1">
    <w:name w:val="Estilo1"/>
    <w:basedOn w:val="Normal"/>
    <w:link w:val="Estilo1Car"/>
    <w:qFormat/>
    <w:rsid w:val="002916D0"/>
    <w:rPr>
      <w:rFonts w:asciiTheme="minorHAnsi" w:hAnsiTheme="minorHAnsi" w:cstheme="minorHAnsi"/>
    </w:rPr>
  </w:style>
  <w:style w:type="character" w:customStyle="1" w:styleId="PrrafodelistaCar">
    <w:name w:val="Párrafo de lista Car"/>
    <w:basedOn w:val="Fuentedeprrafopredeter"/>
    <w:link w:val="Prrafodelista"/>
    <w:uiPriority w:val="1"/>
    <w:rsid w:val="002916D0"/>
    <w:rPr>
      <w:rFonts w:ascii="Times New Roman" w:eastAsia="Times New Roman" w:hAnsi="Times New Roman" w:cs="Times New Roman"/>
      <w:lang w:eastAsia="es-ES" w:bidi="es-ES"/>
    </w:rPr>
  </w:style>
  <w:style w:type="character" w:customStyle="1" w:styleId="PreguntasCar">
    <w:name w:val="Preguntas Car"/>
    <w:basedOn w:val="PrrafodelistaCar"/>
    <w:link w:val="Preguntas"/>
    <w:rsid w:val="002916D0"/>
    <w:rPr>
      <w:rFonts w:ascii="Times New Roman" w:eastAsia="Times New Roman" w:hAnsi="Times New Roman" w:cstheme="minorHAnsi"/>
      <w:b/>
      <w:bCs/>
      <w:color w:val="44546A" w:themeColor="text2"/>
      <w:lang w:eastAsia="es-ES" w:bidi="es-ES"/>
    </w:rPr>
  </w:style>
  <w:style w:type="character" w:customStyle="1" w:styleId="Estilo1Car">
    <w:name w:val="Estilo1 Car"/>
    <w:basedOn w:val="Fuentedeprrafopredeter"/>
    <w:link w:val="Estilo1"/>
    <w:rsid w:val="002916D0"/>
    <w:rPr>
      <w:rFonts w:eastAsia="Times New Roman" w:cstheme="minorHAnsi"/>
      <w:lang w:eastAsia="es-ES" w:bidi="es-ES"/>
    </w:rPr>
  </w:style>
  <w:style w:type="character" w:customStyle="1" w:styleId="Ttulo3Car">
    <w:name w:val="Título 3 Car"/>
    <w:basedOn w:val="Fuentedeprrafopredeter"/>
    <w:link w:val="Ttulo3"/>
    <w:uiPriority w:val="9"/>
    <w:rsid w:val="00B939F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 w:bidi="es-ES"/>
    </w:rPr>
  </w:style>
  <w:style w:type="character" w:styleId="Hipervnculo">
    <w:name w:val="Hyperlink"/>
    <w:basedOn w:val="Fuentedeprrafopredeter"/>
    <w:uiPriority w:val="99"/>
    <w:unhideWhenUsed/>
    <w:rsid w:val="00B939FB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B939F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923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l\Google%20Drive\Docencia\2020%20Pedro%20Espinosa\SSII\Plantilla-SI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Plantilla-SI.dotx</Template>
  <TotalTime>4</TotalTime>
  <Pages>2</Pages>
  <Words>429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JCSR</dc:creator>
  <cp:keywords/>
  <dc:description/>
  <cp:lastModifiedBy>S R</cp:lastModifiedBy>
  <cp:revision>4</cp:revision>
  <cp:lastPrinted>2023-01-25T10:09:00Z</cp:lastPrinted>
  <dcterms:created xsi:type="dcterms:W3CDTF">2023-01-25T10:09:00Z</dcterms:created>
  <dcterms:modified xsi:type="dcterms:W3CDTF">2025-01-06T11:19:00Z</dcterms:modified>
</cp:coreProperties>
</file>