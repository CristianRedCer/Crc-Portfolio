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6AAD11" w14:textId="28B698A5" w:rsidR="002916D0" w:rsidRDefault="002916D0" w:rsidP="00BE2CF7">
      <w:pPr>
        <w:pStyle w:val="Ttulo1"/>
        <w:jc w:val="center"/>
      </w:pPr>
      <w:bookmarkStart w:id="0" w:name="_GoBack"/>
      <w:bookmarkEnd w:id="0"/>
      <w:r>
        <w:t xml:space="preserve">Actividad </w:t>
      </w:r>
      <w:r w:rsidR="0054213F">
        <w:t>2</w:t>
      </w:r>
      <w:r>
        <w:t>.</w:t>
      </w:r>
      <w:r w:rsidR="0054213F">
        <w:t>2</w:t>
      </w:r>
      <w:r w:rsidR="009A54D2">
        <w:t xml:space="preserve"> Planificación de procesos</w:t>
      </w:r>
    </w:p>
    <w:p w14:paraId="299C627D" w14:textId="77777777" w:rsidR="000E0458" w:rsidRPr="000E0458" w:rsidRDefault="000E0458" w:rsidP="000E0458"/>
    <w:p w14:paraId="07C5063A" w14:textId="56924E8A" w:rsidR="000E0458" w:rsidRDefault="000E0458" w:rsidP="000E0458">
      <w:pPr>
        <w:pStyle w:val="Estilo1"/>
      </w:pPr>
      <w:r>
        <w:t>Se realiza por los métodos: FIFO, SJF, SRTF</w:t>
      </w:r>
      <w:r w:rsidR="00EE1B4C">
        <w:t>, RR (q=2)</w:t>
      </w:r>
    </w:p>
    <w:p w14:paraId="600207C3" w14:textId="48F0AD44" w:rsidR="000E0458" w:rsidRDefault="000E0458" w:rsidP="000E0458">
      <w:pPr>
        <w:pStyle w:val="Estilo1"/>
      </w:pPr>
    </w:p>
    <w:p w14:paraId="5433D2FB" w14:textId="0C1FE81D" w:rsidR="000E0458" w:rsidRPr="00DB2C26" w:rsidRDefault="000E0458" w:rsidP="000E0458">
      <w:pPr>
        <w:pStyle w:val="Estilo1"/>
        <w:rPr>
          <w:b/>
        </w:rPr>
      </w:pPr>
      <w:r w:rsidRPr="00DB2C26">
        <w:rPr>
          <w:b/>
          <w:sz w:val="24"/>
        </w:rPr>
        <w:t>FIFO</w:t>
      </w:r>
      <w:r w:rsidR="00A31DFB" w:rsidRPr="00DB2C26">
        <w:rPr>
          <w:b/>
        </w:rPr>
        <w:t xml:space="preserve"> </w:t>
      </w:r>
    </w:p>
    <w:p w14:paraId="7E7463EB" w14:textId="522A1998" w:rsidR="009A54D2" w:rsidRDefault="009A54D2" w:rsidP="009A54D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2000"/>
        <w:gridCol w:w="2001"/>
        <w:gridCol w:w="2008"/>
        <w:gridCol w:w="2002"/>
        <w:gridCol w:w="1993"/>
      </w:tblGrid>
      <w:tr w:rsidR="009A54D2" w14:paraId="0B6347A5" w14:textId="77777777" w:rsidTr="001C1F52">
        <w:tc>
          <w:tcPr>
            <w:tcW w:w="2020" w:type="dxa"/>
          </w:tcPr>
          <w:p w14:paraId="6E208081" w14:textId="77777777" w:rsidR="009A54D2" w:rsidRDefault="009A54D2" w:rsidP="000E0458">
            <w:pPr>
              <w:pStyle w:val="Estilo1"/>
              <w:jc w:val="center"/>
            </w:pPr>
            <w:r>
              <w:t>PROCESO</w:t>
            </w:r>
          </w:p>
        </w:tc>
        <w:tc>
          <w:tcPr>
            <w:tcW w:w="2020" w:type="dxa"/>
          </w:tcPr>
          <w:p w14:paraId="6FEED6C9" w14:textId="77777777" w:rsidR="009A54D2" w:rsidRDefault="009A54D2" w:rsidP="000E0458">
            <w:pPr>
              <w:pStyle w:val="Estilo1"/>
              <w:jc w:val="center"/>
            </w:pPr>
            <w:r>
              <w:t>TIEMPO LLEGADA</w:t>
            </w:r>
          </w:p>
        </w:tc>
        <w:tc>
          <w:tcPr>
            <w:tcW w:w="2020" w:type="dxa"/>
          </w:tcPr>
          <w:p w14:paraId="38B2DC06" w14:textId="77777777" w:rsidR="009A54D2" w:rsidRDefault="009A54D2" w:rsidP="000E0458">
            <w:pPr>
              <w:pStyle w:val="Estilo1"/>
              <w:jc w:val="center"/>
            </w:pPr>
            <w:r>
              <w:t>DURACIÓN</w:t>
            </w:r>
          </w:p>
        </w:tc>
        <w:tc>
          <w:tcPr>
            <w:tcW w:w="2021" w:type="dxa"/>
          </w:tcPr>
          <w:p w14:paraId="40AFA786" w14:textId="77777777" w:rsidR="009A54D2" w:rsidRDefault="009A54D2" w:rsidP="000E0458">
            <w:pPr>
              <w:pStyle w:val="Estilo1"/>
              <w:jc w:val="center"/>
            </w:pPr>
            <w:r>
              <w:t>T. COMIENZO</w:t>
            </w:r>
          </w:p>
        </w:tc>
        <w:tc>
          <w:tcPr>
            <w:tcW w:w="2021" w:type="dxa"/>
          </w:tcPr>
          <w:p w14:paraId="2DBA9540" w14:textId="77777777" w:rsidR="009A54D2" w:rsidRDefault="009A54D2" w:rsidP="000E0458">
            <w:pPr>
              <w:pStyle w:val="Estilo1"/>
              <w:jc w:val="center"/>
            </w:pPr>
            <w:r>
              <w:t>T. FINALIZACIÓN</w:t>
            </w:r>
          </w:p>
        </w:tc>
        <w:tc>
          <w:tcPr>
            <w:tcW w:w="2021" w:type="dxa"/>
            <w:shd w:val="clear" w:color="auto" w:fill="auto"/>
          </w:tcPr>
          <w:p w14:paraId="69FC7C5C" w14:textId="77777777" w:rsidR="009A54D2" w:rsidRDefault="009A54D2" w:rsidP="000E0458">
            <w:pPr>
              <w:pStyle w:val="Estilo1"/>
              <w:jc w:val="center"/>
            </w:pPr>
            <w:r w:rsidRPr="00C0471A">
              <w:t>T. RESPUESTA</w:t>
            </w:r>
          </w:p>
        </w:tc>
        <w:tc>
          <w:tcPr>
            <w:tcW w:w="2021" w:type="dxa"/>
            <w:shd w:val="clear" w:color="auto" w:fill="auto"/>
          </w:tcPr>
          <w:p w14:paraId="163BB389" w14:textId="77777777" w:rsidR="009A54D2" w:rsidRPr="00C0471A" w:rsidRDefault="009A54D2" w:rsidP="000E0458">
            <w:pPr>
              <w:pStyle w:val="Estilo1"/>
              <w:jc w:val="center"/>
              <w:rPr>
                <w:color w:val="FFFFFF" w:themeColor="background1"/>
              </w:rPr>
            </w:pPr>
            <w:r w:rsidRPr="001C1F52">
              <w:t>T. ESPERA</w:t>
            </w:r>
          </w:p>
        </w:tc>
      </w:tr>
      <w:tr w:rsidR="009A54D2" w14:paraId="22CA7A66" w14:textId="77777777" w:rsidTr="004078EC">
        <w:tc>
          <w:tcPr>
            <w:tcW w:w="2020" w:type="dxa"/>
          </w:tcPr>
          <w:p w14:paraId="7AC0333E" w14:textId="77777777" w:rsidR="009A54D2" w:rsidRDefault="009A54D2" w:rsidP="000E0458">
            <w:pPr>
              <w:pStyle w:val="Estilo1"/>
              <w:jc w:val="center"/>
            </w:pPr>
            <w:r>
              <w:t>A</w:t>
            </w:r>
          </w:p>
        </w:tc>
        <w:tc>
          <w:tcPr>
            <w:tcW w:w="2020" w:type="dxa"/>
          </w:tcPr>
          <w:p w14:paraId="3A7ADB78" w14:textId="77777777" w:rsidR="009A54D2" w:rsidRDefault="009A54D2" w:rsidP="000E0458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20" w:type="dxa"/>
          </w:tcPr>
          <w:p w14:paraId="16424D82" w14:textId="77777777" w:rsidR="009A54D2" w:rsidRDefault="009A54D2" w:rsidP="000E0458">
            <w:pPr>
              <w:pStyle w:val="Estilo1"/>
              <w:jc w:val="center"/>
            </w:pPr>
            <w:r>
              <w:t>8</w:t>
            </w:r>
          </w:p>
        </w:tc>
        <w:tc>
          <w:tcPr>
            <w:tcW w:w="2021" w:type="dxa"/>
          </w:tcPr>
          <w:p w14:paraId="08A42F93" w14:textId="1E70039E" w:rsidR="009A54D2" w:rsidRDefault="00BE05B8" w:rsidP="000E0458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21" w:type="dxa"/>
          </w:tcPr>
          <w:p w14:paraId="1DC1C87C" w14:textId="17F2FCAF" w:rsidR="009A54D2" w:rsidRDefault="00BE05B8" w:rsidP="000E0458">
            <w:pPr>
              <w:pStyle w:val="Estilo1"/>
              <w:jc w:val="center"/>
            </w:pPr>
            <w:r>
              <w:t>8</w:t>
            </w:r>
          </w:p>
        </w:tc>
        <w:tc>
          <w:tcPr>
            <w:tcW w:w="2021" w:type="dxa"/>
          </w:tcPr>
          <w:p w14:paraId="2E350BB9" w14:textId="53C16F3E" w:rsidR="009A54D2" w:rsidRDefault="00BE05B8" w:rsidP="000E0458">
            <w:pPr>
              <w:pStyle w:val="Estilo1"/>
              <w:jc w:val="center"/>
            </w:pPr>
            <w:r>
              <w:t>8</w:t>
            </w:r>
          </w:p>
        </w:tc>
        <w:tc>
          <w:tcPr>
            <w:tcW w:w="2021" w:type="dxa"/>
          </w:tcPr>
          <w:p w14:paraId="440F8768" w14:textId="25A89298" w:rsidR="009A54D2" w:rsidRDefault="00BE05B8" w:rsidP="000E0458">
            <w:pPr>
              <w:pStyle w:val="Estilo1"/>
              <w:jc w:val="center"/>
            </w:pPr>
            <w:r>
              <w:t>0</w:t>
            </w:r>
          </w:p>
        </w:tc>
      </w:tr>
      <w:tr w:rsidR="009A54D2" w14:paraId="46A9308C" w14:textId="77777777" w:rsidTr="004078EC">
        <w:tc>
          <w:tcPr>
            <w:tcW w:w="2020" w:type="dxa"/>
          </w:tcPr>
          <w:p w14:paraId="4CC657D2" w14:textId="77777777" w:rsidR="009A54D2" w:rsidRDefault="009A54D2" w:rsidP="000E0458">
            <w:pPr>
              <w:pStyle w:val="Estilo1"/>
              <w:jc w:val="center"/>
            </w:pPr>
            <w:r>
              <w:t>B</w:t>
            </w:r>
          </w:p>
        </w:tc>
        <w:tc>
          <w:tcPr>
            <w:tcW w:w="2020" w:type="dxa"/>
          </w:tcPr>
          <w:p w14:paraId="7023F90A" w14:textId="77777777" w:rsidR="009A54D2" w:rsidRDefault="009A54D2" w:rsidP="000E0458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20" w:type="dxa"/>
          </w:tcPr>
          <w:p w14:paraId="2F15E819" w14:textId="77777777" w:rsidR="009A54D2" w:rsidRDefault="009A54D2" w:rsidP="000E0458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21" w:type="dxa"/>
          </w:tcPr>
          <w:p w14:paraId="7675DD79" w14:textId="4A479519" w:rsidR="009A54D2" w:rsidRDefault="00BE05B8" w:rsidP="000E0458">
            <w:pPr>
              <w:pStyle w:val="Estilo1"/>
              <w:jc w:val="center"/>
            </w:pPr>
            <w:r>
              <w:t>9</w:t>
            </w:r>
          </w:p>
        </w:tc>
        <w:tc>
          <w:tcPr>
            <w:tcW w:w="2021" w:type="dxa"/>
          </w:tcPr>
          <w:p w14:paraId="22BE555B" w14:textId="784B35D4" w:rsidR="009A54D2" w:rsidRDefault="00BE05B8" w:rsidP="000E0458">
            <w:pPr>
              <w:pStyle w:val="Estilo1"/>
              <w:jc w:val="center"/>
            </w:pPr>
            <w:r>
              <w:t>12</w:t>
            </w:r>
          </w:p>
        </w:tc>
        <w:tc>
          <w:tcPr>
            <w:tcW w:w="2021" w:type="dxa"/>
          </w:tcPr>
          <w:p w14:paraId="7ADD5B32" w14:textId="1EF1F538" w:rsidR="009A54D2" w:rsidRDefault="00BE05B8" w:rsidP="000E0458">
            <w:pPr>
              <w:pStyle w:val="Estilo1"/>
              <w:jc w:val="center"/>
            </w:pPr>
            <w:r>
              <w:t>11</w:t>
            </w:r>
          </w:p>
        </w:tc>
        <w:tc>
          <w:tcPr>
            <w:tcW w:w="2021" w:type="dxa"/>
          </w:tcPr>
          <w:p w14:paraId="190096E3" w14:textId="4F0C8FB5" w:rsidR="009A54D2" w:rsidRDefault="00BE05B8" w:rsidP="000E0458">
            <w:pPr>
              <w:pStyle w:val="Estilo1"/>
              <w:jc w:val="center"/>
            </w:pPr>
            <w:r>
              <w:t>7</w:t>
            </w:r>
          </w:p>
        </w:tc>
      </w:tr>
      <w:tr w:rsidR="009A54D2" w14:paraId="39A1678D" w14:textId="77777777" w:rsidTr="004078EC">
        <w:tc>
          <w:tcPr>
            <w:tcW w:w="2020" w:type="dxa"/>
          </w:tcPr>
          <w:p w14:paraId="63B83988" w14:textId="77777777" w:rsidR="009A54D2" w:rsidRDefault="009A54D2" w:rsidP="000E0458">
            <w:pPr>
              <w:pStyle w:val="Estilo1"/>
              <w:jc w:val="center"/>
            </w:pPr>
            <w:r>
              <w:t>C</w:t>
            </w:r>
          </w:p>
        </w:tc>
        <w:tc>
          <w:tcPr>
            <w:tcW w:w="2020" w:type="dxa"/>
          </w:tcPr>
          <w:p w14:paraId="2D840BF8" w14:textId="77777777" w:rsidR="009A54D2" w:rsidRDefault="009A54D2" w:rsidP="000E0458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20" w:type="dxa"/>
          </w:tcPr>
          <w:p w14:paraId="3DCC02B5" w14:textId="77777777" w:rsidR="009A54D2" w:rsidRDefault="009A54D2" w:rsidP="000E0458">
            <w:pPr>
              <w:pStyle w:val="Estilo1"/>
              <w:jc w:val="center"/>
            </w:pPr>
            <w:r>
              <w:t>9</w:t>
            </w:r>
          </w:p>
        </w:tc>
        <w:tc>
          <w:tcPr>
            <w:tcW w:w="2021" w:type="dxa"/>
          </w:tcPr>
          <w:p w14:paraId="5690BCE2" w14:textId="3AD75D1C" w:rsidR="009A54D2" w:rsidRDefault="00BE05B8" w:rsidP="000E0458">
            <w:pPr>
              <w:pStyle w:val="Estilo1"/>
              <w:jc w:val="center"/>
            </w:pPr>
            <w:r>
              <w:t>13</w:t>
            </w:r>
          </w:p>
        </w:tc>
        <w:tc>
          <w:tcPr>
            <w:tcW w:w="2021" w:type="dxa"/>
          </w:tcPr>
          <w:p w14:paraId="09AB0FDC" w14:textId="2096E89E" w:rsidR="009A54D2" w:rsidRDefault="00BE05B8" w:rsidP="000E0458">
            <w:pPr>
              <w:pStyle w:val="Estilo1"/>
              <w:jc w:val="center"/>
            </w:pPr>
            <w:r>
              <w:t>21</w:t>
            </w:r>
          </w:p>
        </w:tc>
        <w:tc>
          <w:tcPr>
            <w:tcW w:w="2021" w:type="dxa"/>
          </w:tcPr>
          <w:p w14:paraId="028C11AA" w14:textId="4BF1C3C5" w:rsidR="009A54D2" w:rsidRDefault="00BE05B8" w:rsidP="000E0458">
            <w:pPr>
              <w:pStyle w:val="Estilo1"/>
              <w:jc w:val="center"/>
            </w:pPr>
            <w:r>
              <w:t>19</w:t>
            </w:r>
          </w:p>
        </w:tc>
        <w:tc>
          <w:tcPr>
            <w:tcW w:w="2021" w:type="dxa"/>
          </w:tcPr>
          <w:p w14:paraId="528E56B6" w14:textId="71DCF48E" w:rsidR="009A54D2" w:rsidRDefault="00BE05B8" w:rsidP="000E0458">
            <w:pPr>
              <w:pStyle w:val="Estilo1"/>
              <w:jc w:val="center"/>
            </w:pPr>
            <w:r>
              <w:t>10</w:t>
            </w:r>
          </w:p>
        </w:tc>
      </w:tr>
      <w:tr w:rsidR="009A54D2" w14:paraId="1198B5EC" w14:textId="77777777" w:rsidTr="004078EC">
        <w:tc>
          <w:tcPr>
            <w:tcW w:w="2020" w:type="dxa"/>
          </w:tcPr>
          <w:p w14:paraId="000E5821" w14:textId="77777777" w:rsidR="009A54D2" w:rsidRDefault="009A54D2" w:rsidP="000E0458">
            <w:pPr>
              <w:pStyle w:val="Estilo1"/>
              <w:jc w:val="center"/>
            </w:pPr>
            <w:r>
              <w:t>D</w:t>
            </w:r>
          </w:p>
        </w:tc>
        <w:tc>
          <w:tcPr>
            <w:tcW w:w="2020" w:type="dxa"/>
          </w:tcPr>
          <w:p w14:paraId="41579D8A" w14:textId="77777777" w:rsidR="009A54D2" w:rsidRDefault="009A54D2" w:rsidP="000E0458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20" w:type="dxa"/>
          </w:tcPr>
          <w:p w14:paraId="59438FC6" w14:textId="77777777" w:rsidR="009A54D2" w:rsidRDefault="009A54D2" w:rsidP="000E0458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21" w:type="dxa"/>
          </w:tcPr>
          <w:p w14:paraId="0FEF81D7" w14:textId="0AF0667C" w:rsidR="009A54D2" w:rsidRDefault="00BE05B8" w:rsidP="000E0458">
            <w:pPr>
              <w:pStyle w:val="Estilo1"/>
              <w:jc w:val="center"/>
            </w:pPr>
            <w:r>
              <w:t>22</w:t>
            </w:r>
          </w:p>
        </w:tc>
        <w:tc>
          <w:tcPr>
            <w:tcW w:w="2021" w:type="dxa"/>
          </w:tcPr>
          <w:p w14:paraId="7254BF96" w14:textId="77A8512E" w:rsidR="009A54D2" w:rsidRDefault="00BE05B8" w:rsidP="000E0458">
            <w:pPr>
              <w:pStyle w:val="Estilo1"/>
              <w:jc w:val="center"/>
            </w:pPr>
            <w:r>
              <w:t>26</w:t>
            </w:r>
          </w:p>
        </w:tc>
        <w:tc>
          <w:tcPr>
            <w:tcW w:w="2021" w:type="dxa"/>
          </w:tcPr>
          <w:p w14:paraId="3846DD52" w14:textId="613864DC" w:rsidR="009A54D2" w:rsidRDefault="00BE05B8" w:rsidP="000E0458">
            <w:pPr>
              <w:pStyle w:val="Estilo1"/>
              <w:jc w:val="center"/>
            </w:pPr>
            <w:r>
              <w:t>23</w:t>
            </w:r>
          </w:p>
        </w:tc>
        <w:tc>
          <w:tcPr>
            <w:tcW w:w="2021" w:type="dxa"/>
          </w:tcPr>
          <w:p w14:paraId="11A56823" w14:textId="208BED56" w:rsidR="009A54D2" w:rsidRDefault="00BE05B8" w:rsidP="000E0458">
            <w:pPr>
              <w:pStyle w:val="Estilo1"/>
              <w:jc w:val="center"/>
            </w:pPr>
            <w:r>
              <w:t>18</w:t>
            </w:r>
          </w:p>
        </w:tc>
      </w:tr>
      <w:tr w:rsidR="009A54D2" w14:paraId="07D174A9" w14:textId="77777777" w:rsidTr="004078EC">
        <w:tc>
          <w:tcPr>
            <w:tcW w:w="2020" w:type="dxa"/>
          </w:tcPr>
          <w:p w14:paraId="2A87E2D9" w14:textId="77777777" w:rsidR="009A54D2" w:rsidRDefault="009A54D2" w:rsidP="000E0458">
            <w:pPr>
              <w:pStyle w:val="Estilo1"/>
              <w:jc w:val="center"/>
            </w:pPr>
            <w:r>
              <w:t>E</w:t>
            </w:r>
          </w:p>
        </w:tc>
        <w:tc>
          <w:tcPr>
            <w:tcW w:w="2020" w:type="dxa"/>
          </w:tcPr>
          <w:p w14:paraId="3A165694" w14:textId="77777777" w:rsidR="009A54D2" w:rsidRDefault="009A54D2" w:rsidP="000E0458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20" w:type="dxa"/>
          </w:tcPr>
          <w:p w14:paraId="06044B01" w14:textId="77777777" w:rsidR="009A54D2" w:rsidRDefault="009A54D2" w:rsidP="000E0458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21" w:type="dxa"/>
          </w:tcPr>
          <w:p w14:paraId="6DBE13AB" w14:textId="4733593B" w:rsidR="009A54D2" w:rsidRDefault="00BE05B8" w:rsidP="000E0458">
            <w:pPr>
              <w:pStyle w:val="Estilo1"/>
              <w:jc w:val="center"/>
            </w:pPr>
            <w:r>
              <w:t>27</w:t>
            </w:r>
          </w:p>
        </w:tc>
        <w:tc>
          <w:tcPr>
            <w:tcW w:w="2021" w:type="dxa"/>
          </w:tcPr>
          <w:p w14:paraId="30056AB4" w14:textId="085C309B" w:rsidR="009A54D2" w:rsidRDefault="00BE05B8" w:rsidP="000E0458">
            <w:pPr>
              <w:pStyle w:val="Estilo1"/>
              <w:jc w:val="center"/>
            </w:pPr>
            <w:r>
              <w:t>28</w:t>
            </w:r>
          </w:p>
        </w:tc>
        <w:tc>
          <w:tcPr>
            <w:tcW w:w="2021" w:type="dxa"/>
          </w:tcPr>
          <w:p w14:paraId="5ADB3E4D" w14:textId="60367EBA" w:rsidR="009A54D2" w:rsidRDefault="00BE05B8" w:rsidP="000E0458">
            <w:pPr>
              <w:pStyle w:val="Estilo1"/>
              <w:jc w:val="center"/>
            </w:pPr>
            <w:r>
              <w:t>24</w:t>
            </w:r>
          </w:p>
        </w:tc>
        <w:tc>
          <w:tcPr>
            <w:tcW w:w="2021" w:type="dxa"/>
          </w:tcPr>
          <w:p w14:paraId="27F1F1AE" w14:textId="73875E39" w:rsidR="009A54D2" w:rsidRDefault="00BE05B8" w:rsidP="000E0458">
            <w:pPr>
              <w:pStyle w:val="Estilo1"/>
              <w:jc w:val="center"/>
            </w:pPr>
            <w:r>
              <w:t>22</w:t>
            </w:r>
          </w:p>
        </w:tc>
      </w:tr>
    </w:tbl>
    <w:p w14:paraId="5CB4E933" w14:textId="5BF11CBF" w:rsidR="007D11E9" w:rsidRDefault="007D11E9" w:rsidP="009A54D2">
      <w:pPr>
        <w:pStyle w:val="Estilo1"/>
      </w:pPr>
    </w:p>
    <w:p w14:paraId="758D11B4" w14:textId="3FED2458" w:rsidR="007D11E9" w:rsidRDefault="007D11E9" w:rsidP="009A54D2">
      <w:pPr>
        <w:pStyle w:val="Estilo1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8"/>
        <w:gridCol w:w="335"/>
        <w:gridCol w:w="335"/>
        <w:gridCol w:w="335"/>
        <w:gridCol w:w="335"/>
        <w:gridCol w:w="335"/>
        <w:gridCol w:w="336"/>
        <w:gridCol w:w="335"/>
        <w:gridCol w:w="335"/>
        <w:gridCol w:w="335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7F1084" w14:paraId="7A11A965" w14:textId="55F5EDA9" w:rsidTr="007F1084">
        <w:tc>
          <w:tcPr>
            <w:tcW w:w="358" w:type="dxa"/>
          </w:tcPr>
          <w:p w14:paraId="78378C56" w14:textId="77777777" w:rsidR="007F1084" w:rsidRDefault="007F1084" w:rsidP="007F1084">
            <w:pPr>
              <w:pStyle w:val="Estilo1"/>
            </w:pPr>
          </w:p>
        </w:tc>
        <w:tc>
          <w:tcPr>
            <w:tcW w:w="335" w:type="dxa"/>
          </w:tcPr>
          <w:p w14:paraId="060FC3F2" w14:textId="2E825270" w:rsidR="007F1084" w:rsidRDefault="007F1084" w:rsidP="007F1084">
            <w:pPr>
              <w:pStyle w:val="Estilo1"/>
            </w:pPr>
            <w:r>
              <w:t>0</w:t>
            </w:r>
          </w:p>
        </w:tc>
        <w:tc>
          <w:tcPr>
            <w:tcW w:w="335" w:type="dxa"/>
          </w:tcPr>
          <w:p w14:paraId="25DCC267" w14:textId="4171A3E0" w:rsidR="007F1084" w:rsidRDefault="007F1084" w:rsidP="007F1084">
            <w:pPr>
              <w:pStyle w:val="Estilo1"/>
            </w:pPr>
            <w:r>
              <w:t>1</w:t>
            </w:r>
          </w:p>
        </w:tc>
        <w:tc>
          <w:tcPr>
            <w:tcW w:w="335" w:type="dxa"/>
          </w:tcPr>
          <w:p w14:paraId="211AB8B2" w14:textId="40C907A8" w:rsidR="007F1084" w:rsidRDefault="007F1084" w:rsidP="007F1084">
            <w:pPr>
              <w:pStyle w:val="Estilo1"/>
            </w:pPr>
            <w:r>
              <w:t>2</w:t>
            </w:r>
          </w:p>
        </w:tc>
        <w:tc>
          <w:tcPr>
            <w:tcW w:w="335" w:type="dxa"/>
          </w:tcPr>
          <w:p w14:paraId="192C3EE3" w14:textId="1D5FAFA3" w:rsidR="007F1084" w:rsidRDefault="007F1084" w:rsidP="007F1084">
            <w:pPr>
              <w:pStyle w:val="Estilo1"/>
            </w:pPr>
            <w:r>
              <w:t>3</w:t>
            </w:r>
          </w:p>
        </w:tc>
        <w:tc>
          <w:tcPr>
            <w:tcW w:w="335" w:type="dxa"/>
          </w:tcPr>
          <w:p w14:paraId="5175431C" w14:textId="3F4FE3A1" w:rsidR="007F1084" w:rsidRDefault="007F1084" w:rsidP="007F1084">
            <w:pPr>
              <w:pStyle w:val="Estilo1"/>
            </w:pPr>
            <w:r>
              <w:t>4</w:t>
            </w:r>
          </w:p>
        </w:tc>
        <w:tc>
          <w:tcPr>
            <w:tcW w:w="336" w:type="dxa"/>
          </w:tcPr>
          <w:p w14:paraId="1A9C6F4D" w14:textId="01257E81" w:rsidR="007F1084" w:rsidRDefault="007F1084" w:rsidP="007F1084">
            <w:pPr>
              <w:pStyle w:val="Estilo1"/>
            </w:pPr>
            <w:r>
              <w:t>5</w:t>
            </w:r>
          </w:p>
        </w:tc>
        <w:tc>
          <w:tcPr>
            <w:tcW w:w="335" w:type="dxa"/>
          </w:tcPr>
          <w:p w14:paraId="7E66A68C" w14:textId="4BD04362" w:rsidR="007F1084" w:rsidRDefault="007F1084" w:rsidP="007F1084">
            <w:pPr>
              <w:pStyle w:val="Estilo1"/>
            </w:pPr>
            <w:r>
              <w:t>6</w:t>
            </w:r>
          </w:p>
        </w:tc>
        <w:tc>
          <w:tcPr>
            <w:tcW w:w="335" w:type="dxa"/>
          </w:tcPr>
          <w:p w14:paraId="4310574C" w14:textId="51519B19" w:rsidR="007F1084" w:rsidRDefault="007F1084" w:rsidP="007F1084">
            <w:pPr>
              <w:pStyle w:val="Estilo1"/>
            </w:pPr>
            <w:r>
              <w:t>7</w:t>
            </w:r>
          </w:p>
        </w:tc>
        <w:tc>
          <w:tcPr>
            <w:tcW w:w="335" w:type="dxa"/>
          </w:tcPr>
          <w:p w14:paraId="64F1E3FC" w14:textId="24C794B8" w:rsidR="007F1084" w:rsidRDefault="007F1084" w:rsidP="007F1084">
            <w:pPr>
              <w:pStyle w:val="Estilo1"/>
            </w:pPr>
            <w:r>
              <w:t>8</w:t>
            </w:r>
          </w:p>
        </w:tc>
        <w:tc>
          <w:tcPr>
            <w:tcW w:w="444" w:type="dxa"/>
          </w:tcPr>
          <w:p w14:paraId="2EC43189" w14:textId="1996EC22" w:rsidR="007F1084" w:rsidRDefault="007F1084" w:rsidP="007F1084">
            <w:pPr>
              <w:pStyle w:val="Estilo1"/>
            </w:pPr>
            <w:r>
              <w:t>9</w:t>
            </w:r>
          </w:p>
        </w:tc>
        <w:tc>
          <w:tcPr>
            <w:tcW w:w="444" w:type="dxa"/>
          </w:tcPr>
          <w:p w14:paraId="37AD1954" w14:textId="2FEA7A60" w:rsidR="007F1084" w:rsidRDefault="007F1084" w:rsidP="007F1084">
            <w:pPr>
              <w:pStyle w:val="Estilo1"/>
            </w:pPr>
            <w:r>
              <w:t>10</w:t>
            </w:r>
          </w:p>
        </w:tc>
        <w:tc>
          <w:tcPr>
            <w:tcW w:w="444" w:type="dxa"/>
          </w:tcPr>
          <w:p w14:paraId="06B18D13" w14:textId="3C49C062" w:rsidR="007F1084" w:rsidRDefault="007F1084" w:rsidP="007F1084">
            <w:pPr>
              <w:pStyle w:val="Estilo1"/>
            </w:pPr>
            <w:r>
              <w:t>11</w:t>
            </w:r>
          </w:p>
        </w:tc>
        <w:tc>
          <w:tcPr>
            <w:tcW w:w="444" w:type="dxa"/>
          </w:tcPr>
          <w:p w14:paraId="647DD868" w14:textId="1189D7D5" w:rsidR="007F1084" w:rsidRDefault="007F1084" w:rsidP="007F1084">
            <w:pPr>
              <w:pStyle w:val="Estilo1"/>
            </w:pPr>
            <w:r>
              <w:t>12</w:t>
            </w:r>
          </w:p>
        </w:tc>
        <w:tc>
          <w:tcPr>
            <w:tcW w:w="444" w:type="dxa"/>
          </w:tcPr>
          <w:p w14:paraId="4AE40B10" w14:textId="0BF9D62A" w:rsidR="007F1084" w:rsidRDefault="007F1084" w:rsidP="007F1084">
            <w:pPr>
              <w:pStyle w:val="Estilo1"/>
            </w:pPr>
            <w:r>
              <w:t>13</w:t>
            </w:r>
          </w:p>
        </w:tc>
        <w:tc>
          <w:tcPr>
            <w:tcW w:w="444" w:type="dxa"/>
          </w:tcPr>
          <w:p w14:paraId="29893344" w14:textId="487CB7DD" w:rsidR="007F1084" w:rsidRDefault="007F1084" w:rsidP="007F1084">
            <w:pPr>
              <w:pStyle w:val="Estilo1"/>
            </w:pPr>
            <w:r>
              <w:t>14</w:t>
            </w:r>
          </w:p>
        </w:tc>
        <w:tc>
          <w:tcPr>
            <w:tcW w:w="444" w:type="dxa"/>
          </w:tcPr>
          <w:p w14:paraId="0F807200" w14:textId="5350A7A9" w:rsidR="007F1084" w:rsidRDefault="007F1084" w:rsidP="007F1084">
            <w:pPr>
              <w:pStyle w:val="Estilo1"/>
            </w:pPr>
            <w:r>
              <w:t>15</w:t>
            </w:r>
          </w:p>
        </w:tc>
        <w:tc>
          <w:tcPr>
            <w:tcW w:w="444" w:type="dxa"/>
          </w:tcPr>
          <w:p w14:paraId="4DA2299D" w14:textId="2FFE55F4" w:rsidR="007F1084" w:rsidRDefault="007F1084" w:rsidP="007F1084">
            <w:pPr>
              <w:pStyle w:val="Estilo1"/>
            </w:pPr>
            <w:r>
              <w:t>16</w:t>
            </w:r>
          </w:p>
        </w:tc>
        <w:tc>
          <w:tcPr>
            <w:tcW w:w="444" w:type="dxa"/>
          </w:tcPr>
          <w:p w14:paraId="61234E0A" w14:textId="305D3E10" w:rsidR="007F1084" w:rsidRDefault="007F1084" w:rsidP="007F1084">
            <w:pPr>
              <w:pStyle w:val="Estilo1"/>
            </w:pPr>
            <w:r>
              <w:t>17</w:t>
            </w:r>
          </w:p>
        </w:tc>
        <w:tc>
          <w:tcPr>
            <w:tcW w:w="444" w:type="dxa"/>
          </w:tcPr>
          <w:p w14:paraId="2275C5F4" w14:textId="4486EF08" w:rsidR="007F1084" w:rsidRDefault="007F1084" w:rsidP="007F1084">
            <w:pPr>
              <w:pStyle w:val="Estilo1"/>
            </w:pPr>
            <w:r>
              <w:t>18</w:t>
            </w:r>
          </w:p>
        </w:tc>
        <w:tc>
          <w:tcPr>
            <w:tcW w:w="444" w:type="dxa"/>
          </w:tcPr>
          <w:p w14:paraId="1B37DFD5" w14:textId="40CCC6F1" w:rsidR="007F1084" w:rsidRDefault="007F1084" w:rsidP="007F1084">
            <w:pPr>
              <w:pStyle w:val="Estilo1"/>
            </w:pPr>
            <w:r>
              <w:t>19</w:t>
            </w:r>
          </w:p>
        </w:tc>
        <w:tc>
          <w:tcPr>
            <w:tcW w:w="444" w:type="dxa"/>
          </w:tcPr>
          <w:p w14:paraId="4992BF14" w14:textId="07A214BB" w:rsidR="007F1084" w:rsidRDefault="007F1084" w:rsidP="007F1084">
            <w:pPr>
              <w:pStyle w:val="Estilo1"/>
            </w:pPr>
            <w:r>
              <w:t>20</w:t>
            </w:r>
          </w:p>
        </w:tc>
        <w:tc>
          <w:tcPr>
            <w:tcW w:w="444" w:type="dxa"/>
          </w:tcPr>
          <w:p w14:paraId="1DB92DCC" w14:textId="1797347E" w:rsidR="007F1084" w:rsidRDefault="007F1084" w:rsidP="007F1084">
            <w:pPr>
              <w:pStyle w:val="Estilo1"/>
            </w:pPr>
            <w:r>
              <w:t>21</w:t>
            </w:r>
          </w:p>
        </w:tc>
        <w:tc>
          <w:tcPr>
            <w:tcW w:w="444" w:type="dxa"/>
          </w:tcPr>
          <w:p w14:paraId="641EA22E" w14:textId="1919DA4E" w:rsidR="007F1084" w:rsidRDefault="007F1084" w:rsidP="007F1084">
            <w:pPr>
              <w:pStyle w:val="Estilo1"/>
            </w:pPr>
            <w:r>
              <w:t>22</w:t>
            </w:r>
          </w:p>
        </w:tc>
        <w:tc>
          <w:tcPr>
            <w:tcW w:w="444" w:type="dxa"/>
          </w:tcPr>
          <w:p w14:paraId="0640ABF6" w14:textId="02DB5F88" w:rsidR="007F1084" w:rsidRDefault="007F1084" w:rsidP="007F1084">
            <w:pPr>
              <w:pStyle w:val="Estilo1"/>
            </w:pPr>
            <w:r>
              <w:t>23</w:t>
            </w:r>
          </w:p>
        </w:tc>
        <w:tc>
          <w:tcPr>
            <w:tcW w:w="440" w:type="dxa"/>
          </w:tcPr>
          <w:p w14:paraId="701219EE" w14:textId="73E786A2" w:rsidR="007F1084" w:rsidRDefault="007F1084" w:rsidP="007F1084">
            <w:pPr>
              <w:pStyle w:val="Estilo1"/>
            </w:pPr>
            <w:r>
              <w:t>24</w:t>
            </w:r>
          </w:p>
        </w:tc>
        <w:tc>
          <w:tcPr>
            <w:tcW w:w="440" w:type="dxa"/>
          </w:tcPr>
          <w:p w14:paraId="51B2559D" w14:textId="69B741CC" w:rsidR="007F1084" w:rsidRDefault="007F1084" w:rsidP="007F1084">
            <w:pPr>
              <w:pStyle w:val="Estilo1"/>
            </w:pPr>
            <w:r>
              <w:t>25</w:t>
            </w:r>
          </w:p>
        </w:tc>
        <w:tc>
          <w:tcPr>
            <w:tcW w:w="440" w:type="dxa"/>
          </w:tcPr>
          <w:p w14:paraId="358011F4" w14:textId="3AD7147D" w:rsidR="007F1084" w:rsidRDefault="007F1084" w:rsidP="007F1084">
            <w:pPr>
              <w:pStyle w:val="Estilo1"/>
            </w:pPr>
            <w:r>
              <w:t>26</w:t>
            </w:r>
          </w:p>
        </w:tc>
        <w:tc>
          <w:tcPr>
            <w:tcW w:w="440" w:type="dxa"/>
          </w:tcPr>
          <w:p w14:paraId="0AE495D1" w14:textId="0BCF3AC4" w:rsidR="007F1084" w:rsidRDefault="007F1084" w:rsidP="007F1084">
            <w:pPr>
              <w:pStyle w:val="Estilo1"/>
            </w:pPr>
            <w:r>
              <w:t>27</w:t>
            </w:r>
          </w:p>
        </w:tc>
        <w:tc>
          <w:tcPr>
            <w:tcW w:w="440" w:type="dxa"/>
          </w:tcPr>
          <w:p w14:paraId="6CBF4906" w14:textId="414E9CA2" w:rsidR="007F1084" w:rsidRDefault="007F1084" w:rsidP="007F1084">
            <w:pPr>
              <w:pStyle w:val="Estilo1"/>
            </w:pPr>
            <w:r>
              <w:t>28</w:t>
            </w:r>
          </w:p>
        </w:tc>
        <w:tc>
          <w:tcPr>
            <w:tcW w:w="440" w:type="dxa"/>
          </w:tcPr>
          <w:p w14:paraId="6123DBEA" w14:textId="2EE0CD1F" w:rsidR="007F1084" w:rsidRDefault="007F1084" w:rsidP="007F1084">
            <w:pPr>
              <w:pStyle w:val="Estilo1"/>
            </w:pPr>
            <w:r>
              <w:t>29</w:t>
            </w:r>
          </w:p>
        </w:tc>
        <w:tc>
          <w:tcPr>
            <w:tcW w:w="440" w:type="dxa"/>
          </w:tcPr>
          <w:p w14:paraId="1D2C7F4F" w14:textId="3E14FDAD" w:rsidR="007F1084" w:rsidRDefault="007F1084" w:rsidP="007F1084">
            <w:pPr>
              <w:pStyle w:val="Estilo1"/>
            </w:pPr>
            <w:r>
              <w:t>30</w:t>
            </w:r>
          </w:p>
        </w:tc>
        <w:tc>
          <w:tcPr>
            <w:tcW w:w="440" w:type="dxa"/>
          </w:tcPr>
          <w:p w14:paraId="7A7AF689" w14:textId="37F0A694" w:rsidR="007F1084" w:rsidRDefault="007F1084" w:rsidP="007F1084">
            <w:pPr>
              <w:pStyle w:val="Estilo1"/>
            </w:pPr>
            <w:r>
              <w:t>31</w:t>
            </w:r>
          </w:p>
        </w:tc>
        <w:tc>
          <w:tcPr>
            <w:tcW w:w="440" w:type="dxa"/>
          </w:tcPr>
          <w:p w14:paraId="56AB4E79" w14:textId="175CF008" w:rsidR="007F1084" w:rsidRDefault="007F1084" w:rsidP="007F1084">
            <w:pPr>
              <w:pStyle w:val="Estilo1"/>
            </w:pPr>
            <w:r>
              <w:t>32</w:t>
            </w:r>
          </w:p>
        </w:tc>
      </w:tr>
      <w:tr w:rsidR="00E240AF" w14:paraId="41BF6B18" w14:textId="04EE6F3F" w:rsidTr="00BE05B8">
        <w:tc>
          <w:tcPr>
            <w:tcW w:w="358" w:type="dxa"/>
          </w:tcPr>
          <w:p w14:paraId="129C8E44" w14:textId="71AE6677" w:rsidR="00192355" w:rsidRDefault="00192355" w:rsidP="009A54D2">
            <w:pPr>
              <w:pStyle w:val="Estilo1"/>
            </w:pPr>
            <w:r>
              <w:t>A</w:t>
            </w:r>
          </w:p>
        </w:tc>
        <w:tc>
          <w:tcPr>
            <w:tcW w:w="335" w:type="dxa"/>
            <w:shd w:val="clear" w:color="auto" w:fill="auto"/>
          </w:tcPr>
          <w:p w14:paraId="1B0A82E0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92D050"/>
          </w:tcPr>
          <w:p w14:paraId="7D4B7961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92D050"/>
          </w:tcPr>
          <w:p w14:paraId="537C6C4F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92D050"/>
          </w:tcPr>
          <w:p w14:paraId="6753E618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92D050"/>
          </w:tcPr>
          <w:p w14:paraId="18AF06EE" w14:textId="77777777" w:rsidR="00192355" w:rsidRDefault="00192355" w:rsidP="009A54D2">
            <w:pPr>
              <w:pStyle w:val="Estilo1"/>
            </w:pPr>
          </w:p>
        </w:tc>
        <w:tc>
          <w:tcPr>
            <w:tcW w:w="336" w:type="dxa"/>
            <w:shd w:val="clear" w:color="auto" w:fill="92D050"/>
          </w:tcPr>
          <w:p w14:paraId="0DA994A2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92D050"/>
          </w:tcPr>
          <w:p w14:paraId="3DB7B8DC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92D050"/>
          </w:tcPr>
          <w:p w14:paraId="4C3B97A1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92D050"/>
          </w:tcPr>
          <w:p w14:paraId="2534CECF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75EEB470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618D1356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7C2BC4BF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3627D2EA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30D33AD8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32853029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3A955782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0E4ADC10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68E91060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5026266A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629C8DCB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2AF8840E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1AEEE8BA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5A62E0AA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1E51C356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7364905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19116187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0DF4C65A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7C18BD2F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10560C74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407CAE13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1AEFE03A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6D4E2AB8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4A2E7DF5" w14:textId="77777777" w:rsidR="00192355" w:rsidRDefault="00192355" w:rsidP="009A54D2">
            <w:pPr>
              <w:pStyle w:val="Estilo1"/>
            </w:pPr>
          </w:p>
        </w:tc>
      </w:tr>
      <w:tr w:rsidR="000E0458" w14:paraId="11629F42" w14:textId="74A2F113" w:rsidTr="00BE05B8">
        <w:tc>
          <w:tcPr>
            <w:tcW w:w="358" w:type="dxa"/>
          </w:tcPr>
          <w:p w14:paraId="677C620A" w14:textId="4A9DE6A8" w:rsidR="00192355" w:rsidRDefault="00192355" w:rsidP="009A54D2">
            <w:pPr>
              <w:pStyle w:val="Estilo1"/>
            </w:pPr>
            <w:r>
              <w:t>B</w:t>
            </w:r>
          </w:p>
        </w:tc>
        <w:tc>
          <w:tcPr>
            <w:tcW w:w="335" w:type="dxa"/>
            <w:shd w:val="clear" w:color="auto" w:fill="auto"/>
          </w:tcPr>
          <w:p w14:paraId="29CA102C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47DB2919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3DC47801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353C82A0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6D6BF9CE" w14:textId="77777777" w:rsidR="00192355" w:rsidRDefault="00192355" w:rsidP="009A54D2">
            <w:pPr>
              <w:pStyle w:val="Estilo1"/>
            </w:pPr>
          </w:p>
        </w:tc>
        <w:tc>
          <w:tcPr>
            <w:tcW w:w="336" w:type="dxa"/>
            <w:shd w:val="clear" w:color="auto" w:fill="FFFF00"/>
          </w:tcPr>
          <w:p w14:paraId="625B5130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64469A4B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039A12C1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48CE31FB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2960490B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6DDF032F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1F8A1A43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101E3D4E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73229F51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1246D94B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430AD741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11F0BD9F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5BA72A8B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3717EFA9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2C520614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61C00561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1E9B4B75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46AA8C96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17E04277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56C721E2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F5674D4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CC3A7C5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1F3C2D75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C92A0F1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446CF527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01641345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5C079ECB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2A075446" w14:textId="77777777" w:rsidR="00192355" w:rsidRDefault="00192355" w:rsidP="009A54D2">
            <w:pPr>
              <w:pStyle w:val="Estilo1"/>
            </w:pPr>
          </w:p>
        </w:tc>
      </w:tr>
      <w:tr w:rsidR="000E0458" w14:paraId="78E3B6B8" w14:textId="7638CA55" w:rsidTr="00BE05B8">
        <w:tc>
          <w:tcPr>
            <w:tcW w:w="358" w:type="dxa"/>
          </w:tcPr>
          <w:p w14:paraId="0F845A28" w14:textId="26A68596" w:rsidR="00192355" w:rsidRDefault="00192355" w:rsidP="009A54D2">
            <w:pPr>
              <w:pStyle w:val="Estilo1"/>
            </w:pPr>
            <w:r>
              <w:t>C</w:t>
            </w:r>
          </w:p>
        </w:tc>
        <w:tc>
          <w:tcPr>
            <w:tcW w:w="335" w:type="dxa"/>
            <w:shd w:val="clear" w:color="auto" w:fill="auto"/>
          </w:tcPr>
          <w:p w14:paraId="63836654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42F98E64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7AD85F0D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59C375EC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3A8FD6D8" w14:textId="77777777" w:rsidR="00192355" w:rsidRDefault="00192355" w:rsidP="009A54D2">
            <w:pPr>
              <w:pStyle w:val="Estilo1"/>
            </w:pPr>
          </w:p>
        </w:tc>
        <w:tc>
          <w:tcPr>
            <w:tcW w:w="336" w:type="dxa"/>
            <w:shd w:val="clear" w:color="auto" w:fill="FFFF00"/>
          </w:tcPr>
          <w:p w14:paraId="3B31FCD4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07BD1B20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7CC64063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5CA104C8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28415F60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6EF49CDF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3932FD4A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742BD779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50F623C2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0DC6AB69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19AA9E22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418140AA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169A8A15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41B016AE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1B62DCE4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3AC0DBD6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13BE85C0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0F1DC489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04096E93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1E37260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42E1F4D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014565D6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7C8163A6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6D59A552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2CDC4376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06D5194F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29E86919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7BB714F6" w14:textId="77777777" w:rsidR="00192355" w:rsidRDefault="00192355" w:rsidP="009A54D2">
            <w:pPr>
              <w:pStyle w:val="Estilo1"/>
            </w:pPr>
          </w:p>
        </w:tc>
      </w:tr>
      <w:tr w:rsidR="000E0458" w14:paraId="0FBED256" w14:textId="39AC2BC3" w:rsidTr="00BE05B8">
        <w:tc>
          <w:tcPr>
            <w:tcW w:w="358" w:type="dxa"/>
          </w:tcPr>
          <w:p w14:paraId="52E5AF52" w14:textId="5D5F9B11" w:rsidR="00192355" w:rsidRDefault="00192355" w:rsidP="009A54D2">
            <w:pPr>
              <w:pStyle w:val="Estilo1"/>
            </w:pPr>
            <w:r>
              <w:t>D</w:t>
            </w:r>
          </w:p>
        </w:tc>
        <w:tc>
          <w:tcPr>
            <w:tcW w:w="335" w:type="dxa"/>
            <w:shd w:val="clear" w:color="auto" w:fill="auto"/>
          </w:tcPr>
          <w:p w14:paraId="5083CE01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6B82E7CF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1803DC2C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67225415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2B008A23" w14:textId="77777777" w:rsidR="00192355" w:rsidRDefault="00192355" w:rsidP="009A54D2">
            <w:pPr>
              <w:pStyle w:val="Estilo1"/>
            </w:pPr>
          </w:p>
        </w:tc>
        <w:tc>
          <w:tcPr>
            <w:tcW w:w="336" w:type="dxa"/>
            <w:shd w:val="clear" w:color="auto" w:fill="FFFF00"/>
          </w:tcPr>
          <w:p w14:paraId="4EC038C1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3F4E2E5D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35556EFE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298FCB82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0C7F0DC6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01402CB7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16001C69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1D4E96E7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6AFFE815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76774CBF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59C83F2F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722CDB64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3DE98C0E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43AED153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24A127A2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557A3A75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4D2174B8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178784FF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4505EF6C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92D050"/>
          </w:tcPr>
          <w:p w14:paraId="21FE9FD0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92D050"/>
          </w:tcPr>
          <w:p w14:paraId="3629DE60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92D050"/>
          </w:tcPr>
          <w:p w14:paraId="34792178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A8B96AA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56A0344C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4D41FDAE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6E1FDFF3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3693C8C6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1D179E33" w14:textId="77777777" w:rsidR="00192355" w:rsidRDefault="00192355" w:rsidP="009A54D2">
            <w:pPr>
              <w:pStyle w:val="Estilo1"/>
            </w:pPr>
          </w:p>
        </w:tc>
      </w:tr>
      <w:tr w:rsidR="000E0458" w14:paraId="0C6AA0FB" w14:textId="2E1CD382" w:rsidTr="00BE05B8">
        <w:tc>
          <w:tcPr>
            <w:tcW w:w="358" w:type="dxa"/>
          </w:tcPr>
          <w:p w14:paraId="2697E763" w14:textId="37CCB145" w:rsidR="00192355" w:rsidRDefault="00192355" w:rsidP="009A54D2">
            <w:pPr>
              <w:pStyle w:val="Estilo1"/>
            </w:pPr>
            <w:r>
              <w:t>E</w:t>
            </w:r>
          </w:p>
        </w:tc>
        <w:tc>
          <w:tcPr>
            <w:tcW w:w="335" w:type="dxa"/>
            <w:shd w:val="clear" w:color="auto" w:fill="auto"/>
          </w:tcPr>
          <w:p w14:paraId="2C949902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5BBEA59C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3BE4413E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3EA7ACC2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419B6206" w14:textId="77777777" w:rsidR="00192355" w:rsidRDefault="00192355" w:rsidP="009A54D2">
            <w:pPr>
              <w:pStyle w:val="Estilo1"/>
            </w:pPr>
          </w:p>
        </w:tc>
        <w:tc>
          <w:tcPr>
            <w:tcW w:w="336" w:type="dxa"/>
            <w:shd w:val="clear" w:color="auto" w:fill="FFFF00"/>
          </w:tcPr>
          <w:p w14:paraId="010C47F7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4F3182A8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396E3C27" w14:textId="77777777" w:rsidR="00192355" w:rsidRDefault="00192355" w:rsidP="009A54D2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5506704B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730EDC10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1C1D4475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29D7ECAF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5B9FC78B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1BB714C3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59A43A94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0C683362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1487F47F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3EBB60F6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35839961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149FFA2E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584D6551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2C34AD84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7BF179AA" w14:textId="77777777" w:rsidR="00192355" w:rsidRDefault="00192355" w:rsidP="009A54D2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79D5715B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FFFF00"/>
          </w:tcPr>
          <w:p w14:paraId="4C3D9618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FFFF00"/>
          </w:tcPr>
          <w:p w14:paraId="10139FA8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FFFF00"/>
          </w:tcPr>
          <w:p w14:paraId="454A81D2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92D050"/>
          </w:tcPr>
          <w:p w14:paraId="14CA6E03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  <w:shd w:val="clear" w:color="auto" w:fill="92D050"/>
          </w:tcPr>
          <w:p w14:paraId="22B9A3DB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64721173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2FEB2B47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76FC255F" w14:textId="77777777" w:rsidR="00192355" w:rsidRDefault="00192355" w:rsidP="009A54D2">
            <w:pPr>
              <w:pStyle w:val="Estilo1"/>
            </w:pPr>
          </w:p>
        </w:tc>
        <w:tc>
          <w:tcPr>
            <w:tcW w:w="440" w:type="dxa"/>
          </w:tcPr>
          <w:p w14:paraId="22EAF8EC" w14:textId="77777777" w:rsidR="00192355" w:rsidRDefault="00192355" w:rsidP="009A54D2">
            <w:pPr>
              <w:pStyle w:val="Estilo1"/>
            </w:pPr>
          </w:p>
        </w:tc>
      </w:tr>
    </w:tbl>
    <w:p w14:paraId="07982AD9" w14:textId="77777777" w:rsidR="007D11E9" w:rsidRDefault="007D11E9" w:rsidP="009A54D2">
      <w:pPr>
        <w:pStyle w:val="Estilo1"/>
      </w:pPr>
    </w:p>
    <w:p w14:paraId="071D78A9" w14:textId="27E701E0" w:rsidR="00994AA2" w:rsidRPr="008D2306" w:rsidRDefault="000E0458" w:rsidP="002916D0">
      <w:pPr>
        <w:rPr>
          <w:rFonts w:asciiTheme="minorHAnsi" w:hAnsiTheme="minorHAnsi" w:cstheme="minorHAnsi"/>
          <w:b/>
          <w:bCs/>
        </w:rPr>
      </w:pPr>
      <w:proofErr w:type="spellStart"/>
      <w:proofErr w:type="gramStart"/>
      <w:r w:rsidRPr="008D2306">
        <w:rPr>
          <w:rFonts w:asciiTheme="minorHAnsi" w:hAnsiTheme="minorHAnsi" w:cstheme="minorHAnsi"/>
          <w:b/>
          <w:bCs/>
        </w:rPr>
        <w:t>T.Respuesta</w:t>
      </w:r>
      <w:proofErr w:type="spellEnd"/>
      <w:proofErr w:type="gramEnd"/>
      <w:r w:rsidRPr="008D2306">
        <w:rPr>
          <w:rFonts w:asciiTheme="minorHAnsi" w:hAnsiTheme="minorHAnsi" w:cstheme="minorHAnsi"/>
          <w:b/>
          <w:bCs/>
        </w:rPr>
        <w:t xml:space="preserve"> = </w:t>
      </w:r>
      <w:proofErr w:type="spellStart"/>
      <w:r w:rsidRPr="008D2306">
        <w:rPr>
          <w:rFonts w:asciiTheme="minorHAnsi" w:hAnsiTheme="minorHAnsi" w:cstheme="minorHAnsi"/>
          <w:b/>
          <w:bCs/>
        </w:rPr>
        <w:t>T.Finalización</w:t>
      </w:r>
      <w:proofErr w:type="spellEnd"/>
      <w:r w:rsidRPr="008D2306">
        <w:rPr>
          <w:rFonts w:asciiTheme="minorHAnsi" w:hAnsiTheme="minorHAnsi" w:cstheme="minorHAnsi"/>
          <w:b/>
          <w:bCs/>
        </w:rPr>
        <w:t xml:space="preserve"> – </w:t>
      </w:r>
      <w:r w:rsidR="00F07862" w:rsidRPr="008D2306">
        <w:rPr>
          <w:rFonts w:asciiTheme="minorHAnsi" w:hAnsiTheme="minorHAnsi" w:cstheme="minorHAnsi"/>
          <w:b/>
          <w:bCs/>
        </w:rPr>
        <w:t>(</w:t>
      </w:r>
      <w:r w:rsidRPr="008D2306">
        <w:rPr>
          <w:rFonts w:asciiTheme="minorHAnsi" w:hAnsiTheme="minorHAnsi" w:cstheme="minorHAnsi"/>
          <w:b/>
          <w:bCs/>
        </w:rPr>
        <w:t>Tiempo Llegada</w:t>
      </w:r>
      <w:r w:rsidR="00F07862" w:rsidRPr="008D2306">
        <w:rPr>
          <w:rFonts w:asciiTheme="minorHAnsi" w:hAnsiTheme="minorHAnsi" w:cstheme="minorHAnsi"/>
          <w:b/>
          <w:bCs/>
        </w:rPr>
        <w:t xml:space="preserve"> – 1)</w:t>
      </w:r>
      <w:r w:rsidR="008D2306">
        <w:rPr>
          <w:rFonts w:asciiTheme="minorHAnsi" w:hAnsiTheme="minorHAnsi" w:cstheme="minorHAnsi"/>
          <w:b/>
          <w:bCs/>
        </w:rPr>
        <w:t xml:space="preserve">   (Tiempo que tarda el sistema en terminar la tarea desde que la recibe)</w:t>
      </w:r>
    </w:p>
    <w:p w14:paraId="05FF15DB" w14:textId="25F62D9B" w:rsidR="000E0458" w:rsidRPr="008D2306" w:rsidRDefault="000E0458" w:rsidP="002916D0">
      <w:pPr>
        <w:rPr>
          <w:rFonts w:asciiTheme="minorHAnsi" w:hAnsiTheme="minorHAnsi" w:cstheme="minorHAnsi"/>
          <w:b/>
          <w:bCs/>
        </w:rPr>
      </w:pPr>
    </w:p>
    <w:p w14:paraId="70404BE0" w14:textId="1BF8498A" w:rsidR="000E0458" w:rsidRDefault="000E0458" w:rsidP="002916D0">
      <w:pPr>
        <w:rPr>
          <w:rFonts w:asciiTheme="minorHAnsi" w:hAnsiTheme="minorHAnsi" w:cstheme="minorHAnsi"/>
          <w:b/>
          <w:bCs/>
        </w:rPr>
      </w:pPr>
      <w:proofErr w:type="spellStart"/>
      <w:proofErr w:type="gramStart"/>
      <w:r w:rsidRPr="008D2306">
        <w:rPr>
          <w:rFonts w:asciiTheme="minorHAnsi" w:hAnsiTheme="minorHAnsi" w:cstheme="minorHAnsi"/>
          <w:b/>
          <w:bCs/>
        </w:rPr>
        <w:t>T.Espera</w:t>
      </w:r>
      <w:proofErr w:type="spellEnd"/>
      <w:proofErr w:type="gramEnd"/>
      <w:r w:rsidRPr="008D2306">
        <w:rPr>
          <w:rFonts w:asciiTheme="minorHAnsi" w:hAnsiTheme="minorHAnsi" w:cstheme="minorHAnsi"/>
          <w:b/>
          <w:bCs/>
        </w:rPr>
        <w:t xml:space="preserve"> = </w:t>
      </w:r>
      <w:proofErr w:type="spellStart"/>
      <w:r w:rsidR="00F07862" w:rsidRPr="008D2306">
        <w:rPr>
          <w:rFonts w:asciiTheme="minorHAnsi" w:hAnsiTheme="minorHAnsi" w:cstheme="minorHAnsi"/>
          <w:b/>
          <w:bCs/>
        </w:rPr>
        <w:t>T.Respuesta</w:t>
      </w:r>
      <w:proofErr w:type="spellEnd"/>
      <w:r w:rsidR="00F07862" w:rsidRPr="008D2306">
        <w:rPr>
          <w:rFonts w:asciiTheme="minorHAnsi" w:hAnsiTheme="minorHAnsi" w:cstheme="minorHAnsi"/>
          <w:b/>
          <w:bCs/>
        </w:rPr>
        <w:t xml:space="preserve"> </w:t>
      </w:r>
      <w:r w:rsidR="008D2306">
        <w:rPr>
          <w:rFonts w:asciiTheme="minorHAnsi" w:hAnsiTheme="minorHAnsi" w:cstheme="minorHAnsi"/>
          <w:b/>
          <w:bCs/>
        </w:rPr>
        <w:t>–</w:t>
      </w:r>
      <w:r w:rsidR="00F07862" w:rsidRPr="008D2306">
        <w:rPr>
          <w:rFonts w:asciiTheme="minorHAnsi" w:hAnsiTheme="minorHAnsi" w:cstheme="minorHAnsi"/>
          <w:b/>
          <w:bCs/>
        </w:rPr>
        <w:t xml:space="preserve"> Duración</w:t>
      </w:r>
      <w:r w:rsidR="008D2306">
        <w:rPr>
          <w:rFonts w:asciiTheme="minorHAnsi" w:hAnsiTheme="minorHAnsi" w:cstheme="minorHAnsi"/>
          <w:b/>
          <w:bCs/>
        </w:rPr>
        <w:t xml:space="preserve">  (Tiempo que tarda el sistema en empezar la tarea desde que la recibe</w:t>
      </w:r>
    </w:p>
    <w:p w14:paraId="1F29F705" w14:textId="27F64406" w:rsidR="00A511CE" w:rsidRDefault="00A511CE" w:rsidP="002916D0">
      <w:pPr>
        <w:rPr>
          <w:rFonts w:asciiTheme="minorHAnsi" w:hAnsiTheme="minorHAnsi" w:cstheme="minorHAnsi"/>
          <w:b/>
          <w:bCs/>
        </w:rPr>
      </w:pPr>
    </w:p>
    <w:p w14:paraId="2D9C5F6A" w14:textId="6ABE1AB6" w:rsidR="00A511CE" w:rsidRDefault="00A511CE" w:rsidP="002916D0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Tiempo de espera medio = </w:t>
      </w:r>
      <w:r w:rsidR="00BE05B8">
        <w:rPr>
          <w:rFonts w:asciiTheme="minorHAnsi" w:hAnsiTheme="minorHAnsi" w:cstheme="minorHAnsi"/>
          <w:b/>
          <w:bCs/>
        </w:rPr>
        <w:t>17</w:t>
      </w:r>
    </w:p>
    <w:p w14:paraId="608CADF6" w14:textId="366A08D1" w:rsidR="00EE1B4C" w:rsidRDefault="00EE1B4C" w:rsidP="002916D0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Tiempo de respuesta medio = </w:t>
      </w:r>
      <w:r w:rsidR="00BE05B8">
        <w:rPr>
          <w:rFonts w:asciiTheme="minorHAnsi" w:hAnsiTheme="minorHAnsi" w:cstheme="minorHAnsi"/>
          <w:b/>
          <w:bCs/>
        </w:rPr>
        <w:t>11,4</w:t>
      </w:r>
    </w:p>
    <w:p w14:paraId="2497FA8A" w14:textId="77777777" w:rsidR="00EE1B4C" w:rsidRDefault="00EE1B4C" w:rsidP="002916D0">
      <w:pPr>
        <w:rPr>
          <w:rFonts w:asciiTheme="minorHAnsi" w:hAnsiTheme="minorHAnsi" w:cstheme="minorHAnsi"/>
          <w:b/>
          <w:bCs/>
        </w:rPr>
      </w:pPr>
    </w:p>
    <w:p w14:paraId="0E726200" w14:textId="452BC9FB" w:rsidR="00385092" w:rsidRDefault="00385092" w:rsidP="002916D0">
      <w:pPr>
        <w:rPr>
          <w:rFonts w:asciiTheme="minorHAnsi" w:hAnsiTheme="minorHAnsi" w:cstheme="minorHAnsi"/>
          <w:b/>
          <w:bCs/>
        </w:rPr>
      </w:pPr>
    </w:p>
    <w:p w14:paraId="3BF076EE" w14:textId="77777777" w:rsidR="00243C60" w:rsidRDefault="00243C60" w:rsidP="002916D0">
      <w:pPr>
        <w:rPr>
          <w:rFonts w:asciiTheme="minorHAnsi" w:hAnsiTheme="minorHAnsi" w:cstheme="minorHAnsi"/>
          <w:b/>
          <w:bCs/>
        </w:rPr>
      </w:pPr>
    </w:p>
    <w:p w14:paraId="00DF7F52" w14:textId="0A4C9E1C" w:rsidR="00385092" w:rsidRPr="00DB2C26" w:rsidRDefault="00EE1B4C" w:rsidP="00385092">
      <w:pPr>
        <w:pStyle w:val="Estilo1"/>
        <w:rPr>
          <w:b/>
          <w:sz w:val="24"/>
        </w:rPr>
      </w:pPr>
      <w:r w:rsidRPr="00DB2C26">
        <w:rPr>
          <w:b/>
          <w:sz w:val="24"/>
        </w:rPr>
        <w:lastRenderedPageBreak/>
        <w:t xml:space="preserve">SJF </w:t>
      </w:r>
    </w:p>
    <w:p w14:paraId="192420CB" w14:textId="77777777" w:rsidR="00385092" w:rsidRDefault="00385092" w:rsidP="0038509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2000"/>
        <w:gridCol w:w="2001"/>
        <w:gridCol w:w="2008"/>
        <w:gridCol w:w="2002"/>
        <w:gridCol w:w="1993"/>
      </w:tblGrid>
      <w:tr w:rsidR="00385092" w14:paraId="65C21795" w14:textId="77777777" w:rsidTr="001C1F52">
        <w:tc>
          <w:tcPr>
            <w:tcW w:w="2020" w:type="dxa"/>
          </w:tcPr>
          <w:p w14:paraId="1A0AC179" w14:textId="77777777" w:rsidR="00385092" w:rsidRDefault="00385092" w:rsidP="00CB5C15">
            <w:pPr>
              <w:pStyle w:val="Estilo1"/>
              <w:jc w:val="center"/>
            </w:pPr>
            <w:r>
              <w:t>PROCESO</w:t>
            </w:r>
          </w:p>
        </w:tc>
        <w:tc>
          <w:tcPr>
            <w:tcW w:w="2020" w:type="dxa"/>
          </w:tcPr>
          <w:p w14:paraId="29AD0701" w14:textId="77777777" w:rsidR="00385092" w:rsidRDefault="00385092" w:rsidP="00CB5C15">
            <w:pPr>
              <w:pStyle w:val="Estilo1"/>
              <w:jc w:val="center"/>
            </w:pPr>
            <w:r>
              <w:t>TIEMPO LLEGADA</w:t>
            </w:r>
          </w:p>
        </w:tc>
        <w:tc>
          <w:tcPr>
            <w:tcW w:w="2020" w:type="dxa"/>
          </w:tcPr>
          <w:p w14:paraId="6DF26A7E" w14:textId="77777777" w:rsidR="00385092" w:rsidRDefault="00385092" w:rsidP="00CB5C15">
            <w:pPr>
              <w:pStyle w:val="Estilo1"/>
              <w:jc w:val="center"/>
            </w:pPr>
            <w:r>
              <w:t>DURACIÓN</w:t>
            </w:r>
          </w:p>
        </w:tc>
        <w:tc>
          <w:tcPr>
            <w:tcW w:w="2021" w:type="dxa"/>
          </w:tcPr>
          <w:p w14:paraId="07EC6404" w14:textId="77777777" w:rsidR="00385092" w:rsidRDefault="00385092" w:rsidP="00CB5C15">
            <w:pPr>
              <w:pStyle w:val="Estilo1"/>
              <w:jc w:val="center"/>
            </w:pPr>
            <w:r>
              <w:t>T. COMIENZO</w:t>
            </w:r>
          </w:p>
        </w:tc>
        <w:tc>
          <w:tcPr>
            <w:tcW w:w="2021" w:type="dxa"/>
          </w:tcPr>
          <w:p w14:paraId="12C5AF78" w14:textId="77777777" w:rsidR="00385092" w:rsidRDefault="00385092" w:rsidP="00CB5C15">
            <w:pPr>
              <w:pStyle w:val="Estilo1"/>
              <w:jc w:val="center"/>
            </w:pPr>
            <w:r>
              <w:t>T. FINALIZACIÓN</w:t>
            </w:r>
          </w:p>
        </w:tc>
        <w:tc>
          <w:tcPr>
            <w:tcW w:w="2021" w:type="dxa"/>
            <w:shd w:val="clear" w:color="auto" w:fill="auto"/>
          </w:tcPr>
          <w:p w14:paraId="44E9430B" w14:textId="77777777" w:rsidR="00385092" w:rsidRDefault="00385092" w:rsidP="00CB5C15">
            <w:pPr>
              <w:pStyle w:val="Estilo1"/>
              <w:jc w:val="center"/>
            </w:pPr>
            <w:r w:rsidRPr="00C0471A">
              <w:t>T. RESPUESTA</w:t>
            </w:r>
          </w:p>
        </w:tc>
        <w:tc>
          <w:tcPr>
            <w:tcW w:w="2021" w:type="dxa"/>
            <w:shd w:val="clear" w:color="auto" w:fill="auto"/>
          </w:tcPr>
          <w:p w14:paraId="43BDDC88" w14:textId="3C3D29BE" w:rsidR="00385092" w:rsidRPr="00C0471A" w:rsidRDefault="001C1F52" w:rsidP="00CB5C15">
            <w:pPr>
              <w:pStyle w:val="Estilo1"/>
              <w:jc w:val="center"/>
              <w:rPr>
                <w:color w:val="FFFFFF" w:themeColor="background1"/>
              </w:rPr>
            </w:pPr>
            <w:r w:rsidRPr="001C1F52">
              <w:t>T. ESPERA</w:t>
            </w:r>
          </w:p>
        </w:tc>
      </w:tr>
      <w:tr w:rsidR="00385092" w14:paraId="2051FF60" w14:textId="77777777" w:rsidTr="00CB5C15">
        <w:tc>
          <w:tcPr>
            <w:tcW w:w="2020" w:type="dxa"/>
          </w:tcPr>
          <w:p w14:paraId="620FA896" w14:textId="77777777" w:rsidR="00385092" w:rsidRDefault="00385092" w:rsidP="00CB5C15">
            <w:pPr>
              <w:pStyle w:val="Estilo1"/>
              <w:jc w:val="center"/>
            </w:pPr>
            <w:r>
              <w:t>A</w:t>
            </w:r>
          </w:p>
        </w:tc>
        <w:tc>
          <w:tcPr>
            <w:tcW w:w="2020" w:type="dxa"/>
          </w:tcPr>
          <w:p w14:paraId="0DC36D32" w14:textId="77777777" w:rsidR="00385092" w:rsidRDefault="00385092" w:rsidP="00CB5C15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20" w:type="dxa"/>
          </w:tcPr>
          <w:p w14:paraId="1D40BD74" w14:textId="77777777" w:rsidR="00385092" w:rsidRDefault="00385092" w:rsidP="00CB5C15">
            <w:pPr>
              <w:pStyle w:val="Estilo1"/>
              <w:jc w:val="center"/>
            </w:pPr>
            <w:r>
              <w:t>8</w:t>
            </w:r>
          </w:p>
        </w:tc>
        <w:tc>
          <w:tcPr>
            <w:tcW w:w="2021" w:type="dxa"/>
          </w:tcPr>
          <w:p w14:paraId="57B0DE03" w14:textId="7DBA6001" w:rsidR="00385092" w:rsidRDefault="00702924" w:rsidP="00CB5C15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21" w:type="dxa"/>
          </w:tcPr>
          <w:p w14:paraId="3741EEE2" w14:textId="6146ED25" w:rsidR="00385092" w:rsidRDefault="00702924" w:rsidP="00CB5C15">
            <w:pPr>
              <w:pStyle w:val="Estilo1"/>
              <w:jc w:val="center"/>
            </w:pPr>
            <w:r>
              <w:t>8</w:t>
            </w:r>
          </w:p>
        </w:tc>
        <w:tc>
          <w:tcPr>
            <w:tcW w:w="2021" w:type="dxa"/>
          </w:tcPr>
          <w:p w14:paraId="77762D1D" w14:textId="79048B3D" w:rsidR="00385092" w:rsidRDefault="00702924" w:rsidP="00CB5C15">
            <w:pPr>
              <w:pStyle w:val="Estilo1"/>
              <w:jc w:val="center"/>
            </w:pPr>
            <w:r>
              <w:t>8</w:t>
            </w:r>
          </w:p>
        </w:tc>
        <w:tc>
          <w:tcPr>
            <w:tcW w:w="2021" w:type="dxa"/>
          </w:tcPr>
          <w:p w14:paraId="0BADA9A6" w14:textId="57A30D2F" w:rsidR="00385092" w:rsidRDefault="00702924" w:rsidP="00CB5C15">
            <w:pPr>
              <w:pStyle w:val="Estilo1"/>
              <w:jc w:val="center"/>
            </w:pPr>
            <w:r>
              <w:t>0</w:t>
            </w:r>
          </w:p>
        </w:tc>
      </w:tr>
      <w:tr w:rsidR="00385092" w14:paraId="046A70B7" w14:textId="77777777" w:rsidTr="00CB5C15">
        <w:tc>
          <w:tcPr>
            <w:tcW w:w="2020" w:type="dxa"/>
          </w:tcPr>
          <w:p w14:paraId="04BED6F4" w14:textId="77777777" w:rsidR="00385092" w:rsidRDefault="00385092" w:rsidP="00CB5C15">
            <w:pPr>
              <w:pStyle w:val="Estilo1"/>
              <w:jc w:val="center"/>
            </w:pPr>
            <w:r>
              <w:t>B</w:t>
            </w:r>
          </w:p>
        </w:tc>
        <w:tc>
          <w:tcPr>
            <w:tcW w:w="2020" w:type="dxa"/>
          </w:tcPr>
          <w:p w14:paraId="2848F049" w14:textId="77777777" w:rsidR="00385092" w:rsidRDefault="00385092" w:rsidP="00CB5C15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20" w:type="dxa"/>
          </w:tcPr>
          <w:p w14:paraId="1136E95A" w14:textId="77777777" w:rsidR="00385092" w:rsidRDefault="00385092" w:rsidP="00CB5C15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21" w:type="dxa"/>
          </w:tcPr>
          <w:p w14:paraId="02A2EA74" w14:textId="51B48694" w:rsidR="00385092" w:rsidRDefault="00702924" w:rsidP="00CB5C15">
            <w:pPr>
              <w:pStyle w:val="Estilo1"/>
              <w:jc w:val="center"/>
            </w:pPr>
            <w:r>
              <w:t>11</w:t>
            </w:r>
          </w:p>
        </w:tc>
        <w:tc>
          <w:tcPr>
            <w:tcW w:w="2021" w:type="dxa"/>
          </w:tcPr>
          <w:p w14:paraId="3F0925EE" w14:textId="560036E6" w:rsidR="00385092" w:rsidRDefault="00702924" w:rsidP="00CB5C15">
            <w:pPr>
              <w:pStyle w:val="Estilo1"/>
              <w:jc w:val="center"/>
            </w:pPr>
            <w:r>
              <w:t>14</w:t>
            </w:r>
          </w:p>
        </w:tc>
        <w:tc>
          <w:tcPr>
            <w:tcW w:w="2021" w:type="dxa"/>
          </w:tcPr>
          <w:p w14:paraId="5D00E15F" w14:textId="50E46A90" w:rsidR="00385092" w:rsidRDefault="00702924" w:rsidP="00CB5C15">
            <w:pPr>
              <w:pStyle w:val="Estilo1"/>
              <w:jc w:val="center"/>
            </w:pPr>
            <w:r>
              <w:t>13</w:t>
            </w:r>
          </w:p>
        </w:tc>
        <w:tc>
          <w:tcPr>
            <w:tcW w:w="2021" w:type="dxa"/>
          </w:tcPr>
          <w:p w14:paraId="05D2D60D" w14:textId="1618FCB3" w:rsidR="00385092" w:rsidRDefault="00702924" w:rsidP="00CB5C15">
            <w:pPr>
              <w:pStyle w:val="Estilo1"/>
              <w:jc w:val="center"/>
            </w:pPr>
            <w:r>
              <w:t>9</w:t>
            </w:r>
          </w:p>
        </w:tc>
      </w:tr>
      <w:tr w:rsidR="00385092" w14:paraId="7A6EA310" w14:textId="77777777" w:rsidTr="00CB5C15">
        <w:tc>
          <w:tcPr>
            <w:tcW w:w="2020" w:type="dxa"/>
          </w:tcPr>
          <w:p w14:paraId="0272D49B" w14:textId="77777777" w:rsidR="00385092" w:rsidRDefault="00385092" w:rsidP="00CB5C15">
            <w:pPr>
              <w:pStyle w:val="Estilo1"/>
              <w:jc w:val="center"/>
            </w:pPr>
            <w:r>
              <w:t>C</w:t>
            </w:r>
          </w:p>
        </w:tc>
        <w:tc>
          <w:tcPr>
            <w:tcW w:w="2020" w:type="dxa"/>
          </w:tcPr>
          <w:p w14:paraId="0A52F3A9" w14:textId="77777777" w:rsidR="00385092" w:rsidRDefault="00385092" w:rsidP="00CB5C15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20" w:type="dxa"/>
          </w:tcPr>
          <w:p w14:paraId="2B5A5A76" w14:textId="77777777" w:rsidR="00385092" w:rsidRDefault="00385092" w:rsidP="00CB5C15">
            <w:pPr>
              <w:pStyle w:val="Estilo1"/>
              <w:jc w:val="center"/>
            </w:pPr>
            <w:r>
              <w:t>9</w:t>
            </w:r>
          </w:p>
        </w:tc>
        <w:tc>
          <w:tcPr>
            <w:tcW w:w="2021" w:type="dxa"/>
          </w:tcPr>
          <w:p w14:paraId="444D36F3" w14:textId="131F7B23" w:rsidR="00385092" w:rsidRDefault="00702924" w:rsidP="00CB5C15">
            <w:pPr>
              <w:pStyle w:val="Estilo1"/>
              <w:jc w:val="center"/>
            </w:pPr>
            <w:r>
              <w:t>20</w:t>
            </w:r>
          </w:p>
        </w:tc>
        <w:tc>
          <w:tcPr>
            <w:tcW w:w="2021" w:type="dxa"/>
          </w:tcPr>
          <w:p w14:paraId="6141EDEA" w14:textId="2C98F792" w:rsidR="00385092" w:rsidRDefault="00702924" w:rsidP="00CB5C15">
            <w:pPr>
              <w:pStyle w:val="Estilo1"/>
              <w:jc w:val="center"/>
            </w:pPr>
            <w:r>
              <w:t>28</w:t>
            </w:r>
          </w:p>
        </w:tc>
        <w:tc>
          <w:tcPr>
            <w:tcW w:w="2021" w:type="dxa"/>
          </w:tcPr>
          <w:p w14:paraId="3951263D" w14:textId="51C65435" w:rsidR="00385092" w:rsidRDefault="00702924" w:rsidP="00CB5C15">
            <w:pPr>
              <w:pStyle w:val="Estilo1"/>
              <w:jc w:val="center"/>
            </w:pPr>
            <w:r>
              <w:t>26</w:t>
            </w:r>
          </w:p>
        </w:tc>
        <w:tc>
          <w:tcPr>
            <w:tcW w:w="2021" w:type="dxa"/>
          </w:tcPr>
          <w:p w14:paraId="7934D224" w14:textId="18692E11" w:rsidR="00385092" w:rsidRDefault="00702924" w:rsidP="00CB5C15">
            <w:pPr>
              <w:pStyle w:val="Estilo1"/>
              <w:jc w:val="center"/>
            </w:pPr>
            <w:r>
              <w:t>17</w:t>
            </w:r>
          </w:p>
        </w:tc>
      </w:tr>
      <w:tr w:rsidR="00385092" w14:paraId="2FE5CB43" w14:textId="77777777" w:rsidTr="00CB5C15">
        <w:tc>
          <w:tcPr>
            <w:tcW w:w="2020" w:type="dxa"/>
          </w:tcPr>
          <w:p w14:paraId="0172A3EA" w14:textId="77777777" w:rsidR="00385092" w:rsidRDefault="00385092" w:rsidP="00CB5C15">
            <w:pPr>
              <w:pStyle w:val="Estilo1"/>
              <w:jc w:val="center"/>
            </w:pPr>
            <w:r>
              <w:t>D</w:t>
            </w:r>
          </w:p>
        </w:tc>
        <w:tc>
          <w:tcPr>
            <w:tcW w:w="2020" w:type="dxa"/>
          </w:tcPr>
          <w:p w14:paraId="2606E84E" w14:textId="77777777" w:rsidR="00385092" w:rsidRDefault="00385092" w:rsidP="00CB5C15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20" w:type="dxa"/>
          </w:tcPr>
          <w:p w14:paraId="720AB6D3" w14:textId="77777777" w:rsidR="00385092" w:rsidRDefault="00385092" w:rsidP="00CB5C15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21" w:type="dxa"/>
          </w:tcPr>
          <w:p w14:paraId="2014B4BA" w14:textId="21FD1B9D" w:rsidR="00385092" w:rsidRDefault="00702924" w:rsidP="00CB5C15">
            <w:pPr>
              <w:pStyle w:val="Estilo1"/>
              <w:jc w:val="center"/>
            </w:pPr>
            <w:r>
              <w:t>15</w:t>
            </w:r>
          </w:p>
        </w:tc>
        <w:tc>
          <w:tcPr>
            <w:tcW w:w="2021" w:type="dxa"/>
          </w:tcPr>
          <w:p w14:paraId="55660D60" w14:textId="47C715D7" w:rsidR="00385092" w:rsidRDefault="00702924" w:rsidP="00CB5C15">
            <w:pPr>
              <w:pStyle w:val="Estilo1"/>
              <w:jc w:val="center"/>
            </w:pPr>
            <w:r>
              <w:t>19</w:t>
            </w:r>
          </w:p>
        </w:tc>
        <w:tc>
          <w:tcPr>
            <w:tcW w:w="2021" w:type="dxa"/>
          </w:tcPr>
          <w:p w14:paraId="471BF27E" w14:textId="52EC8F5E" w:rsidR="00385092" w:rsidRDefault="00702924" w:rsidP="00CB5C15">
            <w:pPr>
              <w:pStyle w:val="Estilo1"/>
              <w:jc w:val="center"/>
            </w:pPr>
            <w:r>
              <w:t>16</w:t>
            </w:r>
          </w:p>
        </w:tc>
        <w:tc>
          <w:tcPr>
            <w:tcW w:w="2021" w:type="dxa"/>
          </w:tcPr>
          <w:p w14:paraId="1632A4B7" w14:textId="4C297A3A" w:rsidR="00385092" w:rsidRDefault="00702924" w:rsidP="00CB5C15">
            <w:pPr>
              <w:pStyle w:val="Estilo1"/>
              <w:jc w:val="center"/>
            </w:pPr>
            <w:r>
              <w:t>11</w:t>
            </w:r>
          </w:p>
        </w:tc>
      </w:tr>
      <w:tr w:rsidR="00385092" w14:paraId="315FD4A2" w14:textId="77777777" w:rsidTr="00CB5C15">
        <w:tc>
          <w:tcPr>
            <w:tcW w:w="2020" w:type="dxa"/>
          </w:tcPr>
          <w:p w14:paraId="1DB38775" w14:textId="77777777" w:rsidR="00385092" w:rsidRDefault="00385092" w:rsidP="00CB5C15">
            <w:pPr>
              <w:pStyle w:val="Estilo1"/>
              <w:jc w:val="center"/>
            </w:pPr>
            <w:r>
              <w:t>E</w:t>
            </w:r>
          </w:p>
        </w:tc>
        <w:tc>
          <w:tcPr>
            <w:tcW w:w="2020" w:type="dxa"/>
          </w:tcPr>
          <w:p w14:paraId="0B605D3D" w14:textId="77777777" w:rsidR="00385092" w:rsidRDefault="00385092" w:rsidP="00CB5C15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20" w:type="dxa"/>
          </w:tcPr>
          <w:p w14:paraId="0AE59673" w14:textId="77777777" w:rsidR="00385092" w:rsidRDefault="00385092" w:rsidP="00CB5C15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21" w:type="dxa"/>
          </w:tcPr>
          <w:p w14:paraId="24C9707A" w14:textId="0619082B" w:rsidR="00385092" w:rsidRDefault="00702924" w:rsidP="00CB5C15">
            <w:pPr>
              <w:pStyle w:val="Estilo1"/>
              <w:jc w:val="center"/>
            </w:pPr>
            <w:r>
              <w:t>9</w:t>
            </w:r>
          </w:p>
        </w:tc>
        <w:tc>
          <w:tcPr>
            <w:tcW w:w="2021" w:type="dxa"/>
          </w:tcPr>
          <w:p w14:paraId="5EECC2B9" w14:textId="024C49B4" w:rsidR="00385092" w:rsidRDefault="00702924" w:rsidP="00CB5C15">
            <w:pPr>
              <w:pStyle w:val="Estilo1"/>
              <w:jc w:val="center"/>
            </w:pPr>
            <w:r>
              <w:t>10</w:t>
            </w:r>
          </w:p>
        </w:tc>
        <w:tc>
          <w:tcPr>
            <w:tcW w:w="2021" w:type="dxa"/>
          </w:tcPr>
          <w:p w14:paraId="3BF71B35" w14:textId="5844DFEA" w:rsidR="00385092" w:rsidRDefault="00702924" w:rsidP="00CB5C15">
            <w:pPr>
              <w:pStyle w:val="Estilo1"/>
              <w:jc w:val="center"/>
            </w:pPr>
            <w:r>
              <w:t>6</w:t>
            </w:r>
          </w:p>
        </w:tc>
        <w:tc>
          <w:tcPr>
            <w:tcW w:w="2021" w:type="dxa"/>
          </w:tcPr>
          <w:p w14:paraId="11DB9E97" w14:textId="654EFAE2" w:rsidR="00385092" w:rsidRDefault="00702924" w:rsidP="00CB5C15">
            <w:pPr>
              <w:pStyle w:val="Estilo1"/>
              <w:jc w:val="center"/>
            </w:pPr>
            <w:r>
              <w:t>4</w:t>
            </w:r>
          </w:p>
        </w:tc>
      </w:tr>
    </w:tbl>
    <w:p w14:paraId="446D1328" w14:textId="77777777" w:rsidR="00385092" w:rsidRDefault="00385092" w:rsidP="00385092">
      <w:pPr>
        <w:pStyle w:val="Estilo1"/>
      </w:pPr>
    </w:p>
    <w:p w14:paraId="2784CA3D" w14:textId="77777777" w:rsidR="00385092" w:rsidRDefault="00385092" w:rsidP="00385092">
      <w:pPr>
        <w:pStyle w:val="Estilo1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8"/>
        <w:gridCol w:w="335"/>
        <w:gridCol w:w="335"/>
        <w:gridCol w:w="335"/>
        <w:gridCol w:w="335"/>
        <w:gridCol w:w="335"/>
        <w:gridCol w:w="336"/>
        <w:gridCol w:w="335"/>
        <w:gridCol w:w="335"/>
        <w:gridCol w:w="335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7F1084" w14:paraId="48CC84CD" w14:textId="77777777" w:rsidTr="007F1084">
        <w:tc>
          <w:tcPr>
            <w:tcW w:w="358" w:type="dxa"/>
          </w:tcPr>
          <w:p w14:paraId="2C4F3E6F" w14:textId="77777777" w:rsidR="007F1084" w:rsidRDefault="007F1084" w:rsidP="007F1084">
            <w:pPr>
              <w:pStyle w:val="Estilo1"/>
            </w:pPr>
          </w:p>
        </w:tc>
        <w:tc>
          <w:tcPr>
            <w:tcW w:w="335" w:type="dxa"/>
          </w:tcPr>
          <w:p w14:paraId="771AEB9B" w14:textId="701B0051" w:rsidR="007F1084" w:rsidRDefault="007F1084" w:rsidP="007F1084">
            <w:pPr>
              <w:pStyle w:val="Estilo1"/>
            </w:pPr>
            <w:r>
              <w:t>0</w:t>
            </w:r>
          </w:p>
        </w:tc>
        <w:tc>
          <w:tcPr>
            <w:tcW w:w="335" w:type="dxa"/>
          </w:tcPr>
          <w:p w14:paraId="5ECD9DDB" w14:textId="2166D7ED" w:rsidR="007F1084" w:rsidRDefault="007F1084" w:rsidP="007F1084">
            <w:pPr>
              <w:pStyle w:val="Estilo1"/>
            </w:pPr>
            <w:r>
              <w:t>1</w:t>
            </w:r>
          </w:p>
        </w:tc>
        <w:tc>
          <w:tcPr>
            <w:tcW w:w="335" w:type="dxa"/>
          </w:tcPr>
          <w:p w14:paraId="112DC0D7" w14:textId="361C229D" w:rsidR="007F1084" w:rsidRDefault="007F1084" w:rsidP="007F1084">
            <w:pPr>
              <w:pStyle w:val="Estilo1"/>
            </w:pPr>
            <w:r>
              <w:t>2</w:t>
            </w:r>
          </w:p>
        </w:tc>
        <w:tc>
          <w:tcPr>
            <w:tcW w:w="335" w:type="dxa"/>
          </w:tcPr>
          <w:p w14:paraId="234BA943" w14:textId="7CFB5ED4" w:rsidR="007F1084" w:rsidRDefault="007F1084" w:rsidP="007F1084">
            <w:pPr>
              <w:pStyle w:val="Estilo1"/>
            </w:pPr>
            <w:r>
              <w:t>3</w:t>
            </w:r>
          </w:p>
        </w:tc>
        <w:tc>
          <w:tcPr>
            <w:tcW w:w="335" w:type="dxa"/>
          </w:tcPr>
          <w:p w14:paraId="28A928D0" w14:textId="73CD3DF4" w:rsidR="007F1084" w:rsidRDefault="007F1084" w:rsidP="007F1084">
            <w:pPr>
              <w:pStyle w:val="Estilo1"/>
            </w:pPr>
            <w:r>
              <w:t>4</w:t>
            </w:r>
          </w:p>
        </w:tc>
        <w:tc>
          <w:tcPr>
            <w:tcW w:w="336" w:type="dxa"/>
          </w:tcPr>
          <w:p w14:paraId="7C8F7340" w14:textId="4D65FDA9" w:rsidR="007F1084" w:rsidRDefault="007F1084" w:rsidP="007F1084">
            <w:pPr>
              <w:pStyle w:val="Estilo1"/>
            </w:pPr>
            <w:r>
              <w:t>5</w:t>
            </w:r>
          </w:p>
        </w:tc>
        <w:tc>
          <w:tcPr>
            <w:tcW w:w="335" w:type="dxa"/>
          </w:tcPr>
          <w:p w14:paraId="2645473A" w14:textId="7692EC8F" w:rsidR="007F1084" w:rsidRDefault="007F1084" w:rsidP="007F1084">
            <w:pPr>
              <w:pStyle w:val="Estilo1"/>
            </w:pPr>
            <w:r>
              <w:t>6</w:t>
            </w:r>
          </w:p>
        </w:tc>
        <w:tc>
          <w:tcPr>
            <w:tcW w:w="335" w:type="dxa"/>
          </w:tcPr>
          <w:p w14:paraId="4ACA41FA" w14:textId="39DBBC31" w:rsidR="007F1084" w:rsidRDefault="007F1084" w:rsidP="007F1084">
            <w:pPr>
              <w:pStyle w:val="Estilo1"/>
            </w:pPr>
            <w:r>
              <w:t>7</w:t>
            </w:r>
          </w:p>
        </w:tc>
        <w:tc>
          <w:tcPr>
            <w:tcW w:w="335" w:type="dxa"/>
          </w:tcPr>
          <w:p w14:paraId="4C51FFB7" w14:textId="5C084EC4" w:rsidR="007F1084" w:rsidRDefault="007F1084" w:rsidP="007F1084">
            <w:pPr>
              <w:pStyle w:val="Estilo1"/>
            </w:pPr>
            <w:r>
              <w:t>8</w:t>
            </w:r>
          </w:p>
        </w:tc>
        <w:tc>
          <w:tcPr>
            <w:tcW w:w="444" w:type="dxa"/>
          </w:tcPr>
          <w:p w14:paraId="00CBFEE7" w14:textId="565D8EFE" w:rsidR="007F1084" w:rsidRDefault="007F1084" w:rsidP="007F1084">
            <w:pPr>
              <w:pStyle w:val="Estilo1"/>
            </w:pPr>
            <w:r>
              <w:t>9</w:t>
            </w:r>
          </w:p>
        </w:tc>
        <w:tc>
          <w:tcPr>
            <w:tcW w:w="444" w:type="dxa"/>
          </w:tcPr>
          <w:p w14:paraId="2CFE9B37" w14:textId="5E96AA35" w:rsidR="007F1084" w:rsidRDefault="007F1084" w:rsidP="007F1084">
            <w:pPr>
              <w:pStyle w:val="Estilo1"/>
            </w:pPr>
            <w:r>
              <w:t>10</w:t>
            </w:r>
          </w:p>
        </w:tc>
        <w:tc>
          <w:tcPr>
            <w:tcW w:w="444" w:type="dxa"/>
          </w:tcPr>
          <w:p w14:paraId="3E9568C5" w14:textId="5D7C642A" w:rsidR="007F1084" w:rsidRDefault="007F1084" w:rsidP="007F1084">
            <w:pPr>
              <w:pStyle w:val="Estilo1"/>
            </w:pPr>
            <w:r>
              <w:t>11</w:t>
            </w:r>
          </w:p>
        </w:tc>
        <w:tc>
          <w:tcPr>
            <w:tcW w:w="444" w:type="dxa"/>
          </w:tcPr>
          <w:p w14:paraId="04E1201B" w14:textId="24A4DBDB" w:rsidR="007F1084" w:rsidRDefault="007F1084" w:rsidP="007F1084">
            <w:pPr>
              <w:pStyle w:val="Estilo1"/>
            </w:pPr>
            <w:r>
              <w:t>12</w:t>
            </w:r>
          </w:p>
        </w:tc>
        <w:tc>
          <w:tcPr>
            <w:tcW w:w="444" w:type="dxa"/>
          </w:tcPr>
          <w:p w14:paraId="4B994F06" w14:textId="1D82A2CA" w:rsidR="007F1084" w:rsidRDefault="007F1084" w:rsidP="007F1084">
            <w:pPr>
              <w:pStyle w:val="Estilo1"/>
            </w:pPr>
            <w:r>
              <w:t>13</w:t>
            </w:r>
          </w:p>
        </w:tc>
        <w:tc>
          <w:tcPr>
            <w:tcW w:w="444" w:type="dxa"/>
          </w:tcPr>
          <w:p w14:paraId="53798141" w14:textId="55241AD6" w:rsidR="007F1084" w:rsidRDefault="007F1084" w:rsidP="007F1084">
            <w:pPr>
              <w:pStyle w:val="Estilo1"/>
            </w:pPr>
            <w:r>
              <w:t>14</w:t>
            </w:r>
          </w:p>
        </w:tc>
        <w:tc>
          <w:tcPr>
            <w:tcW w:w="444" w:type="dxa"/>
          </w:tcPr>
          <w:p w14:paraId="77607FEA" w14:textId="0BE6AE8C" w:rsidR="007F1084" w:rsidRDefault="007F1084" w:rsidP="007F1084">
            <w:pPr>
              <w:pStyle w:val="Estilo1"/>
            </w:pPr>
            <w:r>
              <w:t>15</w:t>
            </w:r>
          </w:p>
        </w:tc>
        <w:tc>
          <w:tcPr>
            <w:tcW w:w="444" w:type="dxa"/>
          </w:tcPr>
          <w:p w14:paraId="4C182406" w14:textId="6D7117EA" w:rsidR="007F1084" w:rsidRDefault="007F1084" w:rsidP="007F1084">
            <w:pPr>
              <w:pStyle w:val="Estilo1"/>
            </w:pPr>
            <w:r>
              <w:t>16</w:t>
            </w:r>
          </w:p>
        </w:tc>
        <w:tc>
          <w:tcPr>
            <w:tcW w:w="444" w:type="dxa"/>
          </w:tcPr>
          <w:p w14:paraId="552AE94C" w14:textId="2FAC89D6" w:rsidR="007F1084" w:rsidRDefault="007F1084" w:rsidP="007F1084">
            <w:pPr>
              <w:pStyle w:val="Estilo1"/>
            </w:pPr>
            <w:r>
              <w:t>17</w:t>
            </w:r>
          </w:p>
        </w:tc>
        <w:tc>
          <w:tcPr>
            <w:tcW w:w="444" w:type="dxa"/>
          </w:tcPr>
          <w:p w14:paraId="6A44F0C2" w14:textId="28DC995E" w:rsidR="007F1084" w:rsidRDefault="007F1084" w:rsidP="007F1084">
            <w:pPr>
              <w:pStyle w:val="Estilo1"/>
            </w:pPr>
            <w:r>
              <w:t>18</w:t>
            </w:r>
          </w:p>
        </w:tc>
        <w:tc>
          <w:tcPr>
            <w:tcW w:w="444" w:type="dxa"/>
          </w:tcPr>
          <w:p w14:paraId="71D52EBF" w14:textId="09E9EEC1" w:rsidR="007F1084" w:rsidRDefault="007F1084" w:rsidP="007F1084">
            <w:pPr>
              <w:pStyle w:val="Estilo1"/>
            </w:pPr>
            <w:r>
              <w:t>19</w:t>
            </w:r>
          </w:p>
        </w:tc>
        <w:tc>
          <w:tcPr>
            <w:tcW w:w="444" w:type="dxa"/>
          </w:tcPr>
          <w:p w14:paraId="1A6F4149" w14:textId="3588FBAD" w:rsidR="007F1084" w:rsidRDefault="007F1084" w:rsidP="007F1084">
            <w:pPr>
              <w:pStyle w:val="Estilo1"/>
            </w:pPr>
            <w:r>
              <w:t>20</w:t>
            </w:r>
          </w:p>
        </w:tc>
        <w:tc>
          <w:tcPr>
            <w:tcW w:w="444" w:type="dxa"/>
          </w:tcPr>
          <w:p w14:paraId="39285693" w14:textId="2718C2A6" w:rsidR="007F1084" w:rsidRDefault="007F1084" w:rsidP="007F1084">
            <w:pPr>
              <w:pStyle w:val="Estilo1"/>
            </w:pPr>
            <w:r>
              <w:t>21</w:t>
            </w:r>
          </w:p>
        </w:tc>
        <w:tc>
          <w:tcPr>
            <w:tcW w:w="444" w:type="dxa"/>
          </w:tcPr>
          <w:p w14:paraId="5B8E2310" w14:textId="4513AEE5" w:rsidR="007F1084" w:rsidRDefault="007F1084" w:rsidP="007F1084">
            <w:pPr>
              <w:pStyle w:val="Estilo1"/>
            </w:pPr>
            <w:r>
              <w:t>22</w:t>
            </w:r>
          </w:p>
        </w:tc>
        <w:tc>
          <w:tcPr>
            <w:tcW w:w="444" w:type="dxa"/>
          </w:tcPr>
          <w:p w14:paraId="76E3F899" w14:textId="1193408C" w:rsidR="007F1084" w:rsidRDefault="007F1084" w:rsidP="007F1084">
            <w:pPr>
              <w:pStyle w:val="Estilo1"/>
            </w:pPr>
            <w:r>
              <w:t>23</w:t>
            </w:r>
          </w:p>
        </w:tc>
        <w:tc>
          <w:tcPr>
            <w:tcW w:w="440" w:type="dxa"/>
          </w:tcPr>
          <w:p w14:paraId="22C4F2FB" w14:textId="39C4E261" w:rsidR="007F1084" w:rsidRDefault="007F1084" w:rsidP="007F1084">
            <w:pPr>
              <w:pStyle w:val="Estilo1"/>
            </w:pPr>
            <w:r>
              <w:t>24</w:t>
            </w:r>
          </w:p>
        </w:tc>
        <w:tc>
          <w:tcPr>
            <w:tcW w:w="440" w:type="dxa"/>
          </w:tcPr>
          <w:p w14:paraId="78AA4226" w14:textId="588EC0A9" w:rsidR="007F1084" w:rsidRDefault="007F1084" w:rsidP="007F1084">
            <w:pPr>
              <w:pStyle w:val="Estilo1"/>
            </w:pPr>
            <w:r>
              <w:t>25</w:t>
            </w:r>
          </w:p>
        </w:tc>
        <w:tc>
          <w:tcPr>
            <w:tcW w:w="440" w:type="dxa"/>
          </w:tcPr>
          <w:p w14:paraId="36B8AA22" w14:textId="51C40272" w:rsidR="007F1084" w:rsidRDefault="007F1084" w:rsidP="007F1084">
            <w:pPr>
              <w:pStyle w:val="Estilo1"/>
            </w:pPr>
            <w:r>
              <w:t>26</w:t>
            </w:r>
          </w:p>
        </w:tc>
        <w:tc>
          <w:tcPr>
            <w:tcW w:w="440" w:type="dxa"/>
          </w:tcPr>
          <w:p w14:paraId="6563BDC8" w14:textId="4F25D962" w:rsidR="007F1084" w:rsidRDefault="007F1084" w:rsidP="007F1084">
            <w:pPr>
              <w:pStyle w:val="Estilo1"/>
            </w:pPr>
            <w:r>
              <w:t>27</w:t>
            </w:r>
          </w:p>
        </w:tc>
        <w:tc>
          <w:tcPr>
            <w:tcW w:w="440" w:type="dxa"/>
          </w:tcPr>
          <w:p w14:paraId="3E747CEB" w14:textId="0B157C0C" w:rsidR="007F1084" w:rsidRDefault="007F1084" w:rsidP="007F1084">
            <w:pPr>
              <w:pStyle w:val="Estilo1"/>
            </w:pPr>
            <w:r>
              <w:t>28</w:t>
            </w:r>
          </w:p>
        </w:tc>
        <w:tc>
          <w:tcPr>
            <w:tcW w:w="440" w:type="dxa"/>
          </w:tcPr>
          <w:p w14:paraId="15E9265B" w14:textId="2DCEBEB9" w:rsidR="007F1084" w:rsidRDefault="007F1084" w:rsidP="007F1084">
            <w:pPr>
              <w:pStyle w:val="Estilo1"/>
            </w:pPr>
            <w:r>
              <w:t>29</w:t>
            </w:r>
          </w:p>
        </w:tc>
        <w:tc>
          <w:tcPr>
            <w:tcW w:w="440" w:type="dxa"/>
          </w:tcPr>
          <w:p w14:paraId="2C712283" w14:textId="566B9EBE" w:rsidR="007F1084" w:rsidRDefault="007F1084" w:rsidP="007F1084">
            <w:pPr>
              <w:pStyle w:val="Estilo1"/>
            </w:pPr>
            <w:r>
              <w:t>30</w:t>
            </w:r>
          </w:p>
        </w:tc>
        <w:tc>
          <w:tcPr>
            <w:tcW w:w="440" w:type="dxa"/>
          </w:tcPr>
          <w:p w14:paraId="0B45D0F0" w14:textId="4D36B44D" w:rsidR="007F1084" w:rsidRDefault="007F1084" w:rsidP="007F1084">
            <w:pPr>
              <w:pStyle w:val="Estilo1"/>
            </w:pPr>
            <w:r>
              <w:t>31</w:t>
            </w:r>
          </w:p>
        </w:tc>
        <w:tc>
          <w:tcPr>
            <w:tcW w:w="440" w:type="dxa"/>
          </w:tcPr>
          <w:p w14:paraId="106D3665" w14:textId="5EA2DE7A" w:rsidR="007F1084" w:rsidRDefault="007F1084" w:rsidP="007F1084">
            <w:pPr>
              <w:pStyle w:val="Estilo1"/>
            </w:pPr>
            <w:r>
              <w:t>32</w:t>
            </w:r>
          </w:p>
        </w:tc>
      </w:tr>
      <w:tr w:rsidR="001C02FC" w14:paraId="549DE368" w14:textId="77777777" w:rsidTr="00702924">
        <w:tc>
          <w:tcPr>
            <w:tcW w:w="358" w:type="dxa"/>
            <w:shd w:val="clear" w:color="auto" w:fill="auto"/>
          </w:tcPr>
          <w:p w14:paraId="690F8A95" w14:textId="77777777" w:rsidR="00385092" w:rsidRDefault="00385092" w:rsidP="00CB5C15">
            <w:pPr>
              <w:pStyle w:val="Estilo1"/>
            </w:pPr>
            <w:r>
              <w:t>A</w:t>
            </w:r>
          </w:p>
        </w:tc>
        <w:tc>
          <w:tcPr>
            <w:tcW w:w="335" w:type="dxa"/>
            <w:shd w:val="clear" w:color="auto" w:fill="auto"/>
          </w:tcPr>
          <w:p w14:paraId="1444555E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92D050"/>
          </w:tcPr>
          <w:p w14:paraId="1C8BA575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92D050"/>
          </w:tcPr>
          <w:p w14:paraId="345736B9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92D050"/>
          </w:tcPr>
          <w:p w14:paraId="10DB1A0C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92D050"/>
          </w:tcPr>
          <w:p w14:paraId="4082F2BC" w14:textId="77777777" w:rsidR="00385092" w:rsidRDefault="00385092" w:rsidP="00CB5C15">
            <w:pPr>
              <w:pStyle w:val="Estilo1"/>
            </w:pPr>
          </w:p>
        </w:tc>
        <w:tc>
          <w:tcPr>
            <w:tcW w:w="336" w:type="dxa"/>
            <w:shd w:val="clear" w:color="auto" w:fill="92D050"/>
          </w:tcPr>
          <w:p w14:paraId="7AA6EEDC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92D050"/>
          </w:tcPr>
          <w:p w14:paraId="71266295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92D050"/>
          </w:tcPr>
          <w:p w14:paraId="68A0E749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92D050"/>
          </w:tcPr>
          <w:p w14:paraId="7FD5D0C7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48B76CC3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3FD44217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4CF8509C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6D394BDB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4A2012EF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4B8336C3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03D8ABD0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2A43FD4A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0D58D89A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247A41D2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013BDFC6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7104512B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4DAADF33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2F418138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7F070513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4B5AB1E6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7167921A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2D5CEF93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615FA541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2D539A10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7B4A1D6B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65578841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6A132583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7B93151D" w14:textId="77777777" w:rsidR="00385092" w:rsidRDefault="00385092" w:rsidP="00CB5C15">
            <w:pPr>
              <w:pStyle w:val="Estilo1"/>
            </w:pPr>
          </w:p>
        </w:tc>
      </w:tr>
      <w:tr w:rsidR="001C02FC" w14:paraId="5E25B9CE" w14:textId="77777777" w:rsidTr="00702924">
        <w:tc>
          <w:tcPr>
            <w:tcW w:w="358" w:type="dxa"/>
            <w:shd w:val="clear" w:color="auto" w:fill="auto"/>
          </w:tcPr>
          <w:p w14:paraId="4829FFF2" w14:textId="77777777" w:rsidR="00385092" w:rsidRDefault="00385092" w:rsidP="00CB5C15">
            <w:pPr>
              <w:pStyle w:val="Estilo1"/>
            </w:pPr>
            <w:r>
              <w:t>B</w:t>
            </w:r>
          </w:p>
        </w:tc>
        <w:tc>
          <w:tcPr>
            <w:tcW w:w="335" w:type="dxa"/>
            <w:shd w:val="clear" w:color="auto" w:fill="auto"/>
          </w:tcPr>
          <w:p w14:paraId="0E4CC7BA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3296D1C2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5EF9D93D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320FEA3A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27999095" w14:textId="77777777" w:rsidR="00385092" w:rsidRDefault="00385092" w:rsidP="00CB5C15">
            <w:pPr>
              <w:pStyle w:val="Estilo1"/>
            </w:pPr>
          </w:p>
        </w:tc>
        <w:tc>
          <w:tcPr>
            <w:tcW w:w="336" w:type="dxa"/>
            <w:shd w:val="clear" w:color="auto" w:fill="FFFF00"/>
          </w:tcPr>
          <w:p w14:paraId="494C71FB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14BD7976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43E95E16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6ACB5100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14EF5321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3C54E2A5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1F879CA0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309060F2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2DE3EDF2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1C2C2213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6423FF7A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540CDD96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0C9D9D69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15AC776D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146E3F81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64870676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2B0FCB77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17FD4B9B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6B4A35B3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18FAFD4E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6FD454C0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FC44B87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68924498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4E5E7128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1827E1A0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4D0785A6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49F18EE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568C4451" w14:textId="77777777" w:rsidR="00385092" w:rsidRDefault="00385092" w:rsidP="00CB5C15">
            <w:pPr>
              <w:pStyle w:val="Estilo1"/>
            </w:pPr>
          </w:p>
        </w:tc>
      </w:tr>
      <w:tr w:rsidR="001C02FC" w14:paraId="19A77DDE" w14:textId="77777777" w:rsidTr="00702924">
        <w:tc>
          <w:tcPr>
            <w:tcW w:w="358" w:type="dxa"/>
            <w:shd w:val="clear" w:color="auto" w:fill="auto"/>
          </w:tcPr>
          <w:p w14:paraId="685600A1" w14:textId="77777777" w:rsidR="00385092" w:rsidRDefault="00385092" w:rsidP="00CB5C15">
            <w:pPr>
              <w:pStyle w:val="Estilo1"/>
            </w:pPr>
            <w:r>
              <w:t>C</w:t>
            </w:r>
          </w:p>
        </w:tc>
        <w:tc>
          <w:tcPr>
            <w:tcW w:w="335" w:type="dxa"/>
            <w:shd w:val="clear" w:color="auto" w:fill="auto"/>
          </w:tcPr>
          <w:p w14:paraId="466316CD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626E890B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458C4B47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3230CC4B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151A297F" w14:textId="77777777" w:rsidR="00385092" w:rsidRDefault="00385092" w:rsidP="00CB5C15">
            <w:pPr>
              <w:pStyle w:val="Estilo1"/>
            </w:pPr>
          </w:p>
        </w:tc>
        <w:tc>
          <w:tcPr>
            <w:tcW w:w="336" w:type="dxa"/>
            <w:shd w:val="clear" w:color="auto" w:fill="FFFF00"/>
          </w:tcPr>
          <w:p w14:paraId="27B6B538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2752F525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34935114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129A2E6E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3FF3F459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0CF1D1A0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3403B20E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0CD28F24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04CA1992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5843A013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3560CEEC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5DEEFB4A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342B31A1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781BCEF8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5DDFE5FF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718742AC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6D15B4EC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74CAA60F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1D51960C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92D050"/>
          </w:tcPr>
          <w:p w14:paraId="5DF602EE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92D050"/>
          </w:tcPr>
          <w:p w14:paraId="41DB439F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92D050"/>
          </w:tcPr>
          <w:p w14:paraId="13BDF877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92D050"/>
          </w:tcPr>
          <w:p w14:paraId="79F1AE91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92D050"/>
          </w:tcPr>
          <w:p w14:paraId="47C2D980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191EE1D6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50CA9C84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07E362A0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94B5277" w14:textId="77777777" w:rsidR="00385092" w:rsidRDefault="00385092" w:rsidP="00CB5C15">
            <w:pPr>
              <w:pStyle w:val="Estilo1"/>
            </w:pPr>
          </w:p>
        </w:tc>
      </w:tr>
      <w:tr w:rsidR="001C02FC" w14:paraId="3B78FE2C" w14:textId="77777777" w:rsidTr="00702924">
        <w:tc>
          <w:tcPr>
            <w:tcW w:w="358" w:type="dxa"/>
            <w:shd w:val="clear" w:color="auto" w:fill="auto"/>
          </w:tcPr>
          <w:p w14:paraId="499470EF" w14:textId="77777777" w:rsidR="00385092" w:rsidRDefault="00385092" w:rsidP="00CB5C15">
            <w:pPr>
              <w:pStyle w:val="Estilo1"/>
            </w:pPr>
            <w:r>
              <w:t>D</w:t>
            </w:r>
          </w:p>
        </w:tc>
        <w:tc>
          <w:tcPr>
            <w:tcW w:w="335" w:type="dxa"/>
            <w:shd w:val="clear" w:color="auto" w:fill="auto"/>
          </w:tcPr>
          <w:p w14:paraId="5EBD5F02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21F2B5EE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773A3C01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101CFCAF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4316850A" w14:textId="77777777" w:rsidR="00385092" w:rsidRDefault="00385092" w:rsidP="00CB5C15">
            <w:pPr>
              <w:pStyle w:val="Estilo1"/>
            </w:pPr>
          </w:p>
        </w:tc>
        <w:tc>
          <w:tcPr>
            <w:tcW w:w="336" w:type="dxa"/>
            <w:shd w:val="clear" w:color="auto" w:fill="FFFF00"/>
          </w:tcPr>
          <w:p w14:paraId="51FAA4B4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178D5F97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2598E14C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7507F859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4DCF6312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28188361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4F74F1E9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54715108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1A3E947F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FFFF00"/>
          </w:tcPr>
          <w:p w14:paraId="6DD397E3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6976D1CE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0E5BACDF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6E03A31A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1C951036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1D9BB386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7942CF3A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1314E314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2358253F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0799B775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2F1FC79D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7139B024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4D275AAD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79CE7397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00355268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18A71EA6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5E4F88FE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2C475372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4758F9EE" w14:textId="77777777" w:rsidR="00385092" w:rsidRDefault="00385092" w:rsidP="00CB5C15">
            <w:pPr>
              <w:pStyle w:val="Estilo1"/>
            </w:pPr>
          </w:p>
        </w:tc>
      </w:tr>
      <w:tr w:rsidR="001C02FC" w14:paraId="1AE70E3B" w14:textId="77777777" w:rsidTr="00702924">
        <w:tc>
          <w:tcPr>
            <w:tcW w:w="358" w:type="dxa"/>
            <w:shd w:val="clear" w:color="auto" w:fill="auto"/>
          </w:tcPr>
          <w:p w14:paraId="2BBBA83D" w14:textId="77777777" w:rsidR="00385092" w:rsidRDefault="00385092" w:rsidP="00CB5C15">
            <w:pPr>
              <w:pStyle w:val="Estilo1"/>
            </w:pPr>
            <w:r>
              <w:t>E</w:t>
            </w:r>
          </w:p>
        </w:tc>
        <w:tc>
          <w:tcPr>
            <w:tcW w:w="335" w:type="dxa"/>
            <w:shd w:val="clear" w:color="auto" w:fill="auto"/>
          </w:tcPr>
          <w:p w14:paraId="59320639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6F259F48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115C808D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24BC4A36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auto"/>
          </w:tcPr>
          <w:p w14:paraId="6677BACE" w14:textId="77777777" w:rsidR="00385092" w:rsidRDefault="00385092" w:rsidP="00CB5C15">
            <w:pPr>
              <w:pStyle w:val="Estilo1"/>
            </w:pPr>
          </w:p>
        </w:tc>
        <w:tc>
          <w:tcPr>
            <w:tcW w:w="336" w:type="dxa"/>
            <w:shd w:val="clear" w:color="auto" w:fill="FFFF00"/>
          </w:tcPr>
          <w:p w14:paraId="1A464BBA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15D3DEB6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7C13B22C" w14:textId="77777777" w:rsidR="00385092" w:rsidRDefault="00385092" w:rsidP="00CB5C15">
            <w:pPr>
              <w:pStyle w:val="Estilo1"/>
            </w:pPr>
          </w:p>
        </w:tc>
        <w:tc>
          <w:tcPr>
            <w:tcW w:w="335" w:type="dxa"/>
            <w:shd w:val="clear" w:color="auto" w:fill="FFFF00"/>
          </w:tcPr>
          <w:p w14:paraId="1AA73BD2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1CAEA841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92D050"/>
          </w:tcPr>
          <w:p w14:paraId="73798B98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18ED3916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5FB3C600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0EBFD302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700EA181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7C56D163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29ABC92A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3E511006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46E07FC2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2D921D8E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59848F86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4D82F7B2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346556B5" w14:textId="77777777" w:rsidR="00385092" w:rsidRDefault="00385092" w:rsidP="00CB5C15">
            <w:pPr>
              <w:pStyle w:val="Estilo1"/>
            </w:pPr>
          </w:p>
        </w:tc>
        <w:tc>
          <w:tcPr>
            <w:tcW w:w="444" w:type="dxa"/>
            <w:shd w:val="clear" w:color="auto" w:fill="auto"/>
          </w:tcPr>
          <w:p w14:paraId="2EBC3EF0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06C74738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2603F481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00C7C572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0AEE4BF5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72E4A98E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494990BA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2642139A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4FF6C13A" w14:textId="77777777" w:rsidR="00385092" w:rsidRDefault="00385092" w:rsidP="00CB5C15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485FB672" w14:textId="77777777" w:rsidR="00385092" w:rsidRDefault="00385092" w:rsidP="00CB5C15">
            <w:pPr>
              <w:pStyle w:val="Estilo1"/>
            </w:pPr>
          </w:p>
        </w:tc>
      </w:tr>
    </w:tbl>
    <w:p w14:paraId="2D19A69B" w14:textId="77777777" w:rsidR="00385092" w:rsidRDefault="00385092" w:rsidP="00385092">
      <w:pPr>
        <w:pStyle w:val="Estilo1"/>
      </w:pPr>
    </w:p>
    <w:p w14:paraId="4C19527D" w14:textId="77777777" w:rsidR="00385092" w:rsidRPr="00F07862" w:rsidRDefault="00385092" w:rsidP="00385092">
      <w:pPr>
        <w:pStyle w:val="Textoindependiente"/>
        <w:rPr>
          <w:rFonts w:asciiTheme="minorHAnsi" w:hAnsiTheme="minorHAnsi" w:cstheme="minorHAnsi"/>
          <w:b/>
          <w:sz w:val="34"/>
        </w:rPr>
      </w:pPr>
    </w:p>
    <w:p w14:paraId="027E5882" w14:textId="77777777" w:rsidR="00385092" w:rsidRPr="008D2306" w:rsidRDefault="00385092" w:rsidP="00385092">
      <w:pPr>
        <w:rPr>
          <w:rFonts w:asciiTheme="minorHAnsi" w:hAnsiTheme="minorHAnsi" w:cstheme="minorHAnsi"/>
          <w:b/>
          <w:bCs/>
        </w:rPr>
      </w:pPr>
      <w:proofErr w:type="spellStart"/>
      <w:proofErr w:type="gramStart"/>
      <w:r w:rsidRPr="008D2306">
        <w:rPr>
          <w:rFonts w:asciiTheme="minorHAnsi" w:hAnsiTheme="minorHAnsi" w:cstheme="minorHAnsi"/>
          <w:b/>
          <w:bCs/>
        </w:rPr>
        <w:t>T.Respuesta</w:t>
      </w:r>
      <w:proofErr w:type="spellEnd"/>
      <w:proofErr w:type="gramEnd"/>
      <w:r w:rsidRPr="008D2306">
        <w:rPr>
          <w:rFonts w:asciiTheme="minorHAnsi" w:hAnsiTheme="minorHAnsi" w:cstheme="minorHAnsi"/>
          <w:b/>
          <w:bCs/>
        </w:rPr>
        <w:t xml:space="preserve"> = </w:t>
      </w:r>
      <w:proofErr w:type="spellStart"/>
      <w:r w:rsidRPr="008D2306">
        <w:rPr>
          <w:rFonts w:asciiTheme="minorHAnsi" w:hAnsiTheme="minorHAnsi" w:cstheme="minorHAnsi"/>
          <w:b/>
          <w:bCs/>
        </w:rPr>
        <w:t>T.Finalización</w:t>
      </w:r>
      <w:proofErr w:type="spellEnd"/>
      <w:r w:rsidRPr="008D2306">
        <w:rPr>
          <w:rFonts w:asciiTheme="minorHAnsi" w:hAnsiTheme="minorHAnsi" w:cstheme="minorHAnsi"/>
          <w:b/>
          <w:bCs/>
        </w:rPr>
        <w:t xml:space="preserve"> – (Tiempo Llegada – 1)</w:t>
      </w:r>
      <w:r>
        <w:rPr>
          <w:rFonts w:asciiTheme="minorHAnsi" w:hAnsiTheme="minorHAnsi" w:cstheme="minorHAnsi"/>
          <w:b/>
          <w:bCs/>
        </w:rPr>
        <w:t xml:space="preserve">   (Tiempo que tarda el sistema en terminar la tarea desde que la recibe)</w:t>
      </w:r>
    </w:p>
    <w:p w14:paraId="44163790" w14:textId="77777777" w:rsidR="00385092" w:rsidRPr="008D2306" w:rsidRDefault="00385092" w:rsidP="00385092">
      <w:pPr>
        <w:rPr>
          <w:rFonts w:asciiTheme="minorHAnsi" w:hAnsiTheme="minorHAnsi" w:cstheme="minorHAnsi"/>
          <w:b/>
          <w:bCs/>
        </w:rPr>
      </w:pPr>
    </w:p>
    <w:p w14:paraId="235E5BF8" w14:textId="77777777" w:rsidR="00385092" w:rsidRPr="008D2306" w:rsidRDefault="00385092" w:rsidP="00385092">
      <w:pPr>
        <w:rPr>
          <w:rFonts w:asciiTheme="minorHAnsi" w:hAnsiTheme="minorHAnsi" w:cstheme="minorHAnsi"/>
          <w:b/>
          <w:bCs/>
        </w:rPr>
      </w:pPr>
      <w:proofErr w:type="spellStart"/>
      <w:proofErr w:type="gramStart"/>
      <w:r w:rsidRPr="008D2306">
        <w:rPr>
          <w:rFonts w:asciiTheme="minorHAnsi" w:hAnsiTheme="minorHAnsi" w:cstheme="minorHAnsi"/>
          <w:b/>
          <w:bCs/>
        </w:rPr>
        <w:t>T.Espera</w:t>
      </w:r>
      <w:proofErr w:type="spellEnd"/>
      <w:proofErr w:type="gramEnd"/>
      <w:r w:rsidRPr="008D2306">
        <w:rPr>
          <w:rFonts w:asciiTheme="minorHAnsi" w:hAnsiTheme="minorHAnsi" w:cstheme="minorHAnsi"/>
          <w:b/>
          <w:bCs/>
        </w:rPr>
        <w:t xml:space="preserve"> = </w:t>
      </w:r>
      <w:proofErr w:type="spellStart"/>
      <w:r w:rsidRPr="008D2306">
        <w:rPr>
          <w:rFonts w:asciiTheme="minorHAnsi" w:hAnsiTheme="minorHAnsi" w:cstheme="minorHAnsi"/>
          <w:b/>
          <w:bCs/>
        </w:rPr>
        <w:t>T.Respuesta</w:t>
      </w:r>
      <w:proofErr w:type="spellEnd"/>
      <w:r w:rsidRPr="008D2306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–</w:t>
      </w:r>
      <w:r w:rsidRPr="008D2306">
        <w:rPr>
          <w:rFonts w:asciiTheme="minorHAnsi" w:hAnsiTheme="minorHAnsi" w:cstheme="minorHAnsi"/>
          <w:b/>
          <w:bCs/>
        </w:rPr>
        <w:t xml:space="preserve"> Duración</w:t>
      </w:r>
      <w:r>
        <w:rPr>
          <w:rFonts w:asciiTheme="minorHAnsi" w:hAnsiTheme="minorHAnsi" w:cstheme="minorHAnsi"/>
          <w:b/>
          <w:bCs/>
        </w:rPr>
        <w:t xml:space="preserve">  (Tiempo que tarda el sistema en empezar la tarea desde que la recibe</w:t>
      </w:r>
    </w:p>
    <w:p w14:paraId="38ADDC0C" w14:textId="6C639E62" w:rsidR="00385092" w:rsidRDefault="00385092" w:rsidP="002916D0">
      <w:pPr>
        <w:rPr>
          <w:rFonts w:asciiTheme="minorHAnsi" w:hAnsiTheme="minorHAnsi" w:cstheme="minorHAnsi"/>
          <w:b/>
          <w:bCs/>
        </w:rPr>
      </w:pPr>
    </w:p>
    <w:p w14:paraId="0EBB8E27" w14:textId="47CD63FB" w:rsidR="00EE1B4C" w:rsidRDefault="00EE1B4C" w:rsidP="00EE1B4C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Tiempo de espera medio = </w:t>
      </w:r>
      <w:r w:rsidR="00702924">
        <w:rPr>
          <w:rFonts w:asciiTheme="minorHAnsi" w:hAnsiTheme="minorHAnsi" w:cstheme="minorHAnsi"/>
          <w:b/>
          <w:bCs/>
        </w:rPr>
        <w:t>8,2</w:t>
      </w:r>
    </w:p>
    <w:p w14:paraId="4C493892" w14:textId="1A764662" w:rsidR="00EE1B4C" w:rsidRDefault="00EE1B4C" w:rsidP="00EE1B4C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Tiempo de respuesta medio = </w:t>
      </w:r>
      <w:r w:rsidR="00702924">
        <w:rPr>
          <w:rFonts w:asciiTheme="minorHAnsi" w:hAnsiTheme="minorHAnsi" w:cstheme="minorHAnsi"/>
          <w:b/>
          <w:bCs/>
        </w:rPr>
        <w:t>13,8</w:t>
      </w:r>
    </w:p>
    <w:p w14:paraId="58F51B70" w14:textId="4E2A6B4F" w:rsidR="009D7CD1" w:rsidRDefault="009D7CD1" w:rsidP="002916D0">
      <w:pPr>
        <w:rPr>
          <w:rFonts w:asciiTheme="minorHAnsi" w:hAnsiTheme="minorHAnsi" w:cstheme="minorHAnsi"/>
          <w:b/>
          <w:bCs/>
        </w:rPr>
      </w:pPr>
    </w:p>
    <w:p w14:paraId="4C638473" w14:textId="20DD05F2" w:rsidR="009D7CD1" w:rsidRDefault="009D7CD1" w:rsidP="002916D0">
      <w:pPr>
        <w:rPr>
          <w:rFonts w:asciiTheme="minorHAnsi" w:hAnsiTheme="minorHAnsi" w:cstheme="minorHAnsi"/>
          <w:b/>
          <w:bCs/>
        </w:rPr>
      </w:pPr>
    </w:p>
    <w:p w14:paraId="5A39EA68" w14:textId="7AE27B48" w:rsidR="009D7CD1" w:rsidRDefault="009D7CD1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719E81AE" w14:textId="33DEBCBE" w:rsidR="009D7CD1" w:rsidRPr="00DB2C26" w:rsidRDefault="00EE1B4C" w:rsidP="009D7CD1">
      <w:pPr>
        <w:pStyle w:val="Estilo1"/>
        <w:rPr>
          <w:b/>
          <w:sz w:val="24"/>
        </w:rPr>
      </w:pPr>
      <w:r w:rsidRPr="00DB2C26">
        <w:rPr>
          <w:b/>
          <w:sz w:val="24"/>
        </w:rPr>
        <w:lastRenderedPageBreak/>
        <w:t xml:space="preserve">SRTF </w:t>
      </w:r>
    </w:p>
    <w:p w14:paraId="68E1F5BB" w14:textId="77777777" w:rsidR="009D7CD1" w:rsidRDefault="009D7CD1" w:rsidP="009D7CD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2000"/>
        <w:gridCol w:w="2001"/>
        <w:gridCol w:w="2008"/>
        <w:gridCol w:w="2002"/>
        <w:gridCol w:w="1993"/>
      </w:tblGrid>
      <w:tr w:rsidR="009D7CD1" w14:paraId="49B97C95" w14:textId="77777777" w:rsidTr="001C1F52">
        <w:tc>
          <w:tcPr>
            <w:tcW w:w="2020" w:type="dxa"/>
          </w:tcPr>
          <w:p w14:paraId="3F9CFB26" w14:textId="77777777" w:rsidR="009D7CD1" w:rsidRDefault="009D7CD1" w:rsidP="00CB5C15">
            <w:pPr>
              <w:pStyle w:val="Estilo1"/>
              <w:jc w:val="center"/>
            </w:pPr>
            <w:r>
              <w:t>PROCESO</w:t>
            </w:r>
          </w:p>
        </w:tc>
        <w:tc>
          <w:tcPr>
            <w:tcW w:w="2020" w:type="dxa"/>
          </w:tcPr>
          <w:p w14:paraId="045BB015" w14:textId="77777777" w:rsidR="009D7CD1" w:rsidRDefault="009D7CD1" w:rsidP="00CB5C15">
            <w:pPr>
              <w:pStyle w:val="Estilo1"/>
              <w:jc w:val="center"/>
            </w:pPr>
            <w:r>
              <w:t>TIEMPO LLEGADA</w:t>
            </w:r>
          </w:p>
        </w:tc>
        <w:tc>
          <w:tcPr>
            <w:tcW w:w="2020" w:type="dxa"/>
          </w:tcPr>
          <w:p w14:paraId="4C7ECFD9" w14:textId="77777777" w:rsidR="009D7CD1" w:rsidRDefault="009D7CD1" w:rsidP="00CB5C15">
            <w:pPr>
              <w:pStyle w:val="Estilo1"/>
              <w:jc w:val="center"/>
            </w:pPr>
            <w:r>
              <w:t>DURACIÓN</w:t>
            </w:r>
          </w:p>
        </w:tc>
        <w:tc>
          <w:tcPr>
            <w:tcW w:w="2021" w:type="dxa"/>
          </w:tcPr>
          <w:p w14:paraId="37F896D8" w14:textId="77777777" w:rsidR="009D7CD1" w:rsidRDefault="009D7CD1" w:rsidP="00CB5C15">
            <w:pPr>
              <w:pStyle w:val="Estilo1"/>
              <w:jc w:val="center"/>
            </w:pPr>
            <w:r>
              <w:t>T. COMIENZO</w:t>
            </w:r>
          </w:p>
        </w:tc>
        <w:tc>
          <w:tcPr>
            <w:tcW w:w="2021" w:type="dxa"/>
          </w:tcPr>
          <w:p w14:paraId="56BF9C3B" w14:textId="77777777" w:rsidR="009D7CD1" w:rsidRDefault="009D7CD1" w:rsidP="00CB5C15">
            <w:pPr>
              <w:pStyle w:val="Estilo1"/>
              <w:jc w:val="center"/>
            </w:pPr>
            <w:r>
              <w:t>T. FINALIZACIÓN</w:t>
            </w:r>
          </w:p>
        </w:tc>
        <w:tc>
          <w:tcPr>
            <w:tcW w:w="2021" w:type="dxa"/>
            <w:shd w:val="clear" w:color="auto" w:fill="auto"/>
          </w:tcPr>
          <w:p w14:paraId="0FD97361" w14:textId="77777777" w:rsidR="009D7CD1" w:rsidRDefault="009D7CD1" w:rsidP="00CB5C15">
            <w:pPr>
              <w:pStyle w:val="Estilo1"/>
              <w:jc w:val="center"/>
            </w:pPr>
            <w:r w:rsidRPr="00C0471A">
              <w:t>T. RESPUESTA</w:t>
            </w:r>
          </w:p>
        </w:tc>
        <w:tc>
          <w:tcPr>
            <w:tcW w:w="2021" w:type="dxa"/>
            <w:shd w:val="clear" w:color="auto" w:fill="auto"/>
          </w:tcPr>
          <w:p w14:paraId="242C11F4" w14:textId="248777E4" w:rsidR="009D7CD1" w:rsidRPr="00C0471A" w:rsidRDefault="001C1F52" w:rsidP="00CB5C15">
            <w:pPr>
              <w:pStyle w:val="Estilo1"/>
              <w:jc w:val="center"/>
              <w:rPr>
                <w:color w:val="FFFFFF" w:themeColor="background1"/>
              </w:rPr>
            </w:pPr>
            <w:r w:rsidRPr="001C1F52">
              <w:t>T. ESPERA</w:t>
            </w:r>
          </w:p>
        </w:tc>
      </w:tr>
      <w:tr w:rsidR="009D7CD1" w14:paraId="58DC152C" w14:textId="77777777" w:rsidTr="00CB5C15">
        <w:tc>
          <w:tcPr>
            <w:tcW w:w="2020" w:type="dxa"/>
          </w:tcPr>
          <w:p w14:paraId="6BED29C8" w14:textId="77777777" w:rsidR="009D7CD1" w:rsidRDefault="009D7CD1" w:rsidP="00CB5C15">
            <w:pPr>
              <w:pStyle w:val="Estilo1"/>
              <w:jc w:val="center"/>
            </w:pPr>
            <w:r>
              <w:t>A</w:t>
            </w:r>
          </w:p>
        </w:tc>
        <w:tc>
          <w:tcPr>
            <w:tcW w:w="2020" w:type="dxa"/>
          </w:tcPr>
          <w:p w14:paraId="0468CCB4" w14:textId="77777777" w:rsidR="009D7CD1" w:rsidRDefault="009D7CD1" w:rsidP="00CB5C15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20" w:type="dxa"/>
          </w:tcPr>
          <w:p w14:paraId="4381D05C" w14:textId="77777777" w:rsidR="009D7CD1" w:rsidRDefault="009D7CD1" w:rsidP="00CB5C15">
            <w:pPr>
              <w:pStyle w:val="Estilo1"/>
              <w:jc w:val="center"/>
            </w:pPr>
            <w:r>
              <w:t>8</w:t>
            </w:r>
          </w:p>
        </w:tc>
        <w:tc>
          <w:tcPr>
            <w:tcW w:w="2021" w:type="dxa"/>
          </w:tcPr>
          <w:p w14:paraId="66233163" w14:textId="05E74135" w:rsidR="009D7CD1" w:rsidRDefault="007E647E" w:rsidP="00CB5C15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21" w:type="dxa"/>
          </w:tcPr>
          <w:p w14:paraId="6F2A863E" w14:textId="4AACDE94" w:rsidR="009D7CD1" w:rsidRDefault="00702924" w:rsidP="00CB5C15">
            <w:pPr>
              <w:pStyle w:val="Estilo1"/>
              <w:jc w:val="center"/>
            </w:pPr>
            <w:r>
              <w:t>19</w:t>
            </w:r>
          </w:p>
        </w:tc>
        <w:tc>
          <w:tcPr>
            <w:tcW w:w="2021" w:type="dxa"/>
          </w:tcPr>
          <w:p w14:paraId="4D6CEC36" w14:textId="0E84D99A" w:rsidR="009D7CD1" w:rsidRDefault="00702924" w:rsidP="00CB5C15">
            <w:pPr>
              <w:pStyle w:val="Estilo1"/>
              <w:jc w:val="center"/>
            </w:pPr>
            <w:r>
              <w:t>19</w:t>
            </w:r>
          </w:p>
        </w:tc>
        <w:tc>
          <w:tcPr>
            <w:tcW w:w="2021" w:type="dxa"/>
          </w:tcPr>
          <w:p w14:paraId="66AEBED6" w14:textId="3FC8DC4C" w:rsidR="009D7CD1" w:rsidRDefault="00702924" w:rsidP="00CB5C15">
            <w:pPr>
              <w:pStyle w:val="Estilo1"/>
              <w:jc w:val="center"/>
            </w:pPr>
            <w:r>
              <w:t>11</w:t>
            </w:r>
          </w:p>
        </w:tc>
      </w:tr>
      <w:tr w:rsidR="009D7CD1" w14:paraId="0EA536FE" w14:textId="77777777" w:rsidTr="00CB5C15">
        <w:tc>
          <w:tcPr>
            <w:tcW w:w="2020" w:type="dxa"/>
          </w:tcPr>
          <w:p w14:paraId="0E251560" w14:textId="77777777" w:rsidR="009D7CD1" w:rsidRDefault="009D7CD1" w:rsidP="00CB5C15">
            <w:pPr>
              <w:pStyle w:val="Estilo1"/>
              <w:jc w:val="center"/>
            </w:pPr>
            <w:r>
              <w:t>B</w:t>
            </w:r>
          </w:p>
        </w:tc>
        <w:tc>
          <w:tcPr>
            <w:tcW w:w="2020" w:type="dxa"/>
          </w:tcPr>
          <w:p w14:paraId="3FB1B5ED" w14:textId="77777777" w:rsidR="009D7CD1" w:rsidRDefault="009D7CD1" w:rsidP="00CB5C15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20" w:type="dxa"/>
          </w:tcPr>
          <w:p w14:paraId="1F9D2BD4" w14:textId="77777777" w:rsidR="009D7CD1" w:rsidRDefault="009D7CD1" w:rsidP="00CB5C15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21" w:type="dxa"/>
          </w:tcPr>
          <w:p w14:paraId="6BA7189D" w14:textId="13BD4BFF" w:rsidR="009D7CD1" w:rsidRDefault="007E647E" w:rsidP="00CB5C15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21" w:type="dxa"/>
          </w:tcPr>
          <w:p w14:paraId="04682C82" w14:textId="5390BA63" w:rsidR="009D7CD1" w:rsidRDefault="00702924" w:rsidP="00CB5C15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21" w:type="dxa"/>
          </w:tcPr>
          <w:p w14:paraId="2B80393D" w14:textId="199CB0F4" w:rsidR="009D7CD1" w:rsidRDefault="00702924" w:rsidP="00CB5C15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21" w:type="dxa"/>
          </w:tcPr>
          <w:p w14:paraId="7120B3F8" w14:textId="23616F6B" w:rsidR="009D7CD1" w:rsidRDefault="00702924" w:rsidP="00CB5C15">
            <w:pPr>
              <w:pStyle w:val="Estilo1"/>
              <w:jc w:val="center"/>
            </w:pPr>
            <w:r>
              <w:t>0</w:t>
            </w:r>
          </w:p>
        </w:tc>
      </w:tr>
      <w:tr w:rsidR="009D7CD1" w14:paraId="62AC9A5A" w14:textId="77777777" w:rsidTr="00CB5C15">
        <w:tc>
          <w:tcPr>
            <w:tcW w:w="2020" w:type="dxa"/>
          </w:tcPr>
          <w:p w14:paraId="733B7886" w14:textId="77777777" w:rsidR="009D7CD1" w:rsidRDefault="009D7CD1" w:rsidP="00CB5C15">
            <w:pPr>
              <w:pStyle w:val="Estilo1"/>
              <w:jc w:val="center"/>
            </w:pPr>
            <w:r>
              <w:t>C</w:t>
            </w:r>
          </w:p>
        </w:tc>
        <w:tc>
          <w:tcPr>
            <w:tcW w:w="2020" w:type="dxa"/>
          </w:tcPr>
          <w:p w14:paraId="4B8BAD1B" w14:textId="77777777" w:rsidR="009D7CD1" w:rsidRDefault="009D7CD1" w:rsidP="00CB5C15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20" w:type="dxa"/>
          </w:tcPr>
          <w:p w14:paraId="487CCB89" w14:textId="77777777" w:rsidR="009D7CD1" w:rsidRDefault="009D7CD1" w:rsidP="00CB5C15">
            <w:pPr>
              <w:pStyle w:val="Estilo1"/>
              <w:jc w:val="center"/>
            </w:pPr>
            <w:r>
              <w:t>9</w:t>
            </w:r>
          </w:p>
        </w:tc>
        <w:tc>
          <w:tcPr>
            <w:tcW w:w="2021" w:type="dxa"/>
          </w:tcPr>
          <w:p w14:paraId="769921BB" w14:textId="4427E2B8" w:rsidR="009D7CD1" w:rsidRDefault="007E647E" w:rsidP="00CB5C15">
            <w:pPr>
              <w:pStyle w:val="Estilo1"/>
              <w:jc w:val="center"/>
            </w:pPr>
            <w:r>
              <w:t>20</w:t>
            </w:r>
          </w:p>
        </w:tc>
        <w:tc>
          <w:tcPr>
            <w:tcW w:w="2021" w:type="dxa"/>
          </w:tcPr>
          <w:p w14:paraId="6BAFF067" w14:textId="05561C84" w:rsidR="009D7CD1" w:rsidRDefault="00702924" w:rsidP="00CB5C15">
            <w:pPr>
              <w:pStyle w:val="Estilo1"/>
              <w:jc w:val="center"/>
            </w:pPr>
            <w:r>
              <w:t>28</w:t>
            </w:r>
          </w:p>
        </w:tc>
        <w:tc>
          <w:tcPr>
            <w:tcW w:w="2021" w:type="dxa"/>
          </w:tcPr>
          <w:p w14:paraId="57A687CB" w14:textId="69386FB6" w:rsidR="009D7CD1" w:rsidRDefault="00702924" w:rsidP="00CB5C15">
            <w:pPr>
              <w:pStyle w:val="Estilo1"/>
              <w:jc w:val="center"/>
            </w:pPr>
            <w:r>
              <w:t>26</w:t>
            </w:r>
          </w:p>
        </w:tc>
        <w:tc>
          <w:tcPr>
            <w:tcW w:w="2021" w:type="dxa"/>
          </w:tcPr>
          <w:p w14:paraId="2AB451A3" w14:textId="367E391A" w:rsidR="009D7CD1" w:rsidRDefault="00702924" w:rsidP="00CB5C15">
            <w:pPr>
              <w:pStyle w:val="Estilo1"/>
              <w:jc w:val="center"/>
            </w:pPr>
            <w:r>
              <w:t>17</w:t>
            </w:r>
          </w:p>
        </w:tc>
      </w:tr>
      <w:tr w:rsidR="009D7CD1" w14:paraId="5AFFAC64" w14:textId="77777777" w:rsidTr="00CB5C15">
        <w:tc>
          <w:tcPr>
            <w:tcW w:w="2020" w:type="dxa"/>
          </w:tcPr>
          <w:p w14:paraId="12AA5B1F" w14:textId="77777777" w:rsidR="009D7CD1" w:rsidRDefault="009D7CD1" w:rsidP="00CB5C15">
            <w:pPr>
              <w:pStyle w:val="Estilo1"/>
              <w:jc w:val="center"/>
            </w:pPr>
            <w:r>
              <w:t>D</w:t>
            </w:r>
          </w:p>
        </w:tc>
        <w:tc>
          <w:tcPr>
            <w:tcW w:w="2020" w:type="dxa"/>
          </w:tcPr>
          <w:p w14:paraId="2C76615F" w14:textId="77777777" w:rsidR="009D7CD1" w:rsidRDefault="009D7CD1" w:rsidP="00CB5C15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20" w:type="dxa"/>
          </w:tcPr>
          <w:p w14:paraId="54823A53" w14:textId="77777777" w:rsidR="009D7CD1" w:rsidRDefault="009D7CD1" w:rsidP="00CB5C15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21" w:type="dxa"/>
          </w:tcPr>
          <w:p w14:paraId="23046090" w14:textId="4676E515" w:rsidR="009D7CD1" w:rsidRDefault="00702924" w:rsidP="00CB5C15">
            <w:pPr>
              <w:pStyle w:val="Estilo1"/>
              <w:jc w:val="center"/>
            </w:pPr>
            <w:r>
              <w:t>8</w:t>
            </w:r>
          </w:p>
        </w:tc>
        <w:tc>
          <w:tcPr>
            <w:tcW w:w="2021" w:type="dxa"/>
          </w:tcPr>
          <w:p w14:paraId="79F9490E" w14:textId="6BB4AB8C" w:rsidR="009D7CD1" w:rsidRDefault="00702924" w:rsidP="00CB5C15">
            <w:pPr>
              <w:pStyle w:val="Estilo1"/>
              <w:jc w:val="center"/>
            </w:pPr>
            <w:r>
              <w:t>12</w:t>
            </w:r>
          </w:p>
        </w:tc>
        <w:tc>
          <w:tcPr>
            <w:tcW w:w="2021" w:type="dxa"/>
          </w:tcPr>
          <w:p w14:paraId="6B7488A2" w14:textId="35228145" w:rsidR="009D7CD1" w:rsidRDefault="00702924" w:rsidP="00CB5C15">
            <w:pPr>
              <w:pStyle w:val="Estilo1"/>
              <w:jc w:val="center"/>
            </w:pPr>
            <w:r>
              <w:t>9</w:t>
            </w:r>
          </w:p>
        </w:tc>
        <w:tc>
          <w:tcPr>
            <w:tcW w:w="2021" w:type="dxa"/>
          </w:tcPr>
          <w:p w14:paraId="70AA9414" w14:textId="7B87B91C" w:rsidR="009D7CD1" w:rsidRDefault="00702924" w:rsidP="00CB5C15">
            <w:pPr>
              <w:pStyle w:val="Estilo1"/>
              <w:jc w:val="center"/>
            </w:pPr>
            <w:r>
              <w:t>4</w:t>
            </w:r>
          </w:p>
        </w:tc>
      </w:tr>
      <w:tr w:rsidR="009D7CD1" w14:paraId="6DD52615" w14:textId="77777777" w:rsidTr="00CB5C15">
        <w:tc>
          <w:tcPr>
            <w:tcW w:w="2020" w:type="dxa"/>
          </w:tcPr>
          <w:p w14:paraId="1D854C2D" w14:textId="77777777" w:rsidR="009D7CD1" w:rsidRDefault="009D7CD1" w:rsidP="00CB5C15">
            <w:pPr>
              <w:pStyle w:val="Estilo1"/>
              <w:jc w:val="center"/>
            </w:pPr>
            <w:r>
              <w:t>E</w:t>
            </w:r>
          </w:p>
        </w:tc>
        <w:tc>
          <w:tcPr>
            <w:tcW w:w="2020" w:type="dxa"/>
          </w:tcPr>
          <w:p w14:paraId="1DC817A4" w14:textId="77777777" w:rsidR="009D7CD1" w:rsidRDefault="009D7CD1" w:rsidP="00CB5C15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20" w:type="dxa"/>
          </w:tcPr>
          <w:p w14:paraId="203FB862" w14:textId="77777777" w:rsidR="009D7CD1" w:rsidRDefault="009D7CD1" w:rsidP="00CB5C15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21" w:type="dxa"/>
          </w:tcPr>
          <w:p w14:paraId="47915E38" w14:textId="5A3F3B68" w:rsidR="009D7CD1" w:rsidRDefault="00702924" w:rsidP="00CB5C15">
            <w:pPr>
              <w:pStyle w:val="Estilo1"/>
              <w:jc w:val="center"/>
            </w:pPr>
            <w:r>
              <w:t>6</w:t>
            </w:r>
          </w:p>
        </w:tc>
        <w:tc>
          <w:tcPr>
            <w:tcW w:w="2021" w:type="dxa"/>
          </w:tcPr>
          <w:p w14:paraId="2ED86349" w14:textId="46D6EA62" w:rsidR="009D7CD1" w:rsidRDefault="00702924" w:rsidP="00CB5C15">
            <w:pPr>
              <w:pStyle w:val="Estilo1"/>
              <w:jc w:val="center"/>
            </w:pPr>
            <w:r>
              <w:t>7</w:t>
            </w:r>
          </w:p>
        </w:tc>
        <w:tc>
          <w:tcPr>
            <w:tcW w:w="2021" w:type="dxa"/>
          </w:tcPr>
          <w:p w14:paraId="3E65B24C" w14:textId="07C5F9FA" w:rsidR="009D7CD1" w:rsidRDefault="00702924" w:rsidP="00CB5C15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21" w:type="dxa"/>
          </w:tcPr>
          <w:p w14:paraId="5E75F216" w14:textId="5113B15A" w:rsidR="009D7CD1" w:rsidRDefault="00702924" w:rsidP="00CB5C15">
            <w:pPr>
              <w:pStyle w:val="Estilo1"/>
              <w:jc w:val="center"/>
            </w:pPr>
            <w:r>
              <w:t>1</w:t>
            </w:r>
          </w:p>
        </w:tc>
      </w:tr>
    </w:tbl>
    <w:p w14:paraId="2522E9A5" w14:textId="77777777" w:rsidR="009D7CD1" w:rsidRDefault="009D7CD1" w:rsidP="009D7CD1">
      <w:pPr>
        <w:pStyle w:val="Estilo1"/>
      </w:pPr>
    </w:p>
    <w:p w14:paraId="476A15B7" w14:textId="77777777" w:rsidR="009D7CD1" w:rsidRDefault="009D7CD1" w:rsidP="009D7CD1">
      <w:pPr>
        <w:pStyle w:val="Estilo1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"/>
        <w:gridCol w:w="342"/>
        <w:gridCol w:w="342"/>
        <w:gridCol w:w="342"/>
        <w:gridCol w:w="340"/>
        <w:gridCol w:w="341"/>
        <w:gridCol w:w="341"/>
        <w:gridCol w:w="341"/>
        <w:gridCol w:w="341"/>
        <w:gridCol w:w="341"/>
        <w:gridCol w:w="355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7F1084" w14:paraId="0FC27DA4" w14:textId="77777777" w:rsidTr="00CB5C15">
        <w:tc>
          <w:tcPr>
            <w:tcW w:w="414" w:type="dxa"/>
          </w:tcPr>
          <w:p w14:paraId="4BCFDEDA" w14:textId="77777777" w:rsidR="009D7CD1" w:rsidRDefault="009D7CD1" w:rsidP="00CB5C15">
            <w:pPr>
              <w:pStyle w:val="Estilo1"/>
            </w:pPr>
          </w:p>
        </w:tc>
        <w:tc>
          <w:tcPr>
            <w:tcW w:w="398" w:type="dxa"/>
          </w:tcPr>
          <w:p w14:paraId="00A53514" w14:textId="07358CBB" w:rsidR="009D7CD1" w:rsidRDefault="007F1084" w:rsidP="007F1084">
            <w:pPr>
              <w:pStyle w:val="Estilo1"/>
            </w:pPr>
            <w:r>
              <w:t>0</w:t>
            </w:r>
          </w:p>
        </w:tc>
        <w:tc>
          <w:tcPr>
            <w:tcW w:w="398" w:type="dxa"/>
          </w:tcPr>
          <w:p w14:paraId="5CF1F89C" w14:textId="285D5EFC" w:rsidR="009D7CD1" w:rsidRDefault="007F1084" w:rsidP="007F1084">
            <w:pPr>
              <w:pStyle w:val="Estilo1"/>
            </w:pPr>
            <w:r>
              <w:t>1</w:t>
            </w:r>
          </w:p>
        </w:tc>
        <w:tc>
          <w:tcPr>
            <w:tcW w:w="397" w:type="dxa"/>
          </w:tcPr>
          <w:p w14:paraId="49DB694A" w14:textId="3E26054E" w:rsidR="009D7CD1" w:rsidRDefault="007F1084" w:rsidP="007F1084">
            <w:pPr>
              <w:pStyle w:val="Estilo1"/>
            </w:pPr>
            <w:r>
              <w:t>2</w:t>
            </w:r>
          </w:p>
        </w:tc>
        <w:tc>
          <w:tcPr>
            <w:tcW w:w="396" w:type="dxa"/>
          </w:tcPr>
          <w:p w14:paraId="0163216A" w14:textId="30A2B7E8" w:rsidR="009D7CD1" w:rsidRDefault="007F1084" w:rsidP="007F1084">
            <w:pPr>
              <w:pStyle w:val="Estilo1"/>
            </w:pPr>
            <w:r>
              <w:t>3</w:t>
            </w:r>
          </w:p>
        </w:tc>
        <w:tc>
          <w:tcPr>
            <w:tcW w:w="397" w:type="dxa"/>
          </w:tcPr>
          <w:p w14:paraId="530597B4" w14:textId="672466A1" w:rsidR="009D7CD1" w:rsidRDefault="007F1084" w:rsidP="007F1084">
            <w:pPr>
              <w:pStyle w:val="Estilo1"/>
            </w:pPr>
            <w:r>
              <w:t>4</w:t>
            </w:r>
          </w:p>
        </w:tc>
        <w:tc>
          <w:tcPr>
            <w:tcW w:w="398" w:type="dxa"/>
          </w:tcPr>
          <w:p w14:paraId="1899B713" w14:textId="6CE4A963" w:rsidR="009D7CD1" w:rsidRDefault="007F1084" w:rsidP="007F1084">
            <w:pPr>
              <w:pStyle w:val="Estilo1"/>
            </w:pPr>
            <w:r>
              <w:t>5</w:t>
            </w:r>
          </w:p>
        </w:tc>
        <w:tc>
          <w:tcPr>
            <w:tcW w:w="397" w:type="dxa"/>
          </w:tcPr>
          <w:p w14:paraId="5C111B4F" w14:textId="7BE8C1E2" w:rsidR="009D7CD1" w:rsidRDefault="007F1084" w:rsidP="007F1084">
            <w:pPr>
              <w:pStyle w:val="Estilo1"/>
            </w:pPr>
            <w:r>
              <w:t>6</w:t>
            </w:r>
          </w:p>
        </w:tc>
        <w:tc>
          <w:tcPr>
            <w:tcW w:w="397" w:type="dxa"/>
          </w:tcPr>
          <w:p w14:paraId="17518383" w14:textId="0FA8CD27" w:rsidR="009D7CD1" w:rsidRDefault="007F1084" w:rsidP="007F1084">
            <w:pPr>
              <w:pStyle w:val="Estilo1"/>
            </w:pPr>
            <w:r>
              <w:t>7</w:t>
            </w:r>
          </w:p>
        </w:tc>
        <w:tc>
          <w:tcPr>
            <w:tcW w:w="397" w:type="dxa"/>
          </w:tcPr>
          <w:p w14:paraId="2D2EFBF4" w14:textId="0F859E32" w:rsidR="009D7CD1" w:rsidRDefault="007F1084" w:rsidP="007F1084">
            <w:pPr>
              <w:pStyle w:val="Estilo1"/>
            </w:pPr>
            <w:r>
              <w:t>8</w:t>
            </w:r>
          </w:p>
        </w:tc>
        <w:tc>
          <w:tcPr>
            <w:tcW w:w="475" w:type="dxa"/>
          </w:tcPr>
          <w:p w14:paraId="7E847E6D" w14:textId="0482BD78" w:rsidR="009D7CD1" w:rsidRDefault="007F1084" w:rsidP="007F1084">
            <w:pPr>
              <w:pStyle w:val="Estilo1"/>
            </w:pPr>
            <w:r>
              <w:t>9</w:t>
            </w:r>
          </w:p>
        </w:tc>
        <w:tc>
          <w:tcPr>
            <w:tcW w:w="475" w:type="dxa"/>
          </w:tcPr>
          <w:p w14:paraId="3BF3240B" w14:textId="14D1CE10" w:rsidR="009D7CD1" w:rsidRDefault="009D7CD1" w:rsidP="007F1084">
            <w:pPr>
              <w:pStyle w:val="Estilo1"/>
            </w:pPr>
            <w:r>
              <w:t>1</w:t>
            </w:r>
            <w:r w:rsidR="007F1084">
              <w:t>0</w:t>
            </w:r>
          </w:p>
        </w:tc>
        <w:tc>
          <w:tcPr>
            <w:tcW w:w="475" w:type="dxa"/>
          </w:tcPr>
          <w:p w14:paraId="79BA8AFE" w14:textId="1C06C7F9" w:rsidR="009D7CD1" w:rsidRDefault="009D7CD1" w:rsidP="007F1084">
            <w:pPr>
              <w:pStyle w:val="Estilo1"/>
            </w:pPr>
            <w:r>
              <w:t>1</w:t>
            </w:r>
            <w:r w:rsidR="007F1084">
              <w:t>1</w:t>
            </w:r>
          </w:p>
        </w:tc>
        <w:tc>
          <w:tcPr>
            <w:tcW w:w="475" w:type="dxa"/>
          </w:tcPr>
          <w:p w14:paraId="047319AE" w14:textId="65C5A494" w:rsidR="009D7CD1" w:rsidRDefault="009D7CD1" w:rsidP="007F1084">
            <w:pPr>
              <w:pStyle w:val="Estilo1"/>
            </w:pPr>
            <w:r>
              <w:t>1</w:t>
            </w:r>
            <w:r w:rsidR="007F1084">
              <w:t>2</w:t>
            </w:r>
          </w:p>
        </w:tc>
        <w:tc>
          <w:tcPr>
            <w:tcW w:w="475" w:type="dxa"/>
          </w:tcPr>
          <w:p w14:paraId="4EACCECC" w14:textId="5AB8BD7E" w:rsidR="009D7CD1" w:rsidRDefault="009D7CD1" w:rsidP="007F1084">
            <w:pPr>
              <w:pStyle w:val="Estilo1"/>
            </w:pPr>
            <w:r>
              <w:t>1</w:t>
            </w:r>
            <w:r w:rsidR="007F1084">
              <w:t>3</w:t>
            </w:r>
          </w:p>
        </w:tc>
        <w:tc>
          <w:tcPr>
            <w:tcW w:w="475" w:type="dxa"/>
          </w:tcPr>
          <w:p w14:paraId="568656DA" w14:textId="4FDCCBDC" w:rsidR="009D7CD1" w:rsidRDefault="009D7CD1" w:rsidP="007F1084">
            <w:pPr>
              <w:pStyle w:val="Estilo1"/>
            </w:pPr>
            <w:r>
              <w:t>1</w:t>
            </w:r>
            <w:r w:rsidR="007F1084">
              <w:t>4</w:t>
            </w:r>
          </w:p>
        </w:tc>
        <w:tc>
          <w:tcPr>
            <w:tcW w:w="475" w:type="dxa"/>
          </w:tcPr>
          <w:p w14:paraId="7ABED4DD" w14:textId="715A6E2B" w:rsidR="009D7CD1" w:rsidRDefault="009D7CD1" w:rsidP="007F1084">
            <w:pPr>
              <w:pStyle w:val="Estilo1"/>
            </w:pPr>
            <w:r>
              <w:t>1</w:t>
            </w:r>
            <w:r w:rsidR="007F1084">
              <w:t>5</w:t>
            </w:r>
          </w:p>
        </w:tc>
        <w:tc>
          <w:tcPr>
            <w:tcW w:w="475" w:type="dxa"/>
          </w:tcPr>
          <w:p w14:paraId="05F9232A" w14:textId="254AC8AA" w:rsidR="009D7CD1" w:rsidRDefault="009D7CD1" w:rsidP="007F1084">
            <w:pPr>
              <w:pStyle w:val="Estilo1"/>
            </w:pPr>
            <w:r>
              <w:t>1</w:t>
            </w:r>
            <w:r w:rsidR="007F1084">
              <w:t>6</w:t>
            </w:r>
          </w:p>
        </w:tc>
        <w:tc>
          <w:tcPr>
            <w:tcW w:w="475" w:type="dxa"/>
          </w:tcPr>
          <w:p w14:paraId="41C6C5EB" w14:textId="5C6ADDA4" w:rsidR="009D7CD1" w:rsidRDefault="009D7CD1" w:rsidP="007F1084">
            <w:pPr>
              <w:pStyle w:val="Estilo1"/>
            </w:pPr>
            <w:r>
              <w:t>1</w:t>
            </w:r>
            <w:r w:rsidR="007F1084">
              <w:t>7</w:t>
            </w:r>
          </w:p>
        </w:tc>
        <w:tc>
          <w:tcPr>
            <w:tcW w:w="475" w:type="dxa"/>
          </w:tcPr>
          <w:p w14:paraId="01A3A30A" w14:textId="62636575" w:rsidR="009D7CD1" w:rsidRDefault="009D7CD1" w:rsidP="007F1084">
            <w:pPr>
              <w:pStyle w:val="Estilo1"/>
            </w:pPr>
            <w:r>
              <w:t>1</w:t>
            </w:r>
            <w:r w:rsidR="007F1084">
              <w:t>8</w:t>
            </w:r>
          </w:p>
        </w:tc>
        <w:tc>
          <w:tcPr>
            <w:tcW w:w="475" w:type="dxa"/>
          </w:tcPr>
          <w:p w14:paraId="7DB261DD" w14:textId="65DFA641" w:rsidR="009D7CD1" w:rsidRDefault="007F1084" w:rsidP="007F1084">
            <w:pPr>
              <w:pStyle w:val="Estilo1"/>
            </w:pPr>
            <w:r>
              <w:t>19</w:t>
            </w:r>
          </w:p>
        </w:tc>
        <w:tc>
          <w:tcPr>
            <w:tcW w:w="475" w:type="dxa"/>
          </w:tcPr>
          <w:p w14:paraId="3F615412" w14:textId="45AFCD97" w:rsidR="009D7CD1" w:rsidRDefault="009D7CD1" w:rsidP="007F1084">
            <w:pPr>
              <w:pStyle w:val="Estilo1"/>
            </w:pPr>
            <w:r>
              <w:t>2</w:t>
            </w:r>
            <w:r w:rsidR="007F1084">
              <w:t>0</w:t>
            </w:r>
          </w:p>
        </w:tc>
        <w:tc>
          <w:tcPr>
            <w:tcW w:w="475" w:type="dxa"/>
          </w:tcPr>
          <w:p w14:paraId="13E3146D" w14:textId="30371D73" w:rsidR="009D7CD1" w:rsidRDefault="009D7CD1" w:rsidP="007F1084">
            <w:pPr>
              <w:pStyle w:val="Estilo1"/>
            </w:pPr>
            <w:r>
              <w:t>2</w:t>
            </w:r>
            <w:r w:rsidR="007F1084">
              <w:t>1</w:t>
            </w:r>
          </w:p>
        </w:tc>
        <w:tc>
          <w:tcPr>
            <w:tcW w:w="475" w:type="dxa"/>
          </w:tcPr>
          <w:p w14:paraId="099363EE" w14:textId="17A02A73" w:rsidR="009D7CD1" w:rsidRDefault="009D7CD1" w:rsidP="007F1084">
            <w:pPr>
              <w:pStyle w:val="Estilo1"/>
            </w:pPr>
            <w:r>
              <w:t>2</w:t>
            </w:r>
            <w:r w:rsidR="007F1084">
              <w:t>2</w:t>
            </w:r>
          </w:p>
        </w:tc>
        <w:tc>
          <w:tcPr>
            <w:tcW w:w="475" w:type="dxa"/>
          </w:tcPr>
          <w:p w14:paraId="766D5C20" w14:textId="08643A17" w:rsidR="009D7CD1" w:rsidRDefault="009D7CD1" w:rsidP="007F1084">
            <w:pPr>
              <w:pStyle w:val="Estilo1"/>
            </w:pPr>
            <w:r>
              <w:t>2</w:t>
            </w:r>
            <w:r w:rsidR="007F1084">
              <w:t>3</w:t>
            </w:r>
          </w:p>
        </w:tc>
        <w:tc>
          <w:tcPr>
            <w:tcW w:w="320" w:type="dxa"/>
          </w:tcPr>
          <w:p w14:paraId="5C744071" w14:textId="31FD2D30" w:rsidR="009D7CD1" w:rsidRDefault="009D7CD1" w:rsidP="007F1084">
            <w:pPr>
              <w:pStyle w:val="Estilo1"/>
            </w:pPr>
            <w:r>
              <w:t>2</w:t>
            </w:r>
            <w:r w:rsidR="007F1084">
              <w:t>4</w:t>
            </w:r>
          </w:p>
        </w:tc>
        <w:tc>
          <w:tcPr>
            <w:tcW w:w="320" w:type="dxa"/>
          </w:tcPr>
          <w:p w14:paraId="72D922F6" w14:textId="27CF0BCB" w:rsidR="009D7CD1" w:rsidRDefault="009D7CD1" w:rsidP="007F1084">
            <w:pPr>
              <w:pStyle w:val="Estilo1"/>
            </w:pPr>
            <w:r>
              <w:t>2</w:t>
            </w:r>
            <w:r w:rsidR="007F1084">
              <w:t>5</w:t>
            </w:r>
          </w:p>
        </w:tc>
        <w:tc>
          <w:tcPr>
            <w:tcW w:w="320" w:type="dxa"/>
          </w:tcPr>
          <w:p w14:paraId="0F1F377F" w14:textId="37550557" w:rsidR="009D7CD1" w:rsidRDefault="009D7CD1" w:rsidP="007F1084">
            <w:pPr>
              <w:pStyle w:val="Estilo1"/>
            </w:pPr>
            <w:r>
              <w:t>2</w:t>
            </w:r>
            <w:r w:rsidR="007F1084">
              <w:t>6</w:t>
            </w:r>
          </w:p>
        </w:tc>
        <w:tc>
          <w:tcPr>
            <w:tcW w:w="320" w:type="dxa"/>
          </w:tcPr>
          <w:p w14:paraId="3BA0CDFE" w14:textId="388D3A6C" w:rsidR="009D7CD1" w:rsidRDefault="009D7CD1" w:rsidP="007F1084">
            <w:pPr>
              <w:pStyle w:val="Estilo1"/>
            </w:pPr>
            <w:r>
              <w:t>2</w:t>
            </w:r>
            <w:r w:rsidR="007F1084">
              <w:t>7</w:t>
            </w:r>
          </w:p>
        </w:tc>
        <w:tc>
          <w:tcPr>
            <w:tcW w:w="320" w:type="dxa"/>
          </w:tcPr>
          <w:p w14:paraId="230B4E5C" w14:textId="30A7279E" w:rsidR="009D7CD1" w:rsidRDefault="009D7CD1" w:rsidP="007F1084">
            <w:pPr>
              <w:pStyle w:val="Estilo1"/>
            </w:pPr>
            <w:r>
              <w:t>2</w:t>
            </w:r>
            <w:r w:rsidR="007F1084">
              <w:t>8</w:t>
            </w:r>
          </w:p>
        </w:tc>
        <w:tc>
          <w:tcPr>
            <w:tcW w:w="320" w:type="dxa"/>
          </w:tcPr>
          <w:p w14:paraId="03C9E509" w14:textId="0086EEE8" w:rsidR="009D7CD1" w:rsidRDefault="007F1084" w:rsidP="007F1084">
            <w:pPr>
              <w:pStyle w:val="Estilo1"/>
            </w:pPr>
            <w:r>
              <w:t>29</w:t>
            </w:r>
          </w:p>
        </w:tc>
        <w:tc>
          <w:tcPr>
            <w:tcW w:w="320" w:type="dxa"/>
          </w:tcPr>
          <w:p w14:paraId="736433ED" w14:textId="1F93CA58" w:rsidR="009D7CD1" w:rsidRDefault="009D7CD1" w:rsidP="007F1084">
            <w:pPr>
              <w:pStyle w:val="Estilo1"/>
            </w:pPr>
            <w:r>
              <w:t>3</w:t>
            </w:r>
            <w:r w:rsidR="007F1084">
              <w:t>0</w:t>
            </w:r>
          </w:p>
        </w:tc>
        <w:tc>
          <w:tcPr>
            <w:tcW w:w="320" w:type="dxa"/>
          </w:tcPr>
          <w:p w14:paraId="66290B00" w14:textId="69CA47EB" w:rsidR="009D7CD1" w:rsidRDefault="009D7CD1" w:rsidP="007F1084">
            <w:pPr>
              <w:pStyle w:val="Estilo1"/>
            </w:pPr>
            <w:r>
              <w:t>3</w:t>
            </w:r>
            <w:r w:rsidR="007F1084">
              <w:t>1</w:t>
            </w:r>
          </w:p>
        </w:tc>
        <w:tc>
          <w:tcPr>
            <w:tcW w:w="320" w:type="dxa"/>
          </w:tcPr>
          <w:p w14:paraId="4F97DB3C" w14:textId="0086D02D" w:rsidR="009D7CD1" w:rsidRDefault="009D7CD1" w:rsidP="007F1084">
            <w:pPr>
              <w:pStyle w:val="Estilo1"/>
            </w:pPr>
            <w:r>
              <w:t>3</w:t>
            </w:r>
            <w:r w:rsidR="007F1084">
              <w:t>2</w:t>
            </w:r>
          </w:p>
        </w:tc>
      </w:tr>
      <w:tr w:rsidR="007F1084" w14:paraId="5DA75CB3" w14:textId="77777777" w:rsidTr="00702924">
        <w:tc>
          <w:tcPr>
            <w:tcW w:w="414" w:type="dxa"/>
            <w:shd w:val="clear" w:color="auto" w:fill="auto"/>
          </w:tcPr>
          <w:p w14:paraId="335AC52F" w14:textId="77777777" w:rsidR="009D7CD1" w:rsidRDefault="009D7CD1" w:rsidP="00CB5C15">
            <w:pPr>
              <w:pStyle w:val="Estilo1"/>
            </w:pPr>
            <w:r>
              <w:t>A</w:t>
            </w:r>
          </w:p>
        </w:tc>
        <w:tc>
          <w:tcPr>
            <w:tcW w:w="398" w:type="dxa"/>
            <w:shd w:val="clear" w:color="auto" w:fill="auto"/>
          </w:tcPr>
          <w:p w14:paraId="3C4B764A" w14:textId="77777777" w:rsidR="009D7CD1" w:rsidRDefault="009D7CD1" w:rsidP="00CB5C15">
            <w:pPr>
              <w:pStyle w:val="Estilo1"/>
            </w:pPr>
          </w:p>
        </w:tc>
        <w:tc>
          <w:tcPr>
            <w:tcW w:w="398" w:type="dxa"/>
            <w:shd w:val="clear" w:color="auto" w:fill="92D050"/>
          </w:tcPr>
          <w:p w14:paraId="3605C309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FFFF00"/>
          </w:tcPr>
          <w:p w14:paraId="1617F50E" w14:textId="77777777" w:rsidR="009D7CD1" w:rsidRDefault="009D7CD1" w:rsidP="00CB5C15">
            <w:pPr>
              <w:pStyle w:val="Estilo1"/>
            </w:pPr>
          </w:p>
        </w:tc>
        <w:tc>
          <w:tcPr>
            <w:tcW w:w="396" w:type="dxa"/>
            <w:shd w:val="clear" w:color="auto" w:fill="FFFF00"/>
          </w:tcPr>
          <w:p w14:paraId="3020EA30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FFFF00"/>
          </w:tcPr>
          <w:p w14:paraId="79C4ED94" w14:textId="77777777" w:rsidR="009D7CD1" w:rsidRDefault="009D7CD1" w:rsidP="00CB5C15">
            <w:pPr>
              <w:pStyle w:val="Estilo1"/>
            </w:pPr>
          </w:p>
        </w:tc>
        <w:tc>
          <w:tcPr>
            <w:tcW w:w="398" w:type="dxa"/>
            <w:shd w:val="clear" w:color="auto" w:fill="FFFF00"/>
          </w:tcPr>
          <w:p w14:paraId="12DB452C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FFFF00"/>
          </w:tcPr>
          <w:p w14:paraId="00F96CF3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FFFF00"/>
          </w:tcPr>
          <w:p w14:paraId="7BD55016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FFFF00"/>
          </w:tcPr>
          <w:p w14:paraId="416E4378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3E1F3221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4DD2E62B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2ED4D2B8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35A4A12E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92D050"/>
          </w:tcPr>
          <w:p w14:paraId="07C82E5E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92D050"/>
          </w:tcPr>
          <w:p w14:paraId="25A778A8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92D050"/>
          </w:tcPr>
          <w:p w14:paraId="24CC9AD3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92D050"/>
          </w:tcPr>
          <w:p w14:paraId="585C69AA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92D050"/>
          </w:tcPr>
          <w:p w14:paraId="6C4E96DE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92D050"/>
          </w:tcPr>
          <w:p w14:paraId="1DFEA302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92D050"/>
          </w:tcPr>
          <w:p w14:paraId="4CC04DFB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087C7040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28EB0777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5B8A2D41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5EF70C53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46A0B3B4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1E1ADB48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075B194C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4CE63EAB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37FEF998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4BB9FD08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392CFA51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0D8BCA2C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46D7BE2B" w14:textId="77777777" w:rsidR="009D7CD1" w:rsidRDefault="009D7CD1" w:rsidP="00CB5C15">
            <w:pPr>
              <w:pStyle w:val="Estilo1"/>
            </w:pPr>
          </w:p>
        </w:tc>
      </w:tr>
      <w:tr w:rsidR="007F1084" w14:paraId="19A2E87D" w14:textId="77777777" w:rsidTr="00702924">
        <w:tc>
          <w:tcPr>
            <w:tcW w:w="414" w:type="dxa"/>
            <w:shd w:val="clear" w:color="auto" w:fill="auto"/>
          </w:tcPr>
          <w:p w14:paraId="789C1A23" w14:textId="77777777" w:rsidR="009D7CD1" w:rsidRDefault="009D7CD1" w:rsidP="00CB5C15">
            <w:pPr>
              <w:pStyle w:val="Estilo1"/>
            </w:pPr>
            <w:r>
              <w:t>B</w:t>
            </w:r>
          </w:p>
        </w:tc>
        <w:tc>
          <w:tcPr>
            <w:tcW w:w="398" w:type="dxa"/>
            <w:shd w:val="clear" w:color="auto" w:fill="auto"/>
          </w:tcPr>
          <w:p w14:paraId="17A3AC20" w14:textId="77777777" w:rsidR="009D7CD1" w:rsidRDefault="009D7CD1" w:rsidP="00CB5C15">
            <w:pPr>
              <w:pStyle w:val="Estilo1"/>
            </w:pPr>
          </w:p>
        </w:tc>
        <w:tc>
          <w:tcPr>
            <w:tcW w:w="398" w:type="dxa"/>
            <w:shd w:val="clear" w:color="auto" w:fill="auto"/>
          </w:tcPr>
          <w:p w14:paraId="7D0F0164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92D050"/>
          </w:tcPr>
          <w:p w14:paraId="43B55B41" w14:textId="77777777" w:rsidR="009D7CD1" w:rsidRDefault="009D7CD1" w:rsidP="00CB5C15">
            <w:pPr>
              <w:pStyle w:val="Estilo1"/>
            </w:pPr>
          </w:p>
        </w:tc>
        <w:tc>
          <w:tcPr>
            <w:tcW w:w="396" w:type="dxa"/>
            <w:shd w:val="clear" w:color="auto" w:fill="92D050"/>
          </w:tcPr>
          <w:p w14:paraId="1F7AA541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92D050"/>
          </w:tcPr>
          <w:p w14:paraId="3F2283E2" w14:textId="77777777" w:rsidR="009D7CD1" w:rsidRDefault="009D7CD1" w:rsidP="00CB5C15">
            <w:pPr>
              <w:pStyle w:val="Estilo1"/>
            </w:pPr>
          </w:p>
        </w:tc>
        <w:tc>
          <w:tcPr>
            <w:tcW w:w="398" w:type="dxa"/>
            <w:shd w:val="clear" w:color="auto" w:fill="92D050"/>
          </w:tcPr>
          <w:p w14:paraId="2A2A43B4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auto"/>
          </w:tcPr>
          <w:p w14:paraId="3274189F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auto"/>
          </w:tcPr>
          <w:p w14:paraId="2AE16980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auto"/>
          </w:tcPr>
          <w:p w14:paraId="24990FE5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1F03871B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6562D226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1B24F69D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7415B3B5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7F9C1C50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22F7291E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7EF127B4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048D335C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37F7F36A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3E41FCAE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04876A85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5A0E127C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68E7F24A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2546F985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2EDF27BA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4203DE31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296FCC8D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41071364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477FB8D2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09E233CC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45E9D4FA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369C59AE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27294067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7498813D" w14:textId="77777777" w:rsidR="009D7CD1" w:rsidRDefault="009D7CD1" w:rsidP="00CB5C15">
            <w:pPr>
              <w:pStyle w:val="Estilo1"/>
            </w:pPr>
          </w:p>
        </w:tc>
      </w:tr>
      <w:tr w:rsidR="007F1084" w14:paraId="1564D10E" w14:textId="77777777" w:rsidTr="00702924">
        <w:tc>
          <w:tcPr>
            <w:tcW w:w="414" w:type="dxa"/>
            <w:shd w:val="clear" w:color="auto" w:fill="auto"/>
          </w:tcPr>
          <w:p w14:paraId="19BDC979" w14:textId="77777777" w:rsidR="009D7CD1" w:rsidRDefault="009D7CD1" w:rsidP="00CB5C15">
            <w:pPr>
              <w:pStyle w:val="Estilo1"/>
            </w:pPr>
            <w:r>
              <w:t>C</w:t>
            </w:r>
          </w:p>
        </w:tc>
        <w:tc>
          <w:tcPr>
            <w:tcW w:w="398" w:type="dxa"/>
            <w:shd w:val="clear" w:color="auto" w:fill="auto"/>
          </w:tcPr>
          <w:p w14:paraId="20E6D411" w14:textId="77777777" w:rsidR="009D7CD1" w:rsidRDefault="009D7CD1" w:rsidP="00CB5C15">
            <w:pPr>
              <w:pStyle w:val="Estilo1"/>
            </w:pPr>
          </w:p>
        </w:tc>
        <w:tc>
          <w:tcPr>
            <w:tcW w:w="398" w:type="dxa"/>
            <w:shd w:val="clear" w:color="auto" w:fill="auto"/>
          </w:tcPr>
          <w:p w14:paraId="526250FD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auto"/>
          </w:tcPr>
          <w:p w14:paraId="20C9D852" w14:textId="77777777" w:rsidR="009D7CD1" w:rsidRDefault="009D7CD1" w:rsidP="00CB5C15">
            <w:pPr>
              <w:pStyle w:val="Estilo1"/>
            </w:pPr>
          </w:p>
        </w:tc>
        <w:tc>
          <w:tcPr>
            <w:tcW w:w="396" w:type="dxa"/>
            <w:shd w:val="clear" w:color="auto" w:fill="FFFF00"/>
          </w:tcPr>
          <w:p w14:paraId="7A7C9688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FFFF00"/>
          </w:tcPr>
          <w:p w14:paraId="18A7C9F5" w14:textId="77777777" w:rsidR="009D7CD1" w:rsidRDefault="009D7CD1" w:rsidP="00CB5C15">
            <w:pPr>
              <w:pStyle w:val="Estilo1"/>
            </w:pPr>
          </w:p>
        </w:tc>
        <w:tc>
          <w:tcPr>
            <w:tcW w:w="398" w:type="dxa"/>
            <w:shd w:val="clear" w:color="auto" w:fill="FFFF00"/>
          </w:tcPr>
          <w:p w14:paraId="77FB7ADE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FFFF00"/>
          </w:tcPr>
          <w:p w14:paraId="05A57FB4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FFFF00"/>
          </w:tcPr>
          <w:p w14:paraId="3920C2FB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FFFF00"/>
          </w:tcPr>
          <w:p w14:paraId="38E4DF91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3F6182FC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1AEAD810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3E6FA179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5B92799E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1D509A5C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383E8DD8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52D469D0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39EC424E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37B879D6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3B26D5DE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FFFF00"/>
          </w:tcPr>
          <w:p w14:paraId="5BE7784B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92D050"/>
          </w:tcPr>
          <w:p w14:paraId="59FEBC7F" w14:textId="77777777" w:rsidR="009D7CD1" w:rsidRPr="00702924" w:rsidRDefault="009D7CD1" w:rsidP="00CB5C15">
            <w:pPr>
              <w:pStyle w:val="Estilo1"/>
              <w:rPr>
                <w:highlight w:val="green"/>
              </w:rPr>
            </w:pPr>
          </w:p>
        </w:tc>
        <w:tc>
          <w:tcPr>
            <w:tcW w:w="475" w:type="dxa"/>
            <w:shd w:val="clear" w:color="auto" w:fill="92D050"/>
          </w:tcPr>
          <w:p w14:paraId="1C923984" w14:textId="77777777" w:rsidR="009D7CD1" w:rsidRPr="00702924" w:rsidRDefault="009D7CD1" w:rsidP="00CB5C15">
            <w:pPr>
              <w:pStyle w:val="Estilo1"/>
              <w:rPr>
                <w:highlight w:val="green"/>
              </w:rPr>
            </w:pPr>
          </w:p>
        </w:tc>
        <w:tc>
          <w:tcPr>
            <w:tcW w:w="475" w:type="dxa"/>
            <w:shd w:val="clear" w:color="auto" w:fill="92D050"/>
          </w:tcPr>
          <w:p w14:paraId="30B54D94" w14:textId="77777777" w:rsidR="009D7CD1" w:rsidRPr="00702924" w:rsidRDefault="009D7CD1" w:rsidP="00CB5C15">
            <w:pPr>
              <w:pStyle w:val="Estilo1"/>
              <w:rPr>
                <w:highlight w:val="green"/>
              </w:rPr>
            </w:pPr>
          </w:p>
        </w:tc>
        <w:tc>
          <w:tcPr>
            <w:tcW w:w="475" w:type="dxa"/>
            <w:shd w:val="clear" w:color="auto" w:fill="92D050"/>
          </w:tcPr>
          <w:p w14:paraId="366DEB53" w14:textId="77777777" w:rsidR="009D7CD1" w:rsidRPr="00702924" w:rsidRDefault="009D7CD1" w:rsidP="00CB5C15">
            <w:pPr>
              <w:pStyle w:val="Estilo1"/>
              <w:rPr>
                <w:highlight w:val="green"/>
              </w:rPr>
            </w:pPr>
          </w:p>
        </w:tc>
        <w:tc>
          <w:tcPr>
            <w:tcW w:w="320" w:type="dxa"/>
            <w:shd w:val="clear" w:color="auto" w:fill="92D050"/>
          </w:tcPr>
          <w:p w14:paraId="31E9B0B6" w14:textId="77777777" w:rsidR="009D7CD1" w:rsidRPr="00702924" w:rsidRDefault="009D7CD1" w:rsidP="00CB5C15">
            <w:pPr>
              <w:pStyle w:val="Estilo1"/>
              <w:rPr>
                <w:highlight w:val="green"/>
              </w:rPr>
            </w:pPr>
          </w:p>
        </w:tc>
        <w:tc>
          <w:tcPr>
            <w:tcW w:w="320" w:type="dxa"/>
            <w:shd w:val="clear" w:color="auto" w:fill="92D050"/>
          </w:tcPr>
          <w:p w14:paraId="6D2CFC9F" w14:textId="77777777" w:rsidR="009D7CD1" w:rsidRPr="00702924" w:rsidRDefault="009D7CD1" w:rsidP="00CB5C15">
            <w:pPr>
              <w:pStyle w:val="Estilo1"/>
              <w:rPr>
                <w:highlight w:val="green"/>
              </w:rPr>
            </w:pPr>
          </w:p>
        </w:tc>
        <w:tc>
          <w:tcPr>
            <w:tcW w:w="320" w:type="dxa"/>
            <w:shd w:val="clear" w:color="auto" w:fill="92D050"/>
          </w:tcPr>
          <w:p w14:paraId="71E45D0A" w14:textId="77777777" w:rsidR="009D7CD1" w:rsidRPr="00702924" w:rsidRDefault="009D7CD1" w:rsidP="00CB5C15">
            <w:pPr>
              <w:pStyle w:val="Estilo1"/>
              <w:rPr>
                <w:highlight w:val="green"/>
              </w:rPr>
            </w:pPr>
          </w:p>
        </w:tc>
        <w:tc>
          <w:tcPr>
            <w:tcW w:w="320" w:type="dxa"/>
            <w:shd w:val="clear" w:color="auto" w:fill="92D050"/>
          </w:tcPr>
          <w:p w14:paraId="60D23D72" w14:textId="77777777" w:rsidR="009D7CD1" w:rsidRPr="00702924" w:rsidRDefault="009D7CD1" w:rsidP="00CB5C15">
            <w:pPr>
              <w:pStyle w:val="Estilo1"/>
              <w:rPr>
                <w:highlight w:val="green"/>
              </w:rPr>
            </w:pPr>
          </w:p>
        </w:tc>
        <w:tc>
          <w:tcPr>
            <w:tcW w:w="320" w:type="dxa"/>
            <w:shd w:val="clear" w:color="auto" w:fill="92D050"/>
          </w:tcPr>
          <w:p w14:paraId="7C8C1F25" w14:textId="77777777" w:rsidR="009D7CD1" w:rsidRPr="00702924" w:rsidRDefault="009D7CD1" w:rsidP="00CB5C15">
            <w:pPr>
              <w:pStyle w:val="Estilo1"/>
              <w:rPr>
                <w:highlight w:val="green"/>
              </w:rPr>
            </w:pPr>
          </w:p>
        </w:tc>
        <w:tc>
          <w:tcPr>
            <w:tcW w:w="320" w:type="dxa"/>
            <w:shd w:val="clear" w:color="auto" w:fill="auto"/>
          </w:tcPr>
          <w:p w14:paraId="2693BB64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0C88A301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70E20F43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2B707C7F" w14:textId="77777777" w:rsidR="009D7CD1" w:rsidRDefault="009D7CD1" w:rsidP="00CB5C15">
            <w:pPr>
              <w:pStyle w:val="Estilo1"/>
            </w:pPr>
          </w:p>
        </w:tc>
      </w:tr>
      <w:tr w:rsidR="007F1084" w14:paraId="695CAC71" w14:textId="77777777" w:rsidTr="00702924">
        <w:tc>
          <w:tcPr>
            <w:tcW w:w="414" w:type="dxa"/>
            <w:shd w:val="clear" w:color="auto" w:fill="auto"/>
          </w:tcPr>
          <w:p w14:paraId="57B4D369" w14:textId="77777777" w:rsidR="009D7CD1" w:rsidRDefault="009D7CD1" w:rsidP="00CB5C15">
            <w:pPr>
              <w:pStyle w:val="Estilo1"/>
            </w:pPr>
            <w:r>
              <w:t>D</w:t>
            </w:r>
          </w:p>
        </w:tc>
        <w:tc>
          <w:tcPr>
            <w:tcW w:w="398" w:type="dxa"/>
            <w:shd w:val="clear" w:color="auto" w:fill="auto"/>
          </w:tcPr>
          <w:p w14:paraId="4F1F4E5E" w14:textId="77777777" w:rsidR="009D7CD1" w:rsidRDefault="009D7CD1" w:rsidP="00CB5C15">
            <w:pPr>
              <w:pStyle w:val="Estilo1"/>
            </w:pPr>
          </w:p>
        </w:tc>
        <w:tc>
          <w:tcPr>
            <w:tcW w:w="398" w:type="dxa"/>
            <w:shd w:val="clear" w:color="auto" w:fill="auto"/>
          </w:tcPr>
          <w:p w14:paraId="7F0E4336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auto"/>
          </w:tcPr>
          <w:p w14:paraId="6135715E" w14:textId="77777777" w:rsidR="009D7CD1" w:rsidRDefault="009D7CD1" w:rsidP="00CB5C15">
            <w:pPr>
              <w:pStyle w:val="Estilo1"/>
            </w:pPr>
          </w:p>
        </w:tc>
        <w:tc>
          <w:tcPr>
            <w:tcW w:w="396" w:type="dxa"/>
            <w:shd w:val="clear" w:color="auto" w:fill="auto"/>
          </w:tcPr>
          <w:p w14:paraId="5A4AFBA3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FFFF00"/>
          </w:tcPr>
          <w:p w14:paraId="09A489EA" w14:textId="77777777" w:rsidR="009D7CD1" w:rsidRDefault="009D7CD1" w:rsidP="00CB5C15">
            <w:pPr>
              <w:pStyle w:val="Estilo1"/>
            </w:pPr>
          </w:p>
        </w:tc>
        <w:tc>
          <w:tcPr>
            <w:tcW w:w="398" w:type="dxa"/>
            <w:shd w:val="clear" w:color="auto" w:fill="FFFF00"/>
          </w:tcPr>
          <w:p w14:paraId="084B867D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FFFF00"/>
          </w:tcPr>
          <w:p w14:paraId="547330E4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FFFF00"/>
          </w:tcPr>
          <w:p w14:paraId="62277F9B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92D050"/>
          </w:tcPr>
          <w:p w14:paraId="205742EA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92D050"/>
          </w:tcPr>
          <w:p w14:paraId="4EAECA2C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92D050"/>
          </w:tcPr>
          <w:p w14:paraId="228ED88C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92D050"/>
          </w:tcPr>
          <w:p w14:paraId="5D162F2D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92D050"/>
          </w:tcPr>
          <w:p w14:paraId="371CB3A8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6324F37E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1B9E2335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1CB97A74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129B7196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706138DE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5CCF9163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22095CCE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5C3A1C82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3C64809E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76A6FB9F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7F0FF4E0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223227CB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792D584E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5BA1A610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636CAC38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5B17DC93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3D75D363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6C3B4A97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39A96397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325E5E84" w14:textId="77777777" w:rsidR="009D7CD1" w:rsidRDefault="009D7CD1" w:rsidP="00CB5C15">
            <w:pPr>
              <w:pStyle w:val="Estilo1"/>
            </w:pPr>
          </w:p>
        </w:tc>
      </w:tr>
      <w:tr w:rsidR="007F1084" w14:paraId="476DFFCF" w14:textId="77777777" w:rsidTr="00702924">
        <w:tc>
          <w:tcPr>
            <w:tcW w:w="414" w:type="dxa"/>
            <w:shd w:val="clear" w:color="auto" w:fill="auto"/>
          </w:tcPr>
          <w:p w14:paraId="235057A0" w14:textId="77777777" w:rsidR="009D7CD1" w:rsidRDefault="009D7CD1" w:rsidP="00CB5C15">
            <w:pPr>
              <w:pStyle w:val="Estilo1"/>
            </w:pPr>
            <w:r>
              <w:t>E</w:t>
            </w:r>
          </w:p>
        </w:tc>
        <w:tc>
          <w:tcPr>
            <w:tcW w:w="398" w:type="dxa"/>
            <w:shd w:val="clear" w:color="auto" w:fill="auto"/>
          </w:tcPr>
          <w:p w14:paraId="5C3E502B" w14:textId="77777777" w:rsidR="009D7CD1" w:rsidRDefault="009D7CD1" w:rsidP="00CB5C15">
            <w:pPr>
              <w:pStyle w:val="Estilo1"/>
            </w:pPr>
          </w:p>
        </w:tc>
        <w:tc>
          <w:tcPr>
            <w:tcW w:w="398" w:type="dxa"/>
            <w:shd w:val="clear" w:color="auto" w:fill="auto"/>
          </w:tcPr>
          <w:p w14:paraId="5D96608E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auto"/>
          </w:tcPr>
          <w:p w14:paraId="6D0306BE" w14:textId="77777777" w:rsidR="009D7CD1" w:rsidRDefault="009D7CD1" w:rsidP="00CB5C15">
            <w:pPr>
              <w:pStyle w:val="Estilo1"/>
            </w:pPr>
          </w:p>
        </w:tc>
        <w:tc>
          <w:tcPr>
            <w:tcW w:w="396" w:type="dxa"/>
            <w:shd w:val="clear" w:color="auto" w:fill="auto"/>
          </w:tcPr>
          <w:p w14:paraId="28269B17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auto"/>
          </w:tcPr>
          <w:p w14:paraId="6C1882C4" w14:textId="77777777" w:rsidR="009D7CD1" w:rsidRDefault="009D7CD1" w:rsidP="00CB5C15">
            <w:pPr>
              <w:pStyle w:val="Estilo1"/>
            </w:pPr>
          </w:p>
        </w:tc>
        <w:tc>
          <w:tcPr>
            <w:tcW w:w="398" w:type="dxa"/>
            <w:shd w:val="clear" w:color="auto" w:fill="FFFF00"/>
          </w:tcPr>
          <w:p w14:paraId="035D8900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92D050"/>
          </w:tcPr>
          <w:p w14:paraId="365D78C7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92D050"/>
          </w:tcPr>
          <w:p w14:paraId="3AEF317A" w14:textId="77777777" w:rsidR="009D7CD1" w:rsidRDefault="009D7CD1" w:rsidP="00CB5C15">
            <w:pPr>
              <w:pStyle w:val="Estilo1"/>
            </w:pPr>
          </w:p>
        </w:tc>
        <w:tc>
          <w:tcPr>
            <w:tcW w:w="397" w:type="dxa"/>
            <w:shd w:val="clear" w:color="auto" w:fill="auto"/>
          </w:tcPr>
          <w:p w14:paraId="0549DE3B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7DDF26CA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74E01DC6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54E321A6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288ECCBA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0950B2DF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77EACA6F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0564F1B9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0C9A012E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0B2BF351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30222758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294C284C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69B2B077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0728C2AA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41C0A9C8" w14:textId="77777777" w:rsidR="009D7CD1" w:rsidRDefault="009D7CD1" w:rsidP="00CB5C15">
            <w:pPr>
              <w:pStyle w:val="Estilo1"/>
            </w:pPr>
          </w:p>
        </w:tc>
        <w:tc>
          <w:tcPr>
            <w:tcW w:w="475" w:type="dxa"/>
            <w:shd w:val="clear" w:color="auto" w:fill="auto"/>
          </w:tcPr>
          <w:p w14:paraId="173E3613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48AD3744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382E06AB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58C2953A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3BE3BA5F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2A71A25C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646E60B6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79811648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6840C522" w14:textId="77777777" w:rsidR="009D7CD1" w:rsidRDefault="009D7CD1" w:rsidP="00CB5C15">
            <w:pPr>
              <w:pStyle w:val="Estilo1"/>
            </w:pPr>
          </w:p>
        </w:tc>
        <w:tc>
          <w:tcPr>
            <w:tcW w:w="320" w:type="dxa"/>
            <w:shd w:val="clear" w:color="auto" w:fill="auto"/>
          </w:tcPr>
          <w:p w14:paraId="17D7A8A8" w14:textId="77777777" w:rsidR="009D7CD1" w:rsidRDefault="009D7CD1" w:rsidP="00CB5C15">
            <w:pPr>
              <w:pStyle w:val="Estilo1"/>
            </w:pPr>
          </w:p>
        </w:tc>
      </w:tr>
    </w:tbl>
    <w:p w14:paraId="61FB8CAD" w14:textId="77777777" w:rsidR="009D7CD1" w:rsidRDefault="009D7CD1" w:rsidP="009D7CD1">
      <w:pPr>
        <w:pStyle w:val="Estilo1"/>
      </w:pPr>
    </w:p>
    <w:p w14:paraId="0A50B8F2" w14:textId="77777777" w:rsidR="009D7CD1" w:rsidRPr="00F07862" w:rsidRDefault="009D7CD1" w:rsidP="009D7CD1">
      <w:pPr>
        <w:pStyle w:val="Textoindependiente"/>
        <w:rPr>
          <w:rFonts w:asciiTheme="minorHAnsi" w:hAnsiTheme="minorHAnsi" w:cstheme="minorHAnsi"/>
          <w:b/>
          <w:sz w:val="34"/>
        </w:rPr>
      </w:pPr>
    </w:p>
    <w:p w14:paraId="52042CD8" w14:textId="1BBC76FF" w:rsidR="001C1F52" w:rsidRPr="008D2306" w:rsidRDefault="001C1F52" w:rsidP="001C1F52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Tiempo de espera medio </w:t>
      </w:r>
      <w:proofErr w:type="gramStart"/>
      <w:r>
        <w:rPr>
          <w:rFonts w:asciiTheme="minorHAnsi" w:hAnsiTheme="minorHAnsi" w:cstheme="minorHAnsi"/>
          <w:b/>
          <w:bCs/>
        </w:rPr>
        <w:t xml:space="preserve">= </w:t>
      </w:r>
      <w:r w:rsidR="007E647E">
        <w:rPr>
          <w:rFonts w:asciiTheme="minorHAnsi" w:hAnsiTheme="minorHAnsi" w:cstheme="minorHAnsi"/>
          <w:b/>
          <w:bCs/>
        </w:rPr>
        <w:t xml:space="preserve"> 6</w:t>
      </w:r>
      <w:proofErr w:type="gramEnd"/>
      <w:r w:rsidR="007E647E">
        <w:rPr>
          <w:rFonts w:asciiTheme="minorHAnsi" w:hAnsiTheme="minorHAnsi" w:cstheme="minorHAnsi"/>
          <w:b/>
          <w:bCs/>
        </w:rPr>
        <w:t>,6</w:t>
      </w:r>
    </w:p>
    <w:p w14:paraId="05392F24" w14:textId="77777777" w:rsidR="001C1F52" w:rsidRDefault="001C1F52" w:rsidP="001C1F52">
      <w:pPr>
        <w:rPr>
          <w:rFonts w:asciiTheme="minorHAnsi" w:hAnsiTheme="minorHAnsi" w:cstheme="minorHAnsi"/>
          <w:b/>
          <w:bCs/>
        </w:rPr>
      </w:pPr>
    </w:p>
    <w:p w14:paraId="7DD2354B" w14:textId="184ABAA6" w:rsidR="001C1F52" w:rsidRPr="008D2306" w:rsidRDefault="001C1F52" w:rsidP="001C1F52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respuesta medio =</w:t>
      </w:r>
      <w:r w:rsidR="007E647E">
        <w:rPr>
          <w:rFonts w:asciiTheme="minorHAnsi" w:hAnsiTheme="minorHAnsi" w:cstheme="minorHAnsi"/>
          <w:b/>
          <w:bCs/>
        </w:rPr>
        <w:t xml:space="preserve"> 12,2</w:t>
      </w:r>
    </w:p>
    <w:p w14:paraId="5DA081C0" w14:textId="04536773" w:rsidR="009D7CD1" w:rsidRDefault="009D7CD1" w:rsidP="002916D0">
      <w:pPr>
        <w:rPr>
          <w:rFonts w:asciiTheme="minorHAnsi" w:hAnsiTheme="minorHAnsi" w:cstheme="minorHAnsi"/>
          <w:b/>
          <w:bCs/>
        </w:rPr>
      </w:pPr>
    </w:p>
    <w:p w14:paraId="0EB45B28" w14:textId="3819BFBC" w:rsidR="001C1F52" w:rsidRDefault="001C1F52" w:rsidP="002916D0">
      <w:pPr>
        <w:rPr>
          <w:rFonts w:asciiTheme="minorHAnsi" w:hAnsiTheme="minorHAnsi" w:cstheme="minorHAnsi"/>
          <w:b/>
          <w:bCs/>
        </w:rPr>
      </w:pPr>
    </w:p>
    <w:p w14:paraId="4EDD5D99" w14:textId="1D5C894E" w:rsidR="001C1F52" w:rsidRDefault="001C1F52" w:rsidP="002916D0">
      <w:pPr>
        <w:rPr>
          <w:rFonts w:asciiTheme="minorHAnsi" w:hAnsiTheme="minorHAnsi" w:cstheme="minorHAnsi"/>
          <w:b/>
          <w:bCs/>
        </w:rPr>
      </w:pPr>
    </w:p>
    <w:p w14:paraId="020C3D32" w14:textId="77777777" w:rsidR="001C1F52" w:rsidRDefault="001C1F52" w:rsidP="002916D0">
      <w:pPr>
        <w:rPr>
          <w:rFonts w:asciiTheme="minorHAnsi" w:hAnsiTheme="minorHAnsi" w:cstheme="minorHAnsi"/>
          <w:b/>
          <w:bCs/>
        </w:rPr>
      </w:pPr>
    </w:p>
    <w:p w14:paraId="346884A7" w14:textId="28B5CE97" w:rsidR="00EE1B4C" w:rsidRDefault="00EE1B4C" w:rsidP="002916D0">
      <w:pPr>
        <w:rPr>
          <w:rFonts w:asciiTheme="minorHAnsi" w:hAnsiTheme="minorHAnsi" w:cstheme="minorHAnsi"/>
          <w:b/>
          <w:bCs/>
        </w:rPr>
      </w:pPr>
    </w:p>
    <w:p w14:paraId="61C33B1D" w14:textId="19BFB396" w:rsidR="00EE1B4C" w:rsidRDefault="00EE1B4C" w:rsidP="002916D0">
      <w:pPr>
        <w:rPr>
          <w:rFonts w:asciiTheme="minorHAnsi" w:hAnsiTheme="minorHAnsi" w:cstheme="minorHAnsi"/>
          <w:b/>
          <w:bCs/>
        </w:rPr>
      </w:pPr>
    </w:p>
    <w:p w14:paraId="6A59321E" w14:textId="7AE4A4AD" w:rsidR="00EE1B4C" w:rsidRDefault="00EE1B4C" w:rsidP="002916D0">
      <w:pPr>
        <w:rPr>
          <w:rFonts w:asciiTheme="minorHAnsi" w:hAnsiTheme="minorHAnsi" w:cstheme="minorHAnsi"/>
          <w:b/>
          <w:bCs/>
        </w:rPr>
      </w:pPr>
    </w:p>
    <w:p w14:paraId="308E83C0" w14:textId="130F4CA6" w:rsidR="00EE1B4C" w:rsidRDefault="00EE1B4C" w:rsidP="002916D0">
      <w:pPr>
        <w:rPr>
          <w:rFonts w:asciiTheme="minorHAnsi" w:hAnsiTheme="minorHAnsi" w:cstheme="minorHAnsi"/>
          <w:b/>
          <w:bCs/>
        </w:rPr>
      </w:pPr>
    </w:p>
    <w:p w14:paraId="4CFC3B05" w14:textId="77777777" w:rsidR="00243C60" w:rsidRDefault="00243C60" w:rsidP="002916D0">
      <w:pPr>
        <w:rPr>
          <w:rFonts w:asciiTheme="minorHAnsi" w:hAnsiTheme="minorHAnsi" w:cstheme="minorHAnsi"/>
          <w:b/>
          <w:bCs/>
        </w:rPr>
      </w:pPr>
    </w:p>
    <w:p w14:paraId="63DFF712" w14:textId="77777777" w:rsidR="00DB2C26" w:rsidRDefault="00DB2C26" w:rsidP="00EE1B4C">
      <w:pPr>
        <w:pStyle w:val="Estilo1"/>
      </w:pPr>
    </w:p>
    <w:p w14:paraId="50E3E488" w14:textId="13F2C799" w:rsidR="00EE1B4C" w:rsidRDefault="00EE1B4C" w:rsidP="00EE1B4C">
      <w:pPr>
        <w:pStyle w:val="Estilo1"/>
      </w:pPr>
      <w:r w:rsidRPr="00DB2C26">
        <w:rPr>
          <w:b/>
          <w:sz w:val="24"/>
        </w:rPr>
        <w:lastRenderedPageBreak/>
        <w:t>RR</w:t>
      </w:r>
      <w:r>
        <w:t xml:space="preserve"> (q= </w:t>
      </w:r>
      <w:r w:rsidR="00477B46">
        <w:t>2)</w:t>
      </w:r>
    </w:p>
    <w:p w14:paraId="51C31709" w14:textId="77777777" w:rsidR="00EE1B4C" w:rsidRDefault="00EE1B4C" w:rsidP="00EE1B4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2000"/>
        <w:gridCol w:w="2001"/>
        <w:gridCol w:w="2008"/>
        <w:gridCol w:w="2002"/>
        <w:gridCol w:w="1993"/>
      </w:tblGrid>
      <w:tr w:rsidR="00EE1B4C" w14:paraId="1EC5B1CE" w14:textId="77777777" w:rsidTr="001C1F52">
        <w:tc>
          <w:tcPr>
            <w:tcW w:w="2020" w:type="dxa"/>
          </w:tcPr>
          <w:p w14:paraId="4457A81C" w14:textId="77777777" w:rsidR="00EE1B4C" w:rsidRDefault="00EE1B4C" w:rsidP="00705FB2">
            <w:pPr>
              <w:pStyle w:val="Estilo1"/>
              <w:jc w:val="center"/>
            </w:pPr>
            <w:r>
              <w:t>PROCESO</w:t>
            </w:r>
          </w:p>
        </w:tc>
        <w:tc>
          <w:tcPr>
            <w:tcW w:w="2020" w:type="dxa"/>
          </w:tcPr>
          <w:p w14:paraId="71D90CF7" w14:textId="77777777" w:rsidR="00EE1B4C" w:rsidRDefault="00EE1B4C" w:rsidP="00705FB2">
            <w:pPr>
              <w:pStyle w:val="Estilo1"/>
              <w:jc w:val="center"/>
            </w:pPr>
            <w:r>
              <w:t>TIEMPO LLEGADA</w:t>
            </w:r>
          </w:p>
        </w:tc>
        <w:tc>
          <w:tcPr>
            <w:tcW w:w="2020" w:type="dxa"/>
          </w:tcPr>
          <w:p w14:paraId="2ED354EB" w14:textId="77777777" w:rsidR="00EE1B4C" w:rsidRDefault="00EE1B4C" w:rsidP="00705FB2">
            <w:pPr>
              <w:pStyle w:val="Estilo1"/>
              <w:jc w:val="center"/>
            </w:pPr>
            <w:r>
              <w:t>DURACIÓN</w:t>
            </w:r>
          </w:p>
        </w:tc>
        <w:tc>
          <w:tcPr>
            <w:tcW w:w="2021" w:type="dxa"/>
          </w:tcPr>
          <w:p w14:paraId="7C6D9881" w14:textId="77777777" w:rsidR="00EE1B4C" w:rsidRDefault="00EE1B4C" w:rsidP="00705FB2">
            <w:pPr>
              <w:pStyle w:val="Estilo1"/>
              <w:jc w:val="center"/>
            </w:pPr>
            <w:r>
              <w:t>T. COMIENZO</w:t>
            </w:r>
          </w:p>
        </w:tc>
        <w:tc>
          <w:tcPr>
            <w:tcW w:w="2021" w:type="dxa"/>
          </w:tcPr>
          <w:p w14:paraId="1380849A" w14:textId="77777777" w:rsidR="00EE1B4C" w:rsidRDefault="00EE1B4C" w:rsidP="00705FB2">
            <w:pPr>
              <w:pStyle w:val="Estilo1"/>
              <w:jc w:val="center"/>
            </w:pPr>
            <w:r>
              <w:t>T. FINALIZACIÓN</w:t>
            </w:r>
          </w:p>
        </w:tc>
        <w:tc>
          <w:tcPr>
            <w:tcW w:w="2021" w:type="dxa"/>
            <w:shd w:val="clear" w:color="auto" w:fill="auto"/>
          </w:tcPr>
          <w:p w14:paraId="446BC59D" w14:textId="77777777" w:rsidR="00EE1B4C" w:rsidRDefault="00EE1B4C" w:rsidP="00705FB2">
            <w:pPr>
              <w:pStyle w:val="Estilo1"/>
              <w:jc w:val="center"/>
            </w:pPr>
            <w:r w:rsidRPr="00C0471A">
              <w:t>T. RESPUESTA</w:t>
            </w:r>
          </w:p>
        </w:tc>
        <w:tc>
          <w:tcPr>
            <w:tcW w:w="2021" w:type="dxa"/>
            <w:shd w:val="clear" w:color="auto" w:fill="auto"/>
          </w:tcPr>
          <w:p w14:paraId="7588DE51" w14:textId="6E7DA6A3" w:rsidR="00EE1B4C" w:rsidRPr="00C0471A" w:rsidRDefault="001C1F52" w:rsidP="00705FB2">
            <w:pPr>
              <w:pStyle w:val="Estilo1"/>
              <w:jc w:val="center"/>
              <w:rPr>
                <w:color w:val="FFFFFF" w:themeColor="background1"/>
              </w:rPr>
            </w:pPr>
            <w:r w:rsidRPr="001C1F52">
              <w:t>T. ESPERA</w:t>
            </w:r>
          </w:p>
        </w:tc>
      </w:tr>
      <w:tr w:rsidR="00EE1B4C" w14:paraId="4A31A3E4" w14:textId="77777777" w:rsidTr="00705FB2">
        <w:tc>
          <w:tcPr>
            <w:tcW w:w="2020" w:type="dxa"/>
          </w:tcPr>
          <w:p w14:paraId="2142E05D" w14:textId="77777777" w:rsidR="00EE1B4C" w:rsidRDefault="00EE1B4C" w:rsidP="00705FB2">
            <w:pPr>
              <w:pStyle w:val="Estilo1"/>
              <w:jc w:val="center"/>
            </w:pPr>
            <w:r>
              <w:t>A</w:t>
            </w:r>
          </w:p>
        </w:tc>
        <w:tc>
          <w:tcPr>
            <w:tcW w:w="2020" w:type="dxa"/>
          </w:tcPr>
          <w:p w14:paraId="1DA60FED" w14:textId="77777777" w:rsidR="00EE1B4C" w:rsidRDefault="00EE1B4C" w:rsidP="00705FB2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20" w:type="dxa"/>
          </w:tcPr>
          <w:p w14:paraId="06BDBD29" w14:textId="77777777" w:rsidR="00EE1B4C" w:rsidRDefault="00EE1B4C" w:rsidP="00705FB2">
            <w:pPr>
              <w:pStyle w:val="Estilo1"/>
              <w:jc w:val="center"/>
            </w:pPr>
            <w:r>
              <w:t>8</w:t>
            </w:r>
          </w:p>
        </w:tc>
        <w:tc>
          <w:tcPr>
            <w:tcW w:w="2021" w:type="dxa"/>
          </w:tcPr>
          <w:p w14:paraId="380E7B01" w14:textId="75114F3F" w:rsidR="00EE1B4C" w:rsidRDefault="00D00F2B" w:rsidP="00705FB2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21" w:type="dxa"/>
          </w:tcPr>
          <w:p w14:paraId="1E91962E" w14:textId="78B3E057" w:rsidR="00EE1B4C" w:rsidRDefault="00D00F2B" w:rsidP="00705FB2">
            <w:pPr>
              <w:pStyle w:val="Estilo1"/>
              <w:jc w:val="center"/>
            </w:pPr>
            <w:r>
              <w:t>22</w:t>
            </w:r>
          </w:p>
        </w:tc>
        <w:tc>
          <w:tcPr>
            <w:tcW w:w="2021" w:type="dxa"/>
          </w:tcPr>
          <w:p w14:paraId="523B1AC2" w14:textId="14978399" w:rsidR="00EE1B4C" w:rsidRDefault="00D00F2B" w:rsidP="00705FB2">
            <w:pPr>
              <w:pStyle w:val="Estilo1"/>
              <w:jc w:val="center"/>
            </w:pPr>
            <w:r>
              <w:t>22</w:t>
            </w:r>
          </w:p>
        </w:tc>
        <w:tc>
          <w:tcPr>
            <w:tcW w:w="2021" w:type="dxa"/>
          </w:tcPr>
          <w:p w14:paraId="407E5939" w14:textId="780976AD" w:rsidR="00EE1B4C" w:rsidRDefault="00D00F2B" w:rsidP="00705FB2">
            <w:pPr>
              <w:pStyle w:val="Estilo1"/>
              <w:jc w:val="center"/>
            </w:pPr>
            <w:r>
              <w:t>14</w:t>
            </w:r>
          </w:p>
        </w:tc>
      </w:tr>
      <w:tr w:rsidR="00EE1B4C" w14:paraId="074EE124" w14:textId="77777777" w:rsidTr="00705FB2">
        <w:tc>
          <w:tcPr>
            <w:tcW w:w="2020" w:type="dxa"/>
          </w:tcPr>
          <w:p w14:paraId="6D6946E7" w14:textId="77777777" w:rsidR="00EE1B4C" w:rsidRDefault="00EE1B4C" w:rsidP="00705FB2">
            <w:pPr>
              <w:pStyle w:val="Estilo1"/>
              <w:jc w:val="center"/>
            </w:pPr>
            <w:r>
              <w:t>B</w:t>
            </w:r>
          </w:p>
        </w:tc>
        <w:tc>
          <w:tcPr>
            <w:tcW w:w="2020" w:type="dxa"/>
          </w:tcPr>
          <w:p w14:paraId="7AD20D64" w14:textId="77777777" w:rsidR="00EE1B4C" w:rsidRDefault="00EE1B4C" w:rsidP="00705FB2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20" w:type="dxa"/>
          </w:tcPr>
          <w:p w14:paraId="6758B0BC" w14:textId="77777777" w:rsidR="00EE1B4C" w:rsidRDefault="00EE1B4C" w:rsidP="00705FB2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21" w:type="dxa"/>
          </w:tcPr>
          <w:p w14:paraId="5080FC6E" w14:textId="341A140E" w:rsidR="00EE1B4C" w:rsidRDefault="00D00F2B" w:rsidP="00705FB2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21" w:type="dxa"/>
          </w:tcPr>
          <w:p w14:paraId="7F60E385" w14:textId="03557328" w:rsidR="00EE1B4C" w:rsidRDefault="00D00F2B" w:rsidP="00705FB2">
            <w:pPr>
              <w:pStyle w:val="Estilo1"/>
              <w:jc w:val="center"/>
            </w:pPr>
            <w:r>
              <w:t>12</w:t>
            </w:r>
          </w:p>
        </w:tc>
        <w:tc>
          <w:tcPr>
            <w:tcW w:w="2021" w:type="dxa"/>
          </w:tcPr>
          <w:p w14:paraId="4305642C" w14:textId="0459EBB6" w:rsidR="00EE1B4C" w:rsidRDefault="00D00F2B" w:rsidP="00705FB2">
            <w:pPr>
              <w:pStyle w:val="Estilo1"/>
              <w:jc w:val="center"/>
            </w:pPr>
            <w:r>
              <w:t>11</w:t>
            </w:r>
          </w:p>
        </w:tc>
        <w:tc>
          <w:tcPr>
            <w:tcW w:w="2021" w:type="dxa"/>
          </w:tcPr>
          <w:p w14:paraId="40E0B364" w14:textId="1E1AC309" w:rsidR="00EE1B4C" w:rsidRDefault="00D00F2B" w:rsidP="00705FB2">
            <w:pPr>
              <w:pStyle w:val="Estilo1"/>
              <w:jc w:val="center"/>
            </w:pPr>
            <w:r>
              <w:t>7</w:t>
            </w:r>
          </w:p>
        </w:tc>
      </w:tr>
      <w:tr w:rsidR="00EE1B4C" w14:paraId="2968E8B8" w14:textId="77777777" w:rsidTr="00705FB2">
        <w:tc>
          <w:tcPr>
            <w:tcW w:w="2020" w:type="dxa"/>
          </w:tcPr>
          <w:p w14:paraId="781FE570" w14:textId="77777777" w:rsidR="00EE1B4C" w:rsidRDefault="00EE1B4C" w:rsidP="00705FB2">
            <w:pPr>
              <w:pStyle w:val="Estilo1"/>
              <w:jc w:val="center"/>
            </w:pPr>
            <w:r>
              <w:t>C</w:t>
            </w:r>
          </w:p>
        </w:tc>
        <w:tc>
          <w:tcPr>
            <w:tcW w:w="2020" w:type="dxa"/>
          </w:tcPr>
          <w:p w14:paraId="7AB1DED6" w14:textId="77777777" w:rsidR="00EE1B4C" w:rsidRDefault="00EE1B4C" w:rsidP="00705FB2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20" w:type="dxa"/>
          </w:tcPr>
          <w:p w14:paraId="14BEC057" w14:textId="77777777" w:rsidR="00EE1B4C" w:rsidRDefault="00EE1B4C" w:rsidP="00705FB2">
            <w:pPr>
              <w:pStyle w:val="Estilo1"/>
              <w:jc w:val="center"/>
            </w:pPr>
            <w:r>
              <w:t>9</w:t>
            </w:r>
          </w:p>
        </w:tc>
        <w:tc>
          <w:tcPr>
            <w:tcW w:w="2021" w:type="dxa"/>
          </w:tcPr>
          <w:p w14:paraId="74E5822C" w14:textId="678033C7" w:rsidR="00EE1B4C" w:rsidRDefault="00D00F2B" w:rsidP="00705FB2">
            <w:pPr>
              <w:pStyle w:val="Estilo1"/>
              <w:jc w:val="center"/>
            </w:pPr>
            <w:r>
              <w:t>7</w:t>
            </w:r>
          </w:p>
        </w:tc>
        <w:tc>
          <w:tcPr>
            <w:tcW w:w="2021" w:type="dxa"/>
          </w:tcPr>
          <w:p w14:paraId="23BFD782" w14:textId="377BBC53" w:rsidR="00EE1B4C" w:rsidRDefault="00D00F2B" w:rsidP="00705FB2">
            <w:pPr>
              <w:pStyle w:val="Estilo1"/>
              <w:jc w:val="center"/>
            </w:pPr>
            <w:r>
              <w:t>18</w:t>
            </w:r>
          </w:p>
        </w:tc>
        <w:tc>
          <w:tcPr>
            <w:tcW w:w="2021" w:type="dxa"/>
          </w:tcPr>
          <w:p w14:paraId="11BB6415" w14:textId="0A80C7D7" w:rsidR="00EE1B4C" w:rsidRDefault="00D00F2B" w:rsidP="00705FB2">
            <w:pPr>
              <w:pStyle w:val="Estilo1"/>
              <w:jc w:val="center"/>
            </w:pPr>
            <w:r>
              <w:t>26</w:t>
            </w:r>
          </w:p>
        </w:tc>
        <w:tc>
          <w:tcPr>
            <w:tcW w:w="2021" w:type="dxa"/>
          </w:tcPr>
          <w:p w14:paraId="5CFB228A" w14:textId="690B50C7" w:rsidR="00EE1B4C" w:rsidRDefault="00D00F2B" w:rsidP="00705FB2">
            <w:pPr>
              <w:pStyle w:val="Estilo1"/>
              <w:jc w:val="center"/>
            </w:pPr>
            <w:r>
              <w:t>17</w:t>
            </w:r>
          </w:p>
        </w:tc>
      </w:tr>
      <w:tr w:rsidR="00EE1B4C" w14:paraId="336EB1D1" w14:textId="77777777" w:rsidTr="00705FB2">
        <w:tc>
          <w:tcPr>
            <w:tcW w:w="2020" w:type="dxa"/>
          </w:tcPr>
          <w:p w14:paraId="38B4937E" w14:textId="77777777" w:rsidR="00EE1B4C" w:rsidRDefault="00EE1B4C" w:rsidP="00705FB2">
            <w:pPr>
              <w:pStyle w:val="Estilo1"/>
              <w:jc w:val="center"/>
            </w:pPr>
            <w:r>
              <w:t>D</w:t>
            </w:r>
          </w:p>
        </w:tc>
        <w:tc>
          <w:tcPr>
            <w:tcW w:w="2020" w:type="dxa"/>
          </w:tcPr>
          <w:p w14:paraId="028B088B" w14:textId="77777777" w:rsidR="00EE1B4C" w:rsidRDefault="00EE1B4C" w:rsidP="00705FB2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20" w:type="dxa"/>
          </w:tcPr>
          <w:p w14:paraId="2AD35FB7" w14:textId="77777777" w:rsidR="00EE1B4C" w:rsidRDefault="00EE1B4C" w:rsidP="00705FB2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21" w:type="dxa"/>
          </w:tcPr>
          <w:p w14:paraId="0A0BB133" w14:textId="3C4F3934" w:rsidR="00EE1B4C" w:rsidRDefault="00D00F2B" w:rsidP="00705FB2">
            <w:pPr>
              <w:pStyle w:val="Estilo1"/>
              <w:jc w:val="center"/>
            </w:pPr>
            <w:r>
              <w:t>9</w:t>
            </w:r>
          </w:p>
        </w:tc>
        <w:tc>
          <w:tcPr>
            <w:tcW w:w="2021" w:type="dxa"/>
          </w:tcPr>
          <w:p w14:paraId="7D99A11A" w14:textId="5EB89908" w:rsidR="00EE1B4C" w:rsidRDefault="00D00F2B" w:rsidP="00705FB2">
            <w:pPr>
              <w:pStyle w:val="Estilo1"/>
              <w:jc w:val="center"/>
            </w:pPr>
            <w:r>
              <w:t>25</w:t>
            </w:r>
          </w:p>
        </w:tc>
        <w:tc>
          <w:tcPr>
            <w:tcW w:w="2021" w:type="dxa"/>
          </w:tcPr>
          <w:p w14:paraId="09C66FC4" w14:textId="700A978A" w:rsidR="00EE1B4C" w:rsidRDefault="00D00F2B" w:rsidP="00705FB2">
            <w:pPr>
              <w:pStyle w:val="Estilo1"/>
              <w:jc w:val="center"/>
            </w:pPr>
            <w:r>
              <w:t>22</w:t>
            </w:r>
          </w:p>
        </w:tc>
        <w:tc>
          <w:tcPr>
            <w:tcW w:w="2021" w:type="dxa"/>
          </w:tcPr>
          <w:p w14:paraId="1CBA557F" w14:textId="56CC4AD4" w:rsidR="00EE1B4C" w:rsidRDefault="00D00F2B" w:rsidP="00705FB2">
            <w:pPr>
              <w:pStyle w:val="Estilo1"/>
              <w:jc w:val="center"/>
            </w:pPr>
            <w:r>
              <w:t>17</w:t>
            </w:r>
          </w:p>
        </w:tc>
      </w:tr>
      <w:tr w:rsidR="00EE1B4C" w14:paraId="7F06C3F2" w14:textId="77777777" w:rsidTr="00705FB2">
        <w:tc>
          <w:tcPr>
            <w:tcW w:w="2020" w:type="dxa"/>
          </w:tcPr>
          <w:p w14:paraId="38A8801C" w14:textId="77777777" w:rsidR="00EE1B4C" w:rsidRDefault="00EE1B4C" w:rsidP="00705FB2">
            <w:pPr>
              <w:pStyle w:val="Estilo1"/>
              <w:jc w:val="center"/>
            </w:pPr>
            <w:r>
              <w:t>E</w:t>
            </w:r>
          </w:p>
        </w:tc>
        <w:tc>
          <w:tcPr>
            <w:tcW w:w="2020" w:type="dxa"/>
          </w:tcPr>
          <w:p w14:paraId="33477C34" w14:textId="77777777" w:rsidR="00EE1B4C" w:rsidRDefault="00EE1B4C" w:rsidP="00705FB2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20" w:type="dxa"/>
          </w:tcPr>
          <w:p w14:paraId="58749C0C" w14:textId="77777777" w:rsidR="00EE1B4C" w:rsidRDefault="00EE1B4C" w:rsidP="00705FB2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21" w:type="dxa"/>
          </w:tcPr>
          <w:p w14:paraId="0C936B4E" w14:textId="5D694DB6" w:rsidR="00EE1B4C" w:rsidRDefault="00D00F2B" w:rsidP="00705FB2">
            <w:pPr>
              <w:pStyle w:val="Estilo1"/>
              <w:jc w:val="center"/>
            </w:pPr>
            <w:r>
              <w:t>13</w:t>
            </w:r>
          </w:p>
        </w:tc>
        <w:tc>
          <w:tcPr>
            <w:tcW w:w="2021" w:type="dxa"/>
          </w:tcPr>
          <w:p w14:paraId="0E8834E1" w14:textId="58C7D651" w:rsidR="00EE1B4C" w:rsidRDefault="00D00F2B" w:rsidP="00705FB2">
            <w:pPr>
              <w:pStyle w:val="Estilo1"/>
              <w:jc w:val="center"/>
            </w:pPr>
            <w:r>
              <w:t>14</w:t>
            </w:r>
          </w:p>
        </w:tc>
        <w:tc>
          <w:tcPr>
            <w:tcW w:w="2021" w:type="dxa"/>
          </w:tcPr>
          <w:p w14:paraId="1A614F4B" w14:textId="67F2C5A0" w:rsidR="00EE1B4C" w:rsidRDefault="00D00F2B" w:rsidP="00705FB2">
            <w:pPr>
              <w:pStyle w:val="Estilo1"/>
              <w:jc w:val="center"/>
            </w:pPr>
            <w:r>
              <w:t>10</w:t>
            </w:r>
          </w:p>
        </w:tc>
        <w:tc>
          <w:tcPr>
            <w:tcW w:w="2021" w:type="dxa"/>
          </w:tcPr>
          <w:p w14:paraId="222BA286" w14:textId="765F850C" w:rsidR="00EE1B4C" w:rsidRDefault="00D00F2B" w:rsidP="00705FB2">
            <w:pPr>
              <w:pStyle w:val="Estilo1"/>
              <w:jc w:val="center"/>
            </w:pPr>
            <w:r>
              <w:t>8</w:t>
            </w:r>
          </w:p>
        </w:tc>
      </w:tr>
    </w:tbl>
    <w:p w14:paraId="41980FE1" w14:textId="77777777" w:rsidR="00EE1B4C" w:rsidRDefault="00EE1B4C" w:rsidP="00EE1B4C">
      <w:pPr>
        <w:pStyle w:val="Estilo1"/>
      </w:pPr>
    </w:p>
    <w:p w14:paraId="01A5F30C" w14:textId="77777777" w:rsidR="00EE1B4C" w:rsidRDefault="00EE1B4C" w:rsidP="00EE1B4C">
      <w:pPr>
        <w:pStyle w:val="Estilo1"/>
      </w:pPr>
    </w:p>
    <w:tbl>
      <w:tblPr>
        <w:tblStyle w:val="Tablaconcuadrcula"/>
        <w:tblW w:w="14702" w:type="dxa"/>
        <w:tblInd w:w="-113" w:type="dxa"/>
        <w:tblLook w:val="04A0" w:firstRow="1" w:lastRow="0" w:firstColumn="1" w:lastColumn="0" w:noHBand="0" w:noVBand="1"/>
      </w:tblPr>
      <w:tblGrid>
        <w:gridCol w:w="374"/>
        <w:gridCol w:w="350"/>
        <w:gridCol w:w="351"/>
        <w:gridCol w:w="351"/>
        <w:gridCol w:w="351"/>
        <w:gridCol w:w="351"/>
        <w:gridCol w:w="352"/>
        <w:gridCol w:w="351"/>
        <w:gridCol w:w="351"/>
        <w:gridCol w:w="351"/>
        <w:gridCol w:w="466"/>
        <w:gridCol w:w="466"/>
        <w:gridCol w:w="466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3"/>
        <w:gridCol w:w="463"/>
        <w:gridCol w:w="463"/>
        <w:gridCol w:w="463"/>
        <w:gridCol w:w="463"/>
        <w:gridCol w:w="463"/>
        <w:gridCol w:w="463"/>
        <w:gridCol w:w="463"/>
        <w:gridCol w:w="463"/>
      </w:tblGrid>
      <w:tr w:rsidR="007F1084" w14:paraId="28588862" w14:textId="77777777" w:rsidTr="00702924">
        <w:tc>
          <w:tcPr>
            <w:tcW w:w="372" w:type="dxa"/>
          </w:tcPr>
          <w:p w14:paraId="5669D1B3" w14:textId="77777777" w:rsidR="007F1084" w:rsidRDefault="007F1084" w:rsidP="007F1084">
            <w:pPr>
              <w:pStyle w:val="Estilo1"/>
            </w:pPr>
          </w:p>
        </w:tc>
        <w:tc>
          <w:tcPr>
            <w:tcW w:w="348" w:type="dxa"/>
          </w:tcPr>
          <w:p w14:paraId="349E9EAA" w14:textId="7E7BD9D4" w:rsidR="007F1084" w:rsidRDefault="007F1084" w:rsidP="007F1084">
            <w:pPr>
              <w:pStyle w:val="Estilo1"/>
            </w:pPr>
            <w:r>
              <w:t>0</w:t>
            </w:r>
          </w:p>
        </w:tc>
        <w:tc>
          <w:tcPr>
            <w:tcW w:w="349" w:type="dxa"/>
          </w:tcPr>
          <w:p w14:paraId="4439AE82" w14:textId="428B04CD" w:rsidR="007F1084" w:rsidRDefault="007F1084" w:rsidP="007F1084">
            <w:pPr>
              <w:pStyle w:val="Estilo1"/>
            </w:pPr>
            <w:r>
              <w:t>1</w:t>
            </w:r>
          </w:p>
        </w:tc>
        <w:tc>
          <w:tcPr>
            <w:tcW w:w="349" w:type="dxa"/>
          </w:tcPr>
          <w:p w14:paraId="73E88764" w14:textId="4ECFBB71" w:rsidR="007F1084" w:rsidRDefault="007F1084" w:rsidP="007F1084">
            <w:pPr>
              <w:pStyle w:val="Estilo1"/>
            </w:pPr>
            <w:r>
              <w:t>2</w:t>
            </w:r>
          </w:p>
        </w:tc>
        <w:tc>
          <w:tcPr>
            <w:tcW w:w="349" w:type="dxa"/>
          </w:tcPr>
          <w:p w14:paraId="3A9F032F" w14:textId="235AFD31" w:rsidR="007F1084" w:rsidRDefault="007F1084" w:rsidP="007F1084">
            <w:pPr>
              <w:pStyle w:val="Estilo1"/>
            </w:pPr>
            <w:r>
              <w:t>3</w:t>
            </w:r>
          </w:p>
        </w:tc>
        <w:tc>
          <w:tcPr>
            <w:tcW w:w="349" w:type="dxa"/>
          </w:tcPr>
          <w:p w14:paraId="014A05A8" w14:textId="21572A22" w:rsidR="007F1084" w:rsidRDefault="007F1084" w:rsidP="007F1084">
            <w:pPr>
              <w:pStyle w:val="Estilo1"/>
            </w:pPr>
            <w:r>
              <w:t>4</w:t>
            </w:r>
          </w:p>
        </w:tc>
        <w:tc>
          <w:tcPr>
            <w:tcW w:w="350" w:type="dxa"/>
          </w:tcPr>
          <w:p w14:paraId="0FC7C0DF" w14:textId="76142332" w:rsidR="007F1084" w:rsidRDefault="007F1084" w:rsidP="007F1084">
            <w:pPr>
              <w:pStyle w:val="Estilo1"/>
            </w:pPr>
            <w:r>
              <w:t>5</w:t>
            </w:r>
          </w:p>
        </w:tc>
        <w:tc>
          <w:tcPr>
            <w:tcW w:w="349" w:type="dxa"/>
          </w:tcPr>
          <w:p w14:paraId="7D3EDF62" w14:textId="2D1AE692" w:rsidR="007F1084" w:rsidRDefault="007F1084" w:rsidP="007F1084">
            <w:pPr>
              <w:pStyle w:val="Estilo1"/>
            </w:pPr>
            <w:r>
              <w:t>6</w:t>
            </w:r>
          </w:p>
        </w:tc>
        <w:tc>
          <w:tcPr>
            <w:tcW w:w="349" w:type="dxa"/>
          </w:tcPr>
          <w:p w14:paraId="700CBD07" w14:textId="79F3A3D8" w:rsidR="007F1084" w:rsidRDefault="007F1084" w:rsidP="007F1084">
            <w:pPr>
              <w:pStyle w:val="Estilo1"/>
            </w:pPr>
            <w:r>
              <w:t>7</w:t>
            </w:r>
          </w:p>
        </w:tc>
        <w:tc>
          <w:tcPr>
            <w:tcW w:w="349" w:type="dxa"/>
          </w:tcPr>
          <w:p w14:paraId="33BCB8E5" w14:textId="728B40FD" w:rsidR="007F1084" w:rsidRDefault="007F1084" w:rsidP="007F1084">
            <w:pPr>
              <w:pStyle w:val="Estilo1"/>
            </w:pPr>
            <w:r>
              <w:t>8</w:t>
            </w:r>
          </w:p>
        </w:tc>
        <w:tc>
          <w:tcPr>
            <w:tcW w:w="463" w:type="dxa"/>
          </w:tcPr>
          <w:p w14:paraId="6A0DECB3" w14:textId="06AB25D6" w:rsidR="007F1084" w:rsidRDefault="007F1084" w:rsidP="007F1084">
            <w:pPr>
              <w:pStyle w:val="Estilo1"/>
            </w:pPr>
            <w:r>
              <w:t>9</w:t>
            </w:r>
          </w:p>
        </w:tc>
        <w:tc>
          <w:tcPr>
            <w:tcW w:w="463" w:type="dxa"/>
          </w:tcPr>
          <w:p w14:paraId="333E821E" w14:textId="543BD201" w:rsidR="007F1084" w:rsidRDefault="007F1084" w:rsidP="007F1084">
            <w:pPr>
              <w:pStyle w:val="Estilo1"/>
            </w:pPr>
            <w:r>
              <w:t>10</w:t>
            </w:r>
          </w:p>
        </w:tc>
        <w:tc>
          <w:tcPr>
            <w:tcW w:w="463" w:type="dxa"/>
          </w:tcPr>
          <w:p w14:paraId="001292BE" w14:textId="564E4FE4" w:rsidR="007F1084" w:rsidRDefault="007F1084" w:rsidP="007F1084">
            <w:pPr>
              <w:pStyle w:val="Estilo1"/>
            </w:pPr>
            <w:r>
              <w:t>11</w:t>
            </w:r>
          </w:p>
        </w:tc>
        <w:tc>
          <w:tcPr>
            <w:tcW w:w="463" w:type="dxa"/>
          </w:tcPr>
          <w:p w14:paraId="63942E55" w14:textId="7CD55371" w:rsidR="007F1084" w:rsidRDefault="007F1084" w:rsidP="007F1084">
            <w:pPr>
              <w:pStyle w:val="Estilo1"/>
            </w:pPr>
            <w:r>
              <w:t>12</w:t>
            </w:r>
          </w:p>
        </w:tc>
        <w:tc>
          <w:tcPr>
            <w:tcW w:w="463" w:type="dxa"/>
          </w:tcPr>
          <w:p w14:paraId="46C24C45" w14:textId="54D3D1C2" w:rsidR="007F1084" w:rsidRDefault="007F1084" w:rsidP="007F1084">
            <w:pPr>
              <w:pStyle w:val="Estilo1"/>
            </w:pPr>
            <w:r>
              <w:t>13</w:t>
            </w:r>
          </w:p>
        </w:tc>
        <w:tc>
          <w:tcPr>
            <w:tcW w:w="463" w:type="dxa"/>
          </w:tcPr>
          <w:p w14:paraId="26F4CEEE" w14:textId="1BF235DE" w:rsidR="007F1084" w:rsidRDefault="007F1084" w:rsidP="007F1084">
            <w:pPr>
              <w:pStyle w:val="Estilo1"/>
            </w:pPr>
            <w:r>
              <w:t>14</w:t>
            </w:r>
          </w:p>
        </w:tc>
        <w:tc>
          <w:tcPr>
            <w:tcW w:w="463" w:type="dxa"/>
          </w:tcPr>
          <w:p w14:paraId="18B34E77" w14:textId="1F453FBC" w:rsidR="007F1084" w:rsidRDefault="007F1084" w:rsidP="007F1084">
            <w:pPr>
              <w:pStyle w:val="Estilo1"/>
            </w:pPr>
            <w:r>
              <w:t>15</w:t>
            </w:r>
          </w:p>
        </w:tc>
        <w:tc>
          <w:tcPr>
            <w:tcW w:w="463" w:type="dxa"/>
          </w:tcPr>
          <w:p w14:paraId="31D5E214" w14:textId="37EAD882" w:rsidR="007F1084" w:rsidRDefault="007F1084" w:rsidP="007F1084">
            <w:pPr>
              <w:pStyle w:val="Estilo1"/>
            </w:pPr>
            <w:r>
              <w:t>16</w:t>
            </w:r>
          </w:p>
        </w:tc>
        <w:tc>
          <w:tcPr>
            <w:tcW w:w="463" w:type="dxa"/>
          </w:tcPr>
          <w:p w14:paraId="754EF19A" w14:textId="31C9880D" w:rsidR="007F1084" w:rsidRDefault="007F1084" w:rsidP="007F1084">
            <w:pPr>
              <w:pStyle w:val="Estilo1"/>
            </w:pPr>
            <w:r>
              <w:t>17</w:t>
            </w:r>
          </w:p>
        </w:tc>
        <w:tc>
          <w:tcPr>
            <w:tcW w:w="463" w:type="dxa"/>
          </w:tcPr>
          <w:p w14:paraId="7097A710" w14:textId="7643D9F6" w:rsidR="007F1084" w:rsidRDefault="007F1084" w:rsidP="007F1084">
            <w:pPr>
              <w:pStyle w:val="Estilo1"/>
            </w:pPr>
            <w:r>
              <w:t>18</w:t>
            </w:r>
          </w:p>
        </w:tc>
        <w:tc>
          <w:tcPr>
            <w:tcW w:w="463" w:type="dxa"/>
          </w:tcPr>
          <w:p w14:paraId="04F1166A" w14:textId="3B9F8756" w:rsidR="007F1084" w:rsidRDefault="007F1084" w:rsidP="007F1084">
            <w:pPr>
              <w:pStyle w:val="Estilo1"/>
            </w:pPr>
            <w:r>
              <w:t>19</w:t>
            </w:r>
          </w:p>
        </w:tc>
        <w:tc>
          <w:tcPr>
            <w:tcW w:w="463" w:type="dxa"/>
          </w:tcPr>
          <w:p w14:paraId="2FF58EE4" w14:textId="15B13BD0" w:rsidR="007F1084" w:rsidRDefault="007F1084" w:rsidP="007F1084">
            <w:pPr>
              <w:pStyle w:val="Estilo1"/>
            </w:pPr>
            <w:r>
              <w:t>20</w:t>
            </w:r>
          </w:p>
        </w:tc>
        <w:tc>
          <w:tcPr>
            <w:tcW w:w="463" w:type="dxa"/>
          </w:tcPr>
          <w:p w14:paraId="7A778502" w14:textId="6352E15B" w:rsidR="007F1084" w:rsidRDefault="007F1084" w:rsidP="007F1084">
            <w:pPr>
              <w:pStyle w:val="Estilo1"/>
            </w:pPr>
            <w:r>
              <w:t>21</w:t>
            </w:r>
          </w:p>
        </w:tc>
        <w:tc>
          <w:tcPr>
            <w:tcW w:w="463" w:type="dxa"/>
          </w:tcPr>
          <w:p w14:paraId="5636A92B" w14:textId="6DAAFB1F" w:rsidR="007F1084" w:rsidRDefault="007F1084" w:rsidP="007F1084">
            <w:pPr>
              <w:pStyle w:val="Estilo1"/>
            </w:pPr>
            <w:r>
              <w:t>22</w:t>
            </w:r>
          </w:p>
        </w:tc>
        <w:tc>
          <w:tcPr>
            <w:tcW w:w="463" w:type="dxa"/>
          </w:tcPr>
          <w:p w14:paraId="0A04B1D0" w14:textId="273551C7" w:rsidR="007F1084" w:rsidRDefault="007F1084" w:rsidP="007F1084">
            <w:pPr>
              <w:pStyle w:val="Estilo1"/>
            </w:pPr>
            <w:r>
              <w:t>23</w:t>
            </w:r>
          </w:p>
        </w:tc>
        <w:tc>
          <w:tcPr>
            <w:tcW w:w="459" w:type="dxa"/>
          </w:tcPr>
          <w:p w14:paraId="71262E35" w14:textId="604BC6FC" w:rsidR="007F1084" w:rsidRDefault="007F1084" w:rsidP="007F1084">
            <w:pPr>
              <w:pStyle w:val="Estilo1"/>
            </w:pPr>
            <w:r>
              <w:t>24</w:t>
            </w:r>
          </w:p>
        </w:tc>
        <w:tc>
          <w:tcPr>
            <w:tcW w:w="459" w:type="dxa"/>
          </w:tcPr>
          <w:p w14:paraId="60C7A98D" w14:textId="47847A9C" w:rsidR="007F1084" w:rsidRDefault="007F1084" w:rsidP="007F1084">
            <w:pPr>
              <w:pStyle w:val="Estilo1"/>
            </w:pPr>
            <w:r>
              <w:t>25</w:t>
            </w:r>
          </w:p>
        </w:tc>
        <w:tc>
          <w:tcPr>
            <w:tcW w:w="459" w:type="dxa"/>
          </w:tcPr>
          <w:p w14:paraId="66C081A1" w14:textId="52F86F64" w:rsidR="007F1084" w:rsidRDefault="007F1084" w:rsidP="007F1084">
            <w:pPr>
              <w:pStyle w:val="Estilo1"/>
            </w:pPr>
            <w:r>
              <w:t>26</w:t>
            </w:r>
          </w:p>
        </w:tc>
        <w:tc>
          <w:tcPr>
            <w:tcW w:w="459" w:type="dxa"/>
          </w:tcPr>
          <w:p w14:paraId="0239DD8D" w14:textId="768301F4" w:rsidR="007F1084" w:rsidRDefault="007F1084" w:rsidP="007F1084">
            <w:pPr>
              <w:pStyle w:val="Estilo1"/>
            </w:pPr>
            <w:r>
              <w:t>27</w:t>
            </w:r>
          </w:p>
        </w:tc>
        <w:tc>
          <w:tcPr>
            <w:tcW w:w="459" w:type="dxa"/>
          </w:tcPr>
          <w:p w14:paraId="00F51875" w14:textId="5991FB86" w:rsidR="007F1084" w:rsidRDefault="007F1084" w:rsidP="007F1084">
            <w:pPr>
              <w:pStyle w:val="Estilo1"/>
            </w:pPr>
            <w:r>
              <w:t>28</w:t>
            </w:r>
          </w:p>
        </w:tc>
        <w:tc>
          <w:tcPr>
            <w:tcW w:w="459" w:type="dxa"/>
          </w:tcPr>
          <w:p w14:paraId="55B7F6C1" w14:textId="3B354803" w:rsidR="007F1084" w:rsidRDefault="007F1084" w:rsidP="007F1084">
            <w:pPr>
              <w:pStyle w:val="Estilo1"/>
            </w:pPr>
            <w:r>
              <w:t>29</w:t>
            </w:r>
          </w:p>
        </w:tc>
        <w:tc>
          <w:tcPr>
            <w:tcW w:w="459" w:type="dxa"/>
          </w:tcPr>
          <w:p w14:paraId="0D822812" w14:textId="70F79AE7" w:rsidR="007F1084" w:rsidRDefault="007F1084" w:rsidP="007F1084">
            <w:pPr>
              <w:pStyle w:val="Estilo1"/>
            </w:pPr>
            <w:r>
              <w:t>30</w:t>
            </w:r>
          </w:p>
        </w:tc>
        <w:tc>
          <w:tcPr>
            <w:tcW w:w="459" w:type="dxa"/>
          </w:tcPr>
          <w:p w14:paraId="5547F8BB" w14:textId="6D769A6C" w:rsidR="007F1084" w:rsidRDefault="007F1084" w:rsidP="007F1084">
            <w:pPr>
              <w:pStyle w:val="Estilo1"/>
            </w:pPr>
            <w:r>
              <w:t>31</w:t>
            </w:r>
          </w:p>
        </w:tc>
        <w:tc>
          <w:tcPr>
            <w:tcW w:w="459" w:type="dxa"/>
          </w:tcPr>
          <w:p w14:paraId="451DEEA2" w14:textId="317FB7A4" w:rsidR="007F1084" w:rsidRDefault="007F1084" w:rsidP="007F1084">
            <w:pPr>
              <w:pStyle w:val="Estilo1"/>
            </w:pPr>
            <w:r>
              <w:t>32</w:t>
            </w:r>
          </w:p>
        </w:tc>
      </w:tr>
      <w:tr w:rsidR="00702924" w14:paraId="50745838" w14:textId="77777777" w:rsidTr="00702924">
        <w:tc>
          <w:tcPr>
            <w:tcW w:w="372" w:type="dxa"/>
            <w:shd w:val="clear" w:color="auto" w:fill="auto"/>
          </w:tcPr>
          <w:p w14:paraId="6774CEAC" w14:textId="77777777" w:rsidR="00EE1B4C" w:rsidRDefault="00EE1B4C" w:rsidP="00705FB2">
            <w:pPr>
              <w:pStyle w:val="Estilo1"/>
            </w:pPr>
            <w:r>
              <w:t>A</w:t>
            </w:r>
          </w:p>
        </w:tc>
        <w:tc>
          <w:tcPr>
            <w:tcW w:w="348" w:type="dxa"/>
            <w:shd w:val="clear" w:color="auto" w:fill="auto"/>
          </w:tcPr>
          <w:p w14:paraId="072989BC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70AD47" w:themeFill="accent6"/>
          </w:tcPr>
          <w:p w14:paraId="5F959E54" w14:textId="77777777" w:rsidR="00EE1B4C" w:rsidRPr="00B5612C" w:rsidRDefault="00EE1B4C" w:rsidP="00705FB2">
            <w:pPr>
              <w:pStyle w:val="Estilo1"/>
              <w:rPr>
                <w:highlight w:val="green"/>
              </w:rPr>
            </w:pPr>
          </w:p>
        </w:tc>
        <w:tc>
          <w:tcPr>
            <w:tcW w:w="349" w:type="dxa"/>
            <w:shd w:val="clear" w:color="auto" w:fill="70AD47" w:themeFill="accent6"/>
          </w:tcPr>
          <w:p w14:paraId="09E7DCBA" w14:textId="77777777" w:rsidR="00EE1B4C" w:rsidRPr="00B5612C" w:rsidRDefault="00EE1B4C" w:rsidP="00705FB2">
            <w:pPr>
              <w:pStyle w:val="Estilo1"/>
              <w:rPr>
                <w:highlight w:val="green"/>
              </w:rPr>
            </w:pPr>
          </w:p>
        </w:tc>
        <w:tc>
          <w:tcPr>
            <w:tcW w:w="349" w:type="dxa"/>
            <w:shd w:val="clear" w:color="auto" w:fill="FFFF00"/>
          </w:tcPr>
          <w:p w14:paraId="1F0B87BD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18633208" w14:textId="77777777" w:rsidR="00EE1B4C" w:rsidRDefault="00EE1B4C" w:rsidP="00705FB2">
            <w:pPr>
              <w:pStyle w:val="Estilo1"/>
            </w:pPr>
          </w:p>
        </w:tc>
        <w:tc>
          <w:tcPr>
            <w:tcW w:w="350" w:type="dxa"/>
            <w:shd w:val="clear" w:color="auto" w:fill="92D050"/>
          </w:tcPr>
          <w:p w14:paraId="3083249D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92D050"/>
          </w:tcPr>
          <w:p w14:paraId="32206E5B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2136724D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40CBB443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61CF4255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6730A878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50BBEB85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544724AF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48571F78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515F2CE3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92D050"/>
          </w:tcPr>
          <w:p w14:paraId="4B49E8B1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92D050"/>
          </w:tcPr>
          <w:p w14:paraId="6D709B2D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13FDF520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10B19622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07D95119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3708EF25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92D050"/>
          </w:tcPr>
          <w:p w14:paraId="6CCB27B8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92D050"/>
          </w:tcPr>
          <w:p w14:paraId="48BFB069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7CDF7BA4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24973811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584EB6D2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5EC87D8A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4C84FC83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24D7FE37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0D40488B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762BB7B0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0632C7D0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65282730" w14:textId="77777777" w:rsidR="00EE1B4C" w:rsidRDefault="00EE1B4C" w:rsidP="00705FB2">
            <w:pPr>
              <w:pStyle w:val="Estilo1"/>
            </w:pPr>
          </w:p>
        </w:tc>
      </w:tr>
      <w:tr w:rsidR="00EE1B4C" w14:paraId="1D816BBB" w14:textId="77777777" w:rsidTr="00702924">
        <w:tc>
          <w:tcPr>
            <w:tcW w:w="372" w:type="dxa"/>
            <w:shd w:val="clear" w:color="auto" w:fill="auto"/>
          </w:tcPr>
          <w:p w14:paraId="1A6938E2" w14:textId="77777777" w:rsidR="00EE1B4C" w:rsidRDefault="00EE1B4C" w:rsidP="00705FB2">
            <w:pPr>
              <w:pStyle w:val="Estilo1"/>
            </w:pPr>
            <w:r>
              <w:t>B</w:t>
            </w:r>
          </w:p>
        </w:tc>
        <w:tc>
          <w:tcPr>
            <w:tcW w:w="348" w:type="dxa"/>
            <w:shd w:val="clear" w:color="auto" w:fill="auto"/>
          </w:tcPr>
          <w:p w14:paraId="51B7F617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auto"/>
          </w:tcPr>
          <w:p w14:paraId="1968AED8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600849D1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92D050"/>
          </w:tcPr>
          <w:p w14:paraId="3904BD5A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92D050"/>
          </w:tcPr>
          <w:p w14:paraId="05E10B27" w14:textId="77777777" w:rsidR="00EE1B4C" w:rsidRDefault="00EE1B4C" w:rsidP="00705FB2">
            <w:pPr>
              <w:pStyle w:val="Estilo1"/>
            </w:pPr>
          </w:p>
        </w:tc>
        <w:tc>
          <w:tcPr>
            <w:tcW w:w="350" w:type="dxa"/>
            <w:shd w:val="clear" w:color="auto" w:fill="FFFF00"/>
          </w:tcPr>
          <w:p w14:paraId="25758866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28FE717F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4454D0B4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04D772BE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5859A555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0228A492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92D050"/>
          </w:tcPr>
          <w:p w14:paraId="6C3E1DB9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92D050"/>
          </w:tcPr>
          <w:p w14:paraId="26073441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7D6C5755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405F6126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261EBFA7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04AB4323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393B448C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31C1767E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65EB8C20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186B84FD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6FD99DD2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0A887F2C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31837475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1B176C32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6C9E7CC6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1725A421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1A16448E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6350C8C3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2D32BE21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0EB4B0F0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44F49C76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77233A53" w14:textId="77777777" w:rsidR="00EE1B4C" w:rsidRDefault="00EE1B4C" w:rsidP="00705FB2">
            <w:pPr>
              <w:pStyle w:val="Estilo1"/>
            </w:pPr>
          </w:p>
        </w:tc>
      </w:tr>
      <w:tr w:rsidR="00702924" w14:paraId="045ABA8C" w14:textId="77777777" w:rsidTr="00D00F2B">
        <w:tc>
          <w:tcPr>
            <w:tcW w:w="372" w:type="dxa"/>
            <w:shd w:val="clear" w:color="auto" w:fill="auto"/>
          </w:tcPr>
          <w:p w14:paraId="090E95DE" w14:textId="77777777" w:rsidR="00EE1B4C" w:rsidRDefault="00EE1B4C" w:rsidP="00705FB2">
            <w:pPr>
              <w:pStyle w:val="Estilo1"/>
            </w:pPr>
            <w:r>
              <w:t>C</w:t>
            </w:r>
          </w:p>
        </w:tc>
        <w:tc>
          <w:tcPr>
            <w:tcW w:w="348" w:type="dxa"/>
            <w:shd w:val="clear" w:color="auto" w:fill="auto"/>
          </w:tcPr>
          <w:p w14:paraId="0F980A37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auto"/>
          </w:tcPr>
          <w:p w14:paraId="56CCAC08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auto"/>
          </w:tcPr>
          <w:p w14:paraId="04F096C3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1CD460E1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1A954765" w14:textId="77777777" w:rsidR="00EE1B4C" w:rsidRDefault="00EE1B4C" w:rsidP="00705FB2">
            <w:pPr>
              <w:pStyle w:val="Estilo1"/>
            </w:pPr>
          </w:p>
        </w:tc>
        <w:tc>
          <w:tcPr>
            <w:tcW w:w="350" w:type="dxa"/>
            <w:shd w:val="clear" w:color="auto" w:fill="FFFF00"/>
          </w:tcPr>
          <w:p w14:paraId="6BE0B53F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26961DA3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92D050"/>
          </w:tcPr>
          <w:p w14:paraId="67FBB17B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92D050"/>
          </w:tcPr>
          <w:p w14:paraId="3DD4AF86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235E7A7A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7A8D6924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1E078D94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22CF3837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02AC5A78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291761D2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01107FED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710847EA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92D050"/>
          </w:tcPr>
          <w:p w14:paraId="65BBCB47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92D050"/>
          </w:tcPr>
          <w:p w14:paraId="70723E21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69C661EF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7AA80807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1B48FE90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5A5AA444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70AD47" w:themeFill="accent6"/>
          </w:tcPr>
          <w:p w14:paraId="625CA941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70AD47" w:themeFill="accent6"/>
          </w:tcPr>
          <w:p w14:paraId="17D619AD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FFFF00"/>
          </w:tcPr>
          <w:p w14:paraId="0BA3CD61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92D050"/>
          </w:tcPr>
          <w:p w14:paraId="260AB950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92D050"/>
          </w:tcPr>
          <w:p w14:paraId="0473F8F3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92D050"/>
          </w:tcPr>
          <w:p w14:paraId="70222F4E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6A7DC9E8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76B7ABCF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7F471EEE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667A7EAE" w14:textId="77777777" w:rsidR="00EE1B4C" w:rsidRDefault="00EE1B4C" w:rsidP="00705FB2">
            <w:pPr>
              <w:pStyle w:val="Estilo1"/>
            </w:pPr>
          </w:p>
        </w:tc>
      </w:tr>
      <w:tr w:rsidR="00702924" w14:paraId="2495632D" w14:textId="77777777" w:rsidTr="00D00F2B">
        <w:tc>
          <w:tcPr>
            <w:tcW w:w="372" w:type="dxa"/>
            <w:shd w:val="clear" w:color="auto" w:fill="auto"/>
          </w:tcPr>
          <w:p w14:paraId="27B33E77" w14:textId="77777777" w:rsidR="00EE1B4C" w:rsidRDefault="00EE1B4C" w:rsidP="00705FB2">
            <w:pPr>
              <w:pStyle w:val="Estilo1"/>
            </w:pPr>
            <w:r>
              <w:t>D</w:t>
            </w:r>
          </w:p>
        </w:tc>
        <w:tc>
          <w:tcPr>
            <w:tcW w:w="348" w:type="dxa"/>
            <w:shd w:val="clear" w:color="auto" w:fill="auto"/>
          </w:tcPr>
          <w:p w14:paraId="22701826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auto"/>
          </w:tcPr>
          <w:p w14:paraId="415B3722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auto"/>
          </w:tcPr>
          <w:p w14:paraId="635ED835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auto"/>
          </w:tcPr>
          <w:p w14:paraId="489966AF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400523F6" w14:textId="77777777" w:rsidR="00EE1B4C" w:rsidRDefault="00EE1B4C" w:rsidP="00705FB2">
            <w:pPr>
              <w:pStyle w:val="Estilo1"/>
            </w:pPr>
          </w:p>
        </w:tc>
        <w:tc>
          <w:tcPr>
            <w:tcW w:w="350" w:type="dxa"/>
            <w:shd w:val="clear" w:color="auto" w:fill="FFFF00"/>
          </w:tcPr>
          <w:p w14:paraId="20416CC9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08F71B63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0AE25991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2892D6C9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92D050"/>
          </w:tcPr>
          <w:p w14:paraId="24469EF5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92D050"/>
          </w:tcPr>
          <w:p w14:paraId="444CF0D9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56C0987C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35A6BD37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58B5BD99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4F376F85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1CBE3276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47A296FC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43870B47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2EC87271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5ADB361C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92D050"/>
          </w:tcPr>
          <w:p w14:paraId="26B7C0F1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72719F2F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0BF4D2C7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4A46C3C8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FFFF00"/>
          </w:tcPr>
          <w:p w14:paraId="17D19EEF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92D050"/>
          </w:tcPr>
          <w:p w14:paraId="5FCAF10B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078E1202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7055967D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1E7B295B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75EE49EB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5196AF9C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1CDBDB9A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398453F3" w14:textId="77777777" w:rsidR="00EE1B4C" w:rsidRDefault="00EE1B4C" w:rsidP="00705FB2">
            <w:pPr>
              <w:pStyle w:val="Estilo1"/>
            </w:pPr>
          </w:p>
        </w:tc>
      </w:tr>
      <w:tr w:rsidR="00EE1B4C" w14:paraId="265FF6A4" w14:textId="77777777" w:rsidTr="00702924">
        <w:tc>
          <w:tcPr>
            <w:tcW w:w="372" w:type="dxa"/>
            <w:shd w:val="clear" w:color="auto" w:fill="auto"/>
          </w:tcPr>
          <w:p w14:paraId="120A7D48" w14:textId="77777777" w:rsidR="00EE1B4C" w:rsidRDefault="00EE1B4C" w:rsidP="00705FB2">
            <w:pPr>
              <w:pStyle w:val="Estilo1"/>
            </w:pPr>
            <w:r>
              <w:t>E</w:t>
            </w:r>
          </w:p>
        </w:tc>
        <w:tc>
          <w:tcPr>
            <w:tcW w:w="348" w:type="dxa"/>
            <w:shd w:val="clear" w:color="auto" w:fill="auto"/>
          </w:tcPr>
          <w:p w14:paraId="3774F505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auto"/>
          </w:tcPr>
          <w:p w14:paraId="1CE88DB2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auto"/>
          </w:tcPr>
          <w:p w14:paraId="2090A714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auto"/>
          </w:tcPr>
          <w:p w14:paraId="686673B1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3D714DCE" w14:textId="77777777" w:rsidR="00EE1B4C" w:rsidRDefault="00EE1B4C" w:rsidP="00705FB2">
            <w:pPr>
              <w:pStyle w:val="Estilo1"/>
            </w:pPr>
          </w:p>
        </w:tc>
        <w:tc>
          <w:tcPr>
            <w:tcW w:w="350" w:type="dxa"/>
            <w:shd w:val="clear" w:color="auto" w:fill="FFFF00"/>
          </w:tcPr>
          <w:p w14:paraId="3EC29F05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4B5B4BB9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0874C7EF" w14:textId="77777777" w:rsidR="00EE1B4C" w:rsidRDefault="00EE1B4C" w:rsidP="00705FB2">
            <w:pPr>
              <w:pStyle w:val="Estilo1"/>
            </w:pPr>
          </w:p>
        </w:tc>
        <w:tc>
          <w:tcPr>
            <w:tcW w:w="349" w:type="dxa"/>
            <w:shd w:val="clear" w:color="auto" w:fill="FFFF00"/>
          </w:tcPr>
          <w:p w14:paraId="0326D97F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04727D0F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37346A77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70E522AC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FFFF00"/>
          </w:tcPr>
          <w:p w14:paraId="21700E08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92D050"/>
          </w:tcPr>
          <w:p w14:paraId="62D711F6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92D050"/>
          </w:tcPr>
          <w:p w14:paraId="6FD8E806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6F4A3054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0C2CF3FD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3398F2EC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0DAC228D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1FB63465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2C04D0DF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4FCDCE1B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2568CC82" w14:textId="77777777" w:rsidR="00EE1B4C" w:rsidRDefault="00EE1B4C" w:rsidP="00705FB2">
            <w:pPr>
              <w:pStyle w:val="Estilo1"/>
            </w:pPr>
          </w:p>
        </w:tc>
        <w:tc>
          <w:tcPr>
            <w:tcW w:w="463" w:type="dxa"/>
            <w:shd w:val="clear" w:color="auto" w:fill="auto"/>
          </w:tcPr>
          <w:p w14:paraId="407A63E1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3256819C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3BB71377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7972953E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3BD463A2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5DFF1E48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1F39A798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01DF3A3B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6BC98BE6" w14:textId="77777777" w:rsidR="00EE1B4C" w:rsidRDefault="00EE1B4C" w:rsidP="00705FB2">
            <w:pPr>
              <w:pStyle w:val="Estilo1"/>
            </w:pPr>
          </w:p>
        </w:tc>
        <w:tc>
          <w:tcPr>
            <w:tcW w:w="459" w:type="dxa"/>
            <w:shd w:val="clear" w:color="auto" w:fill="auto"/>
          </w:tcPr>
          <w:p w14:paraId="2E08E5AD" w14:textId="77777777" w:rsidR="00EE1B4C" w:rsidRDefault="00EE1B4C" w:rsidP="00705FB2">
            <w:pPr>
              <w:pStyle w:val="Estilo1"/>
            </w:pPr>
          </w:p>
        </w:tc>
      </w:tr>
    </w:tbl>
    <w:p w14:paraId="4A85AE6B" w14:textId="77777777" w:rsidR="00EE1B4C" w:rsidRDefault="00EE1B4C" w:rsidP="00EE1B4C">
      <w:pPr>
        <w:pStyle w:val="Estilo1"/>
      </w:pPr>
    </w:p>
    <w:p w14:paraId="05812B99" w14:textId="77777777" w:rsidR="00EE1B4C" w:rsidRPr="00F07862" w:rsidRDefault="00EE1B4C" w:rsidP="00EE1B4C">
      <w:pPr>
        <w:pStyle w:val="Textoindependiente"/>
        <w:rPr>
          <w:rFonts w:asciiTheme="minorHAnsi" w:hAnsiTheme="minorHAnsi" w:cstheme="minorHAnsi"/>
          <w:b/>
          <w:sz w:val="34"/>
        </w:rPr>
      </w:pPr>
    </w:p>
    <w:p w14:paraId="17BEB647" w14:textId="77777777" w:rsidR="00EE1B4C" w:rsidRDefault="00EE1B4C" w:rsidP="00EE1B4C">
      <w:pPr>
        <w:rPr>
          <w:rFonts w:asciiTheme="minorHAnsi" w:hAnsiTheme="minorHAnsi" w:cstheme="minorHAnsi"/>
          <w:b/>
          <w:bCs/>
        </w:rPr>
      </w:pPr>
    </w:p>
    <w:p w14:paraId="0A6370ED" w14:textId="738A17C4" w:rsidR="00EE1B4C" w:rsidRPr="008D2306" w:rsidRDefault="00EE1B4C" w:rsidP="00EE1B4C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Tiempo de espera medio = </w:t>
      </w:r>
      <w:r w:rsidR="00D00F2B">
        <w:rPr>
          <w:rFonts w:asciiTheme="minorHAnsi" w:hAnsiTheme="minorHAnsi" w:cstheme="minorHAnsi"/>
          <w:b/>
          <w:bCs/>
        </w:rPr>
        <w:t>12,6</w:t>
      </w:r>
    </w:p>
    <w:p w14:paraId="4D118584" w14:textId="77777777" w:rsidR="001C1F52" w:rsidRDefault="001C1F52" w:rsidP="00EE1B4C">
      <w:pPr>
        <w:rPr>
          <w:rFonts w:asciiTheme="minorHAnsi" w:hAnsiTheme="minorHAnsi" w:cstheme="minorHAnsi"/>
          <w:b/>
          <w:bCs/>
        </w:rPr>
      </w:pPr>
    </w:p>
    <w:p w14:paraId="369B3D04" w14:textId="03E1FAA9" w:rsidR="00EE1B4C" w:rsidRDefault="00EE1B4C" w:rsidP="00EE1B4C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respuesta medio =</w:t>
      </w:r>
      <w:r w:rsidR="00D00F2B">
        <w:rPr>
          <w:rFonts w:asciiTheme="minorHAnsi" w:hAnsiTheme="minorHAnsi" w:cstheme="minorHAnsi"/>
          <w:b/>
          <w:bCs/>
        </w:rPr>
        <w:t>18,2</w:t>
      </w:r>
    </w:p>
    <w:p w14:paraId="7C5829AE" w14:textId="5D43E408" w:rsidR="00E969EA" w:rsidRDefault="00E969EA" w:rsidP="00EE1B4C">
      <w:pPr>
        <w:rPr>
          <w:rFonts w:asciiTheme="minorHAnsi" w:hAnsiTheme="minorHAnsi" w:cstheme="minorHAnsi"/>
          <w:b/>
          <w:bCs/>
        </w:rPr>
      </w:pPr>
    </w:p>
    <w:p w14:paraId="108FEF6F" w14:textId="7CE137B5" w:rsidR="00E969EA" w:rsidRDefault="00E969EA" w:rsidP="00EE1B4C">
      <w:pPr>
        <w:rPr>
          <w:rFonts w:asciiTheme="minorHAnsi" w:hAnsiTheme="minorHAnsi" w:cstheme="minorHAnsi"/>
          <w:b/>
          <w:bCs/>
        </w:rPr>
      </w:pPr>
    </w:p>
    <w:p w14:paraId="67231868" w14:textId="486C3F26" w:rsidR="00E969EA" w:rsidRDefault="00E969EA" w:rsidP="00EE1B4C">
      <w:pPr>
        <w:rPr>
          <w:rFonts w:asciiTheme="minorHAnsi" w:hAnsiTheme="minorHAnsi" w:cstheme="minorHAnsi"/>
          <w:b/>
          <w:bCs/>
        </w:rPr>
      </w:pPr>
    </w:p>
    <w:p w14:paraId="7BBF67D2" w14:textId="78FEED61" w:rsidR="00E969EA" w:rsidRDefault="00E969EA" w:rsidP="00EE1B4C">
      <w:pPr>
        <w:rPr>
          <w:rFonts w:asciiTheme="minorHAnsi" w:hAnsiTheme="minorHAnsi" w:cstheme="minorHAnsi"/>
          <w:b/>
          <w:bCs/>
        </w:rPr>
      </w:pPr>
    </w:p>
    <w:p w14:paraId="66E59972" w14:textId="113CAA52" w:rsidR="00E969EA" w:rsidRDefault="00E969EA" w:rsidP="00EE1B4C">
      <w:pPr>
        <w:rPr>
          <w:rFonts w:asciiTheme="minorHAnsi" w:hAnsiTheme="minorHAnsi" w:cstheme="minorHAnsi"/>
          <w:b/>
          <w:bCs/>
        </w:rPr>
      </w:pPr>
    </w:p>
    <w:p w14:paraId="5F5EC196" w14:textId="5135815D" w:rsidR="00E969EA" w:rsidRDefault="00E969EA" w:rsidP="00EE1B4C">
      <w:pPr>
        <w:rPr>
          <w:rFonts w:asciiTheme="minorHAnsi" w:hAnsiTheme="minorHAnsi" w:cstheme="minorHAnsi"/>
          <w:b/>
          <w:bCs/>
        </w:rPr>
      </w:pPr>
    </w:p>
    <w:p w14:paraId="0CB0BFE1" w14:textId="73BDCE36" w:rsidR="00E969EA" w:rsidRDefault="00E969EA" w:rsidP="00EE1B4C">
      <w:pPr>
        <w:rPr>
          <w:rFonts w:asciiTheme="minorHAnsi" w:hAnsiTheme="minorHAnsi" w:cstheme="minorHAnsi"/>
          <w:b/>
          <w:bCs/>
        </w:rPr>
      </w:pPr>
    </w:p>
    <w:p w14:paraId="539CE5A7" w14:textId="45231135" w:rsidR="00E969EA" w:rsidRDefault="00E969EA" w:rsidP="00EE1B4C">
      <w:pPr>
        <w:rPr>
          <w:rFonts w:asciiTheme="minorHAnsi" w:hAnsiTheme="minorHAnsi" w:cstheme="minorHAnsi"/>
          <w:b/>
          <w:bCs/>
        </w:rPr>
      </w:pPr>
    </w:p>
    <w:p w14:paraId="6D57FA6A" w14:textId="632E9E61" w:rsidR="00E969EA" w:rsidRDefault="00E969EA" w:rsidP="00EE1B4C">
      <w:pPr>
        <w:rPr>
          <w:rFonts w:asciiTheme="minorHAnsi" w:hAnsiTheme="minorHAnsi" w:cstheme="minorHAnsi"/>
          <w:b/>
          <w:bCs/>
        </w:rPr>
      </w:pPr>
    </w:p>
    <w:p w14:paraId="01715275" w14:textId="77777777" w:rsidR="00E969EA" w:rsidRDefault="00E969EA" w:rsidP="00E969EA">
      <w:pPr>
        <w:pStyle w:val="Estilo1"/>
      </w:pPr>
      <w:r>
        <w:rPr>
          <w:b/>
          <w:sz w:val="24"/>
        </w:rPr>
        <w:lastRenderedPageBreak/>
        <w:t>RR</w:t>
      </w:r>
      <w:r>
        <w:t xml:space="preserve"> (q= 3)</w:t>
      </w:r>
    </w:p>
    <w:p w14:paraId="737501B5" w14:textId="77777777" w:rsidR="00E969EA" w:rsidRDefault="00E969EA" w:rsidP="00E969E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2000"/>
        <w:gridCol w:w="2001"/>
        <w:gridCol w:w="2008"/>
        <w:gridCol w:w="2002"/>
        <w:gridCol w:w="1993"/>
      </w:tblGrid>
      <w:tr w:rsidR="00E969EA" w14:paraId="28D2600F" w14:textId="77777777" w:rsidTr="00E969EA"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F673A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PROCESO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05CC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TIEMPO LLEGADA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321F9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DURACIÓN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B3683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T. COMIENZO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6E62D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T. FINALIZACIÓN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93B17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T. RESPUESTA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CCD08" w14:textId="77777777" w:rsidR="00E969EA" w:rsidRDefault="00E969EA">
            <w:pPr>
              <w:pStyle w:val="Estilo1"/>
              <w:jc w:val="center"/>
              <w:rPr>
                <w:color w:val="FFFFFF" w:themeColor="background1"/>
                <w:lang w:eastAsia="en-US"/>
              </w:rPr>
            </w:pPr>
            <w:r>
              <w:rPr>
                <w:lang w:eastAsia="en-US"/>
              </w:rPr>
              <w:t>T. ESPERA</w:t>
            </w:r>
          </w:p>
        </w:tc>
      </w:tr>
      <w:tr w:rsidR="00E969EA" w14:paraId="7D29853C" w14:textId="77777777" w:rsidTr="00E969EA"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BE31C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A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83D6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7A57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C2E07" w14:textId="5F72C1B8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94E3" w14:textId="614A2D38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20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BA36" w14:textId="556C959A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20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E52C1" w14:textId="3A1E5769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12</w:t>
            </w:r>
          </w:p>
        </w:tc>
      </w:tr>
      <w:tr w:rsidR="00E969EA" w14:paraId="30F4E025" w14:textId="77777777" w:rsidTr="00E969EA"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947CE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B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49129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1BE3D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C1D07" w14:textId="507EA854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25A8E" w14:textId="11B51DEC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14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8B83A" w14:textId="374B5CCA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12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05D37" w14:textId="24AB1897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</w:tr>
      <w:tr w:rsidR="00E969EA" w14:paraId="117B4451" w14:textId="77777777" w:rsidTr="00E969EA"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7CB20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C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62BF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0DDE1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C5D3" w14:textId="47E5078F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DF543" w14:textId="30035B60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27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DB5D" w14:textId="127F0F3A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24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5853" w14:textId="3096CFB5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15</w:t>
            </w:r>
          </w:p>
        </w:tc>
      </w:tr>
      <w:tr w:rsidR="00E969EA" w14:paraId="12CB68E7" w14:textId="77777777" w:rsidTr="00E969EA"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89AF0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D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CB5EB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BABD9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7581" w14:textId="4D60357D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15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AF41" w14:textId="6C0B1E6B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24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1ED7" w14:textId="22F3EEC7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18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E9DC" w14:textId="2C820EF3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14</w:t>
            </w:r>
          </w:p>
        </w:tc>
      </w:tr>
      <w:tr w:rsidR="00E969EA" w14:paraId="37DDEC8A" w14:textId="77777777" w:rsidTr="00E969EA"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42070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E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D3D36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1EFE5" w14:textId="77777777" w:rsidR="00E969EA" w:rsidRDefault="00E969EA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15A3" w14:textId="781EA981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18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C1D8" w14:textId="4D12E69C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18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034B6" w14:textId="639C45FA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11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321A2" w14:textId="0862C5DC" w:rsidR="00E969EA" w:rsidRDefault="00C05552">
            <w:pPr>
              <w:pStyle w:val="Estilo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</w:tr>
    </w:tbl>
    <w:p w14:paraId="57C835CF" w14:textId="77777777" w:rsidR="00E969EA" w:rsidRDefault="00E969EA" w:rsidP="00E969EA">
      <w:pPr>
        <w:pStyle w:val="Estilo1"/>
      </w:pPr>
    </w:p>
    <w:p w14:paraId="36C53193" w14:textId="77777777" w:rsidR="00E969EA" w:rsidRDefault="00E969EA" w:rsidP="00E969EA">
      <w:pPr>
        <w:pStyle w:val="Estilo1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8"/>
        <w:gridCol w:w="335"/>
        <w:gridCol w:w="335"/>
        <w:gridCol w:w="335"/>
        <w:gridCol w:w="335"/>
        <w:gridCol w:w="335"/>
        <w:gridCol w:w="336"/>
        <w:gridCol w:w="335"/>
        <w:gridCol w:w="335"/>
        <w:gridCol w:w="335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E969EA" w14:paraId="0454330D" w14:textId="77777777" w:rsidTr="00E969EA"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B930B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4E124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0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DFB3E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C5935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1E5E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4ED5D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2F43B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06768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D0CE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6485F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36709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4AE4A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F4DE8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11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CB564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12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79DC4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13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C12E9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14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E6304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15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9595C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16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5EE25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17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DE578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18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9193E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19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A2189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20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55F96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21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0B6A9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22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C61F0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23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60748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24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23FDA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25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88137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26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1C77D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27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EDC35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28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28FE7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29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78907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30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0B1E7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31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5B52C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32</w:t>
            </w:r>
          </w:p>
        </w:tc>
      </w:tr>
      <w:tr w:rsidR="00E969EA" w14:paraId="602E6017" w14:textId="77777777" w:rsidTr="00DA7519"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39F0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A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7937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5550255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9473811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C3EBF11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E34AF50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6367C7C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3527498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D4FB2FF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592E149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ED9A914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F382BF9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8FBC2C7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D6C2587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8E8B90F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3104898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2BDC862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5BD3749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6FEC3A3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6A40F11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EE2EAA0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24FC1BC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81951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03854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DCAAD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538B9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DDDF0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7F3AB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B926E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5F59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CDEC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A27C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56164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F3FF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</w:tr>
      <w:tr w:rsidR="00E969EA" w14:paraId="053FB628" w14:textId="77777777" w:rsidTr="00DA7519"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9461E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B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3DF17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2484D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C8EBB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55C9730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C2104EC" w14:textId="77777777" w:rsidR="00E969EA" w:rsidRPr="00D00F2B" w:rsidRDefault="00E969EA">
            <w:pPr>
              <w:pStyle w:val="Estilo1"/>
              <w:rPr>
                <w:highlight w:val="green"/>
                <w:lang w:eastAsia="en-US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9C6AE93" w14:textId="77777777" w:rsidR="00E969EA" w:rsidRPr="00D00F2B" w:rsidRDefault="00E969EA">
            <w:pPr>
              <w:pStyle w:val="Estilo1"/>
              <w:rPr>
                <w:highlight w:val="green"/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623F2E7" w14:textId="77777777" w:rsidR="00E969EA" w:rsidRPr="00D00F2B" w:rsidRDefault="00E969EA">
            <w:pPr>
              <w:pStyle w:val="Estilo1"/>
              <w:rPr>
                <w:highlight w:val="green"/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C2A55EB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F2EF596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7902D79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12D345B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E3E3FC8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521A264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65F9BC9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CE85678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A1B87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ECD08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C6E38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D2AAA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AB12D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BB0BC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80EA4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66418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AE79A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3D496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F6FEF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5FDF6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CB3EA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E10F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D0078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FDE5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40F3C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950DB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</w:tr>
      <w:tr w:rsidR="00E969EA" w14:paraId="7CF60DE5" w14:textId="77777777" w:rsidTr="00DA7519"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BD2C7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C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099D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7A67A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A5303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F78DF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6ECFAAB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C597578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EFC6679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3F3D666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C74C180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630190C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E3DE17C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700431E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01B8D0C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BFED336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9F98DE4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5C5446A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BDE4F28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A8F714C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BFA3A31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972B83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76D25E4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1538BD9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D28CC96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13D7EA4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F304600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9FA4179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0AE7FC5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16886FA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EF991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8F3DD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02400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EF1C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F0094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</w:tr>
      <w:tr w:rsidR="00E969EA" w14:paraId="00F05E9E" w14:textId="77777777" w:rsidTr="00DA7519"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00C1F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D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B389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D8A67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3602A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D27CB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C4608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7459F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6BEC0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350AB5C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8CAB993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43DE503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5878F2A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C8C0764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3044599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5EEAFE3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0DE5EDF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DEA6ED2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5AA5804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2FF5052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7B91C79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386411F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07D2313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BB73717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EC9471F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ABA3AF6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574F33D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45F61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BB525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15364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F2FB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E3DE2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D182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29DC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E19E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</w:tr>
      <w:tr w:rsidR="00E969EA" w14:paraId="16FE5FE3" w14:textId="77777777" w:rsidTr="00DA7519"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A7C63" w14:textId="77777777" w:rsidR="00E969EA" w:rsidRDefault="00E969EA">
            <w:pPr>
              <w:pStyle w:val="Estilo1"/>
              <w:rPr>
                <w:lang w:eastAsia="en-US"/>
              </w:rPr>
            </w:pPr>
            <w:r>
              <w:rPr>
                <w:lang w:eastAsia="en-US"/>
              </w:rPr>
              <w:t>E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A328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9F58F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E3DBD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34221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CD29A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8419A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97AC1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6EE5D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9E36516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3A9EE36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92452C7" w14:textId="77777777" w:rsidR="00E969EA" w:rsidRDefault="00E969EA">
            <w:pPr>
              <w:pStyle w:val="Estilo1"/>
              <w:rPr>
                <w:b/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18868DF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2BFEEA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7DF30EB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864A65F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84F8625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DDA0831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07915F8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04CA096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97DFE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2381DE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A0094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5334A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D6BBC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ADA93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FF3A0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1F9C5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7E0B2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3D63E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F099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02E3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881E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D5F2" w14:textId="77777777" w:rsidR="00E969EA" w:rsidRDefault="00E969EA">
            <w:pPr>
              <w:pStyle w:val="Estilo1"/>
              <w:rPr>
                <w:lang w:eastAsia="en-US"/>
              </w:rPr>
            </w:pPr>
          </w:p>
        </w:tc>
      </w:tr>
    </w:tbl>
    <w:p w14:paraId="37B13911" w14:textId="77777777" w:rsidR="00E969EA" w:rsidRDefault="00E969EA" w:rsidP="00E969EA">
      <w:pPr>
        <w:pStyle w:val="Estilo1"/>
      </w:pPr>
    </w:p>
    <w:p w14:paraId="24E72475" w14:textId="77777777" w:rsidR="00E969EA" w:rsidRDefault="00E969EA" w:rsidP="00E969EA">
      <w:pPr>
        <w:pStyle w:val="Textoindependiente"/>
        <w:rPr>
          <w:rFonts w:asciiTheme="minorHAnsi" w:hAnsiTheme="minorHAnsi" w:cstheme="minorHAnsi"/>
          <w:b/>
          <w:sz w:val="34"/>
        </w:rPr>
      </w:pPr>
    </w:p>
    <w:p w14:paraId="526E69D4" w14:textId="77777777" w:rsidR="00E969EA" w:rsidRDefault="00E969EA" w:rsidP="00E969EA">
      <w:pPr>
        <w:rPr>
          <w:rFonts w:asciiTheme="minorHAnsi" w:hAnsiTheme="minorHAnsi" w:cstheme="minorHAnsi"/>
          <w:b/>
          <w:bCs/>
        </w:rPr>
      </w:pPr>
    </w:p>
    <w:p w14:paraId="70DED53C" w14:textId="5A006B79" w:rsidR="00E969EA" w:rsidRDefault="00E969EA" w:rsidP="00E969EA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espera medio =</w:t>
      </w:r>
      <w:r w:rsidR="008F0784">
        <w:rPr>
          <w:rFonts w:asciiTheme="minorHAnsi" w:hAnsiTheme="minorHAnsi" w:cstheme="minorHAnsi"/>
          <w:b/>
          <w:bCs/>
        </w:rPr>
        <w:t>11,6</w:t>
      </w:r>
    </w:p>
    <w:p w14:paraId="2FA75C3A" w14:textId="77777777" w:rsidR="00E969EA" w:rsidRDefault="00E969EA" w:rsidP="00E969EA">
      <w:pPr>
        <w:rPr>
          <w:rFonts w:asciiTheme="minorHAnsi" w:hAnsiTheme="minorHAnsi" w:cstheme="minorHAnsi"/>
          <w:b/>
          <w:bCs/>
        </w:rPr>
      </w:pPr>
    </w:p>
    <w:p w14:paraId="4289F99B" w14:textId="6F35B773" w:rsidR="00E969EA" w:rsidRDefault="00E969EA" w:rsidP="00E969EA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respuesta medio =</w:t>
      </w:r>
      <w:r w:rsidR="008F0784">
        <w:rPr>
          <w:rFonts w:asciiTheme="minorHAnsi" w:hAnsiTheme="minorHAnsi" w:cstheme="minorHAnsi"/>
          <w:b/>
          <w:bCs/>
        </w:rPr>
        <w:t>17</w:t>
      </w:r>
    </w:p>
    <w:p w14:paraId="423995A9" w14:textId="77777777" w:rsidR="00E969EA" w:rsidRDefault="00E969EA" w:rsidP="00E969EA">
      <w:pPr>
        <w:rPr>
          <w:rFonts w:asciiTheme="minorHAnsi" w:hAnsiTheme="minorHAnsi" w:cstheme="minorHAnsi"/>
          <w:b/>
          <w:bCs/>
        </w:rPr>
      </w:pPr>
    </w:p>
    <w:p w14:paraId="025E9F69" w14:textId="0316280F" w:rsidR="00E969EA" w:rsidRDefault="00E969EA" w:rsidP="00EE1B4C">
      <w:pPr>
        <w:rPr>
          <w:rFonts w:asciiTheme="minorHAnsi" w:hAnsiTheme="minorHAnsi" w:cstheme="minorHAnsi"/>
          <w:b/>
          <w:bCs/>
        </w:rPr>
      </w:pPr>
    </w:p>
    <w:p w14:paraId="040B81AD" w14:textId="77777777" w:rsidR="00E969EA" w:rsidRPr="008D2306" w:rsidRDefault="00E969EA" w:rsidP="00EE1B4C">
      <w:pPr>
        <w:rPr>
          <w:rFonts w:asciiTheme="minorHAnsi" w:hAnsiTheme="minorHAnsi" w:cstheme="minorHAnsi"/>
          <w:b/>
          <w:bCs/>
        </w:rPr>
      </w:pPr>
    </w:p>
    <w:sectPr w:rsidR="00E969EA" w:rsidRPr="008D2306" w:rsidSect="00243C60">
      <w:headerReference w:type="default" r:id="rId7"/>
      <w:pgSz w:w="16838" w:h="11906" w:orient="landscape"/>
      <w:pgMar w:top="1448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FB611D" w14:textId="77777777" w:rsidR="00D80998" w:rsidRDefault="00D80998" w:rsidP="00672A3F">
      <w:r>
        <w:separator/>
      </w:r>
    </w:p>
  </w:endnote>
  <w:endnote w:type="continuationSeparator" w:id="0">
    <w:p w14:paraId="4055FA80" w14:textId="77777777" w:rsidR="00D80998" w:rsidRDefault="00D80998" w:rsidP="00672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BEA82F" w14:textId="77777777" w:rsidR="00D80998" w:rsidRDefault="00D80998" w:rsidP="00672A3F">
      <w:r>
        <w:separator/>
      </w:r>
    </w:p>
  </w:footnote>
  <w:footnote w:type="continuationSeparator" w:id="0">
    <w:p w14:paraId="31437B73" w14:textId="77777777" w:rsidR="00D80998" w:rsidRDefault="00D80998" w:rsidP="00672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71579C" w14:textId="7E9C8D60" w:rsidR="00BE2CF7" w:rsidRPr="00BE2CF7" w:rsidRDefault="00BE2CF7">
    <w:pPr>
      <w:pStyle w:val="Encabezado"/>
      <w:rPr>
        <w:b/>
      </w:rPr>
    </w:pPr>
    <w:r w:rsidRPr="00BE2CF7">
      <w:rPr>
        <w:b/>
      </w:rPr>
      <w:t>Hecho por: Cristian Redondo Cervantes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43427"/>
    <w:multiLevelType w:val="hybridMultilevel"/>
    <w:tmpl w:val="6C207EEA"/>
    <w:lvl w:ilvl="0" w:tplc="15E8CAB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86EB6"/>
    <w:multiLevelType w:val="hybridMultilevel"/>
    <w:tmpl w:val="22CE84E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D0764"/>
    <w:multiLevelType w:val="hybridMultilevel"/>
    <w:tmpl w:val="83829D3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3F6A7C"/>
    <w:multiLevelType w:val="hybridMultilevel"/>
    <w:tmpl w:val="C83C1C76"/>
    <w:lvl w:ilvl="0" w:tplc="4D9AA2D4">
      <w:start w:val="1"/>
      <w:numFmt w:val="decimal"/>
      <w:lvlText w:val="%1."/>
      <w:lvlJc w:val="left"/>
      <w:pPr>
        <w:ind w:left="501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s-ES" w:bidi="es-ES"/>
      </w:rPr>
    </w:lvl>
    <w:lvl w:ilvl="1" w:tplc="0F4EA454">
      <w:start w:val="1"/>
      <w:numFmt w:val="lowerLetter"/>
      <w:lvlText w:val="%2."/>
      <w:lvlJc w:val="left"/>
      <w:pPr>
        <w:ind w:left="933" w:hanging="432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s-ES" w:eastAsia="es-ES" w:bidi="es-ES"/>
      </w:rPr>
    </w:lvl>
    <w:lvl w:ilvl="2" w:tplc="BDD2B748">
      <w:numFmt w:val="bullet"/>
      <w:lvlText w:val="•"/>
      <w:lvlJc w:val="left"/>
      <w:pPr>
        <w:ind w:left="1811" w:hanging="432"/>
      </w:pPr>
      <w:rPr>
        <w:rFonts w:hint="default"/>
        <w:lang w:val="es-ES" w:eastAsia="es-ES" w:bidi="es-ES"/>
      </w:rPr>
    </w:lvl>
    <w:lvl w:ilvl="3" w:tplc="F4949904">
      <w:numFmt w:val="bullet"/>
      <w:lvlText w:val="•"/>
      <w:lvlJc w:val="left"/>
      <w:pPr>
        <w:ind w:left="2682" w:hanging="432"/>
      </w:pPr>
      <w:rPr>
        <w:rFonts w:hint="default"/>
        <w:lang w:val="es-ES" w:eastAsia="es-ES" w:bidi="es-ES"/>
      </w:rPr>
    </w:lvl>
    <w:lvl w:ilvl="4" w:tplc="CD5E410A">
      <w:numFmt w:val="bullet"/>
      <w:lvlText w:val="•"/>
      <w:lvlJc w:val="left"/>
      <w:pPr>
        <w:ind w:left="3553" w:hanging="432"/>
      </w:pPr>
      <w:rPr>
        <w:rFonts w:hint="default"/>
        <w:lang w:val="es-ES" w:eastAsia="es-ES" w:bidi="es-ES"/>
      </w:rPr>
    </w:lvl>
    <w:lvl w:ilvl="5" w:tplc="6F80ECE8">
      <w:numFmt w:val="bullet"/>
      <w:lvlText w:val="•"/>
      <w:lvlJc w:val="left"/>
      <w:pPr>
        <w:ind w:left="4424" w:hanging="432"/>
      </w:pPr>
      <w:rPr>
        <w:rFonts w:hint="default"/>
        <w:lang w:val="es-ES" w:eastAsia="es-ES" w:bidi="es-ES"/>
      </w:rPr>
    </w:lvl>
    <w:lvl w:ilvl="6" w:tplc="2D36C176">
      <w:numFmt w:val="bullet"/>
      <w:lvlText w:val="•"/>
      <w:lvlJc w:val="left"/>
      <w:pPr>
        <w:ind w:left="5295" w:hanging="432"/>
      </w:pPr>
      <w:rPr>
        <w:rFonts w:hint="default"/>
        <w:lang w:val="es-ES" w:eastAsia="es-ES" w:bidi="es-ES"/>
      </w:rPr>
    </w:lvl>
    <w:lvl w:ilvl="7" w:tplc="7E74BCA2">
      <w:numFmt w:val="bullet"/>
      <w:lvlText w:val="•"/>
      <w:lvlJc w:val="left"/>
      <w:pPr>
        <w:ind w:left="6166" w:hanging="432"/>
      </w:pPr>
      <w:rPr>
        <w:rFonts w:hint="default"/>
        <w:lang w:val="es-ES" w:eastAsia="es-ES" w:bidi="es-ES"/>
      </w:rPr>
    </w:lvl>
    <w:lvl w:ilvl="8" w:tplc="44166576">
      <w:numFmt w:val="bullet"/>
      <w:lvlText w:val="•"/>
      <w:lvlJc w:val="left"/>
      <w:pPr>
        <w:ind w:left="7037" w:hanging="432"/>
      </w:pPr>
      <w:rPr>
        <w:rFonts w:hint="default"/>
        <w:lang w:val="es-ES" w:eastAsia="es-ES" w:bidi="es-ES"/>
      </w:rPr>
    </w:lvl>
  </w:abstractNum>
  <w:abstractNum w:abstractNumId="4" w15:restartNumberingAfterBreak="0">
    <w:nsid w:val="592E15B3"/>
    <w:multiLevelType w:val="hybridMultilevel"/>
    <w:tmpl w:val="5D4A45A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448F8"/>
    <w:multiLevelType w:val="hybridMultilevel"/>
    <w:tmpl w:val="FA3C6602"/>
    <w:lvl w:ilvl="0" w:tplc="C6DA485C">
      <w:start w:val="1"/>
      <w:numFmt w:val="decimal"/>
      <w:pStyle w:val="Preguntas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4D2"/>
    <w:rsid w:val="000023FF"/>
    <w:rsid w:val="00080F90"/>
    <w:rsid w:val="000D1BE4"/>
    <w:rsid w:val="000E0458"/>
    <w:rsid w:val="0010583B"/>
    <w:rsid w:val="00156B00"/>
    <w:rsid w:val="00192355"/>
    <w:rsid w:val="001C02FC"/>
    <w:rsid w:val="001C1F52"/>
    <w:rsid w:val="001D24DA"/>
    <w:rsid w:val="001D4A6D"/>
    <w:rsid w:val="001F348F"/>
    <w:rsid w:val="00243C60"/>
    <w:rsid w:val="00287CF8"/>
    <w:rsid w:val="002916D0"/>
    <w:rsid w:val="002C3B83"/>
    <w:rsid w:val="00385092"/>
    <w:rsid w:val="003E454E"/>
    <w:rsid w:val="00477B46"/>
    <w:rsid w:val="004E13F6"/>
    <w:rsid w:val="005065D7"/>
    <w:rsid w:val="0054213F"/>
    <w:rsid w:val="005B4E52"/>
    <w:rsid w:val="005E001E"/>
    <w:rsid w:val="00672A3F"/>
    <w:rsid w:val="006942CF"/>
    <w:rsid w:val="00702924"/>
    <w:rsid w:val="007662BD"/>
    <w:rsid w:val="007B0903"/>
    <w:rsid w:val="007D11E9"/>
    <w:rsid w:val="007E647E"/>
    <w:rsid w:val="007F1084"/>
    <w:rsid w:val="0082192D"/>
    <w:rsid w:val="00874B28"/>
    <w:rsid w:val="008D2306"/>
    <w:rsid w:val="008F0784"/>
    <w:rsid w:val="00976246"/>
    <w:rsid w:val="00994AA2"/>
    <w:rsid w:val="0099723E"/>
    <w:rsid w:val="009A54D2"/>
    <w:rsid w:val="009D7CD1"/>
    <w:rsid w:val="00A31DFB"/>
    <w:rsid w:val="00A511CE"/>
    <w:rsid w:val="00A82E89"/>
    <w:rsid w:val="00B10278"/>
    <w:rsid w:val="00B45509"/>
    <w:rsid w:val="00B5612C"/>
    <w:rsid w:val="00BA2046"/>
    <w:rsid w:val="00BE05B8"/>
    <w:rsid w:val="00BE2CF7"/>
    <w:rsid w:val="00BF1C70"/>
    <w:rsid w:val="00C0471A"/>
    <w:rsid w:val="00C05552"/>
    <w:rsid w:val="00C2138B"/>
    <w:rsid w:val="00C30683"/>
    <w:rsid w:val="00C567EC"/>
    <w:rsid w:val="00C66855"/>
    <w:rsid w:val="00C96366"/>
    <w:rsid w:val="00CA2E22"/>
    <w:rsid w:val="00D00F2B"/>
    <w:rsid w:val="00D80998"/>
    <w:rsid w:val="00DA7519"/>
    <w:rsid w:val="00DB2C26"/>
    <w:rsid w:val="00DD46EE"/>
    <w:rsid w:val="00DE24F0"/>
    <w:rsid w:val="00E1027F"/>
    <w:rsid w:val="00E240AF"/>
    <w:rsid w:val="00E969EA"/>
    <w:rsid w:val="00EE1B4C"/>
    <w:rsid w:val="00EE2132"/>
    <w:rsid w:val="00F07862"/>
    <w:rsid w:val="00F51DA5"/>
    <w:rsid w:val="00FA1787"/>
    <w:rsid w:val="00FB26FE"/>
    <w:rsid w:val="00FB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8EA49E"/>
  <w15:chartTrackingRefBased/>
  <w15:docId w15:val="{6AF16E66-5BC6-414B-A0BD-05B0BF3CB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16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916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2A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2A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2A3F"/>
  </w:style>
  <w:style w:type="paragraph" w:styleId="Piedepgina">
    <w:name w:val="footer"/>
    <w:basedOn w:val="Normal"/>
    <w:link w:val="PiedepginaCar"/>
    <w:uiPriority w:val="99"/>
    <w:unhideWhenUsed/>
    <w:rsid w:val="00672A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A3F"/>
  </w:style>
  <w:style w:type="character" w:customStyle="1" w:styleId="Ttulo2Car">
    <w:name w:val="Título 2 Car"/>
    <w:basedOn w:val="Fuentedeprrafopredeter"/>
    <w:link w:val="Ttulo2"/>
    <w:uiPriority w:val="9"/>
    <w:rsid w:val="00672A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1"/>
    <w:qFormat/>
    <w:rsid w:val="002916D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916D0"/>
    <w:rPr>
      <w:rFonts w:ascii="Times New Roman" w:eastAsia="Times New Roman" w:hAnsi="Times New Roman" w:cs="Times New Roman"/>
      <w:sz w:val="24"/>
      <w:szCs w:val="24"/>
      <w:lang w:eastAsia="es-ES" w:bidi="es-ES"/>
    </w:rPr>
  </w:style>
  <w:style w:type="paragraph" w:styleId="Prrafodelista">
    <w:name w:val="List Paragraph"/>
    <w:basedOn w:val="Normal"/>
    <w:link w:val="PrrafodelistaCar"/>
    <w:uiPriority w:val="1"/>
    <w:qFormat/>
    <w:rsid w:val="002916D0"/>
    <w:pPr>
      <w:spacing w:before="120"/>
      <w:ind w:left="933" w:hanging="433"/>
    </w:pPr>
  </w:style>
  <w:style w:type="character" w:customStyle="1" w:styleId="Ttulo1Car">
    <w:name w:val="Título 1 Car"/>
    <w:basedOn w:val="Fuentedeprrafopredeter"/>
    <w:link w:val="Ttulo1"/>
    <w:uiPriority w:val="9"/>
    <w:rsid w:val="002916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character" w:styleId="nfasisintenso">
    <w:name w:val="Intense Emphasis"/>
    <w:basedOn w:val="Fuentedeprrafopredeter"/>
    <w:uiPriority w:val="21"/>
    <w:qFormat/>
    <w:rsid w:val="002916D0"/>
    <w:rPr>
      <w:i/>
      <w:iCs/>
      <w:color w:val="4472C4" w:themeColor="accent1"/>
    </w:rPr>
  </w:style>
  <w:style w:type="paragraph" w:customStyle="1" w:styleId="Preguntas">
    <w:name w:val="Preguntas"/>
    <w:basedOn w:val="Prrafodelista"/>
    <w:link w:val="PreguntasCar"/>
    <w:qFormat/>
    <w:rsid w:val="002916D0"/>
    <w:pPr>
      <w:numPr>
        <w:numId w:val="2"/>
      </w:numPr>
    </w:pPr>
    <w:rPr>
      <w:rFonts w:asciiTheme="minorHAnsi" w:hAnsiTheme="minorHAnsi" w:cstheme="minorHAnsi"/>
      <w:b/>
      <w:bCs/>
      <w:color w:val="44546A" w:themeColor="text2"/>
    </w:rPr>
  </w:style>
  <w:style w:type="paragraph" w:customStyle="1" w:styleId="Estilo1">
    <w:name w:val="Estilo1"/>
    <w:basedOn w:val="Normal"/>
    <w:link w:val="Estilo1Car"/>
    <w:qFormat/>
    <w:rsid w:val="002916D0"/>
    <w:rPr>
      <w:rFonts w:asciiTheme="minorHAnsi" w:hAnsiTheme="minorHAnsi" w:cstheme="minorHAnsi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2916D0"/>
    <w:rPr>
      <w:rFonts w:ascii="Times New Roman" w:eastAsia="Times New Roman" w:hAnsi="Times New Roman" w:cs="Times New Roman"/>
      <w:lang w:eastAsia="es-ES" w:bidi="es-ES"/>
    </w:rPr>
  </w:style>
  <w:style w:type="character" w:customStyle="1" w:styleId="PreguntasCar">
    <w:name w:val="Preguntas Car"/>
    <w:basedOn w:val="PrrafodelistaCar"/>
    <w:link w:val="Preguntas"/>
    <w:rsid w:val="002916D0"/>
    <w:rPr>
      <w:rFonts w:ascii="Times New Roman" w:eastAsia="Times New Roman" w:hAnsi="Times New Roman" w:cstheme="minorHAnsi"/>
      <w:b/>
      <w:bCs/>
      <w:color w:val="44546A" w:themeColor="text2"/>
      <w:lang w:eastAsia="es-ES" w:bidi="es-ES"/>
    </w:rPr>
  </w:style>
  <w:style w:type="character" w:customStyle="1" w:styleId="Estilo1Car">
    <w:name w:val="Estilo1 Car"/>
    <w:basedOn w:val="Fuentedeprrafopredeter"/>
    <w:link w:val="Estilo1"/>
    <w:rsid w:val="002916D0"/>
    <w:rPr>
      <w:rFonts w:eastAsia="Times New Roman" w:cstheme="minorHAnsi"/>
      <w:lang w:eastAsia="es-ES" w:bidi="es-ES"/>
    </w:rPr>
  </w:style>
  <w:style w:type="table" w:styleId="Tablaconcuadrcula">
    <w:name w:val="Table Grid"/>
    <w:basedOn w:val="Tablanormal"/>
    <w:uiPriority w:val="39"/>
    <w:rsid w:val="009A5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4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l\Google%20Drive\Docencia\2020%20Pedro%20Espinosa\plantilla-p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plantilla-pe.dotx</Template>
  <TotalTime>83</TotalTime>
  <Pages>5</Pages>
  <Words>488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jservian</dc:creator>
  <cp:keywords/>
  <dc:description/>
  <cp:lastModifiedBy>Cristian Redondo Cervantes</cp:lastModifiedBy>
  <cp:revision>10</cp:revision>
  <cp:lastPrinted>2024-10-27T10:27:00Z</cp:lastPrinted>
  <dcterms:created xsi:type="dcterms:W3CDTF">2025-10-30T17:50:00Z</dcterms:created>
  <dcterms:modified xsi:type="dcterms:W3CDTF">2025-11-14T18:34:00Z</dcterms:modified>
</cp:coreProperties>
</file>