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D92C4C" w14:textId="20232B0B" w:rsidR="00364880" w:rsidRDefault="00FB62F5" w:rsidP="006E2A97">
      <w:pPr>
        <w:pStyle w:val="Ttulo1"/>
      </w:pPr>
      <w:r>
        <w:t xml:space="preserve">Práctica </w:t>
      </w:r>
      <w:r w:rsidR="004C1FAE">
        <w:t>2</w:t>
      </w:r>
      <w:r>
        <w:t>.</w:t>
      </w:r>
      <w:r w:rsidR="004C1FAE">
        <w:t>2</w:t>
      </w:r>
      <w:r w:rsidR="00364880">
        <w:t xml:space="preserve"> Planificación de procesos (II)</w:t>
      </w:r>
    </w:p>
    <w:p w14:paraId="00370DD5" w14:textId="720583D0" w:rsidR="006E2A97" w:rsidRPr="006E2A97" w:rsidRDefault="006E2A97" w:rsidP="006E2A97">
      <w:pPr>
        <w:rPr>
          <w:b/>
          <w:sz w:val="52"/>
          <w:szCs w:val="52"/>
        </w:rPr>
      </w:pPr>
      <w:r w:rsidRPr="006E2A97">
        <w:rPr>
          <w:b/>
          <w:sz w:val="52"/>
          <w:szCs w:val="52"/>
        </w:rPr>
        <w:t>FIFO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124"/>
      </w:tblGrid>
      <w:tr w:rsidR="002C590C" w14:paraId="7F31A3A2" w14:textId="77777777" w:rsidTr="00AA23BF">
        <w:trPr>
          <w:jc w:val="center"/>
        </w:trPr>
        <w:tc>
          <w:tcPr>
            <w:tcW w:w="2123" w:type="dxa"/>
          </w:tcPr>
          <w:p w14:paraId="0285126A" w14:textId="77777777" w:rsidR="002C590C" w:rsidRDefault="002C590C" w:rsidP="00AA23BF">
            <w:pPr>
              <w:pStyle w:val="Estilo1"/>
              <w:jc w:val="center"/>
            </w:pPr>
            <w:r>
              <w:t>Proceso</w:t>
            </w:r>
          </w:p>
        </w:tc>
        <w:tc>
          <w:tcPr>
            <w:tcW w:w="2123" w:type="dxa"/>
          </w:tcPr>
          <w:p w14:paraId="462025D4" w14:textId="657CAD57" w:rsidR="002C590C" w:rsidRDefault="00AA23BF" w:rsidP="00AA23BF">
            <w:pPr>
              <w:pStyle w:val="Estilo1"/>
              <w:jc w:val="center"/>
            </w:pPr>
            <w:r>
              <w:t>T. LL</w:t>
            </w:r>
          </w:p>
        </w:tc>
        <w:tc>
          <w:tcPr>
            <w:tcW w:w="2124" w:type="dxa"/>
          </w:tcPr>
          <w:p w14:paraId="5A580E22" w14:textId="65931F85" w:rsidR="002C590C" w:rsidRDefault="00AA23BF" w:rsidP="00AA23BF">
            <w:pPr>
              <w:pStyle w:val="Estilo1"/>
              <w:jc w:val="center"/>
            </w:pPr>
            <w:r>
              <w:t>D</w:t>
            </w:r>
          </w:p>
        </w:tc>
      </w:tr>
      <w:tr w:rsidR="002C590C" w14:paraId="55F51D34" w14:textId="77777777" w:rsidTr="00AA23BF">
        <w:trPr>
          <w:jc w:val="center"/>
        </w:trPr>
        <w:tc>
          <w:tcPr>
            <w:tcW w:w="2123" w:type="dxa"/>
          </w:tcPr>
          <w:p w14:paraId="2E5F6AB9" w14:textId="63A8AB2A" w:rsidR="002C590C" w:rsidRDefault="009715A6" w:rsidP="00AA23BF">
            <w:pPr>
              <w:pStyle w:val="Estilo1"/>
              <w:jc w:val="center"/>
            </w:pPr>
            <w:r>
              <w:t>A</w:t>
            </w:r>
          </w:p>
        </w:tc>
        <w:tc>
          <w:tcPr>
            <w:tcW w:w="2123" w:type="dxa"/>
          </w:tcPr>
          <w:p w14:paraId="1D8E1234" w14:textId="575E2D56" w:rsidR="002C590C" w:rsidRDefault="00D20483" w:rsidP="00AA23BF">
            <w:pPr>
              <w:pStyle w:val="Estilo1"/>
              <w:jc w:val="center"/>
            </w:pPr>
            <w:r>
              <w:t>0</w:t>
            </w:r>
          </w:p>
        </w:tc>
        <w:tc>
          <w:tcPr>
            <w:tcW w:w="2124" w:type="dxa"/>
          </w:tcPr>
          <w:p w14:paraId="6E5D03F1" w14:textId="5E66C14E" w:rsidR="002C590C" w:rsidRDefault="00D20483" w:rsidP="00D20483">
            <w:pPr>
              <w:pStyle w:val="Estilo1"/>
              <w:jc w:val="center"/>
            </w:pPr>
            <w:r>
              <w:t>3</w:t>
            </w:r>
          </w:p>
        </w:tc>
      </w:tr>
      <w:tr w:rsidR="002C590C" w14:paraId="4E8C3695" w14:textId="77777777" w:rsidTr="00AA23BF">
        <w:trPr>
          <w:jc w:val="center"/>
        </w:trPr>
        <w:tc>
          <w:tcPr>
            <w:tcW w:w="2123" w:type="dxa"/>
          </w:tcPr>
          <w:p w14:paraId="376E3958" w14:textId="16316FDB" w:rsidR="002C590C" w:rsidRDefault="009715A6" w:rsidP="00AA23BF">
            <w:pPr>
              <w:pStyle w:val="Estilo1"/>
              <w:jc w:val="center"/>
            </w:pPr>
            <w:r>
              <w:t>B</w:t>
            </w:r>
          </w:p>
        </w:tc>
        <w:tc>
          <w:tcPr>
            <w:tcW w:w="2123" w:type="dxa"/>
          </w:tcPr>
          <w:p w14:paraId="1A9AC807" w14:textId="3B3BA3FE" w:rsidR="002C590C" w:rsidRDefault="00D20483" w:rsidP="00AA23BF">
            <w:pPr>
              <w:pStyle w:val="Estilo1"/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3EF86CF7" w14:textId="5A9A81ED" w:rsidR="002C590C" w:rsidRDefault="00D20483" w:rsidP="00D20483">
            <w:pPr>
              <w:pStyle w:val="Estilo1"/>
              <w:jc w:val="center"/>
            </w:pPr>
            <w:r>
              <w:t>8</w:t>
            </w:r>
          </w:p>
        </w:tc>
      </w:tr>
      <w:tr w:rsidR="002C590C" w14:paraId="443B3FA2" w14:textId="77777777" w:rsidTr="00AA23BF">
        <w:trPr>
          <w:jc w:val="center"/>
        </w:trPr>
        <w:tc>
          <w:tcPr>
            <w:tcW w:w="2123" w:type="dxa"/>
          </w:tcPr>
          <w:p w14:paraId="7416D914" w14:textId="239A5ACD" w:rsidR="002C590C" w:rsidRDefault="009715A6" w:rsidP="00AA23BF">
            <w:pPr>
              <w:pStyle w:val="Estilo1"/>
              <w:jc w:val="center"/>
            </w:pPr>
            <w:r>
              <w:t>C</w:t>
            </w:r>
          </w:p>
        </w:tc>
        <w:tc>
          <w:tcPr>
            <w:tcW w:w="2123" w:type="dxa"/>
          </w:tcPr>
          <w:p w14:paraId="2B92C423" w14:textId="254051B9" w:rsidR="002C590C" w:rsidRDefault="00D20483" w:rsidP="00AA23BF">
            <w:pPr>
              <w:pStyle w:val="Estilo1"/>
              <w:jc w:val="center"/>
            </w:pPr>
            <w:r>
              <w:t>2</w:t>
            </w:r>
          </w:p>
        </w:tc>
        <w:tc>
          <w:tcPr>
            <w:tcW w:w="2124" w:type="dxa"/>
          </w:tcPr>
          <w:p w14:paraId="387B2D89" w14:textId="6A5273B8" w:rsidR="002C590C" w:rsidRDefault="00D20483" w:rsidP="00D20483">
            <w:pPr>
              <w:pStyle w:val="Estilo1"/>
              <w:jc w:val="center"/>
            </w:pPr>
            <w:r>
              <w:t>4</w:t>
            </w:r>
          </w:p>
        </w:tc>
      </w:tr>
      <w:tr w:rsidR="002C590C" w14:paraId="2A53A0E4" w14:textId="77777777" w:rsidTr="00AA23BF">
        <w:trPr>
          <w:jc w:val="center"/>
        </w:trPr>
        <w:tc>
          <w:tcPr>
            <w:tcW w:w="2123" w:type="dxa"/>
          </w:tcPr>
          <w:p w14:paraId="3004F66E" w14:textId="24745176" w:rsidR="002C590C" w:rsidRDefault="009715A6" w:rsidP="00AA23BF">
            <w:pPr>
              <w:pStyle w:val="Estilo1"/>
              <w:jc w:val="center"/>
            </w:pPr>
            <w:r>
              <w:t>D</w:t>
            </w:r>
          </w:p>
        </w:tc>
        <w:tc>
          <w:tcPr>
            <w:tcW w:w="2123" w:type="dxa"/>
          </w:tcPr>
          <w:p w14:paraId="496EA5DD" w14:textId="6775F126" w:rsidR="002C590C" w:rsidRDefault="00D20483" w:rsidP="00AA23BF">
            <w:pPr>
              <w:pStyle w:val="Estilo1"/>
              <w:jc w:val="center"/>
            </w:pPr>
            <w:r>
              <w:t>3</w:t>
            </w:r>
          </w:p>
        </w:tc>
        <w:tc>
          <w:tcPr>
            <w:tcW w:w="2124" w:type="dxa"/>
          </w:tcPr>
          <w:p w14:paraId="34DDE933" w14:textId="1C98A0D0" w:rsidR="002C590C" w:rsidRDefault="00D20483" w:rsidP="00D20483">
            <w:pPr>
              <w:pStyle w:val="Estilo1"/>
              <w:jc w:val="center"/>
            </w:pPr>
            <w:r>
              <w:t>5</w:t>
            </w:r>
          </w:p>
        </w:tc>
      </w:tr>
      <w:tr w:rsidR="002C590C" w14:paraId="2624D9F5" w14:textId="77777777" w:rsidTr="00AA23BF">
        <w:trPr>
          <w:jc w:val="center"/>
        </w:trPr>
        <w:tc>
          <w:tcPr>
            <w:tcW w:w="2123" w:type="dxa"/>
          </w:tcPr>
          <w:p w14:paraId="6550196D" w14:textId="504FD550" w:rsidR="002C590C" w:rsidRDefault="009715A6" w:rsidP="00AA23BF">
            <w:pPr>
              <w:pStyle w:val="Estilo1"/>
              <w:jc w:val="center"/>
            </w:pPr>
            <w:r>
              <w:t>E</w:t>
            </w:r>
          </w:p>
        </w:tc>
        <w:tc>
          <w:tcPr>
            <w:tcW w:w="2123" w:type="dxa"/>
          </w:tcPr>
          <w:p w14:paraId="4CEC5931" w14:textId="5DCDA4B1" w:rsidR="002C590C" w:rsidRDefault="00D20483" w:rsidP="00AA23BF">
            <w:pPr>
              <w:pStyle w:val="Estilo1"/>
              <w:jc w:val="center"/>
            </w:pPr>
            <w:r>
              <w:t>4</w:t>
            </w:r>
          </w:p>
        </w:tc>
        <w:tc>
          <w:tcPr>
            <w:tcW w:w="2124" w:type="dxa"/>
          </w:tcPr>
          <w:p w14:paraId="22268A8A" w14:textId="77777777" w:rsidR="002C590C" w:rsidRDefault="002C590C" w:rsidP="00AA23BF">
            <w:pPr>
              <w:pStyle w:val="Estilo1"/>
              <w:jc w:val="center"/>
            </w:pPr>
            <w:r>
              <w:t>2</w:t>
            </w:r>
          </w:p>
        </w:tc>
      </w:tr>
      <w:tr w:rsidR="002C590C" w14:paraId="4E1B5EC0" w14:textId="77777777" w:rsidTr="00AA23BF">
        <w:trPr>
          <w:jc w:val="center"/>
        </w:trPr>
        <w:tc>
          <w:tcPr>
            <w:tcW w:w="2123" w:type="dxa"/>
          </w:tcPr>
          <w:p w14:paraId="6ECA4758" w14:textId="6007EFA0" w:rsidR="002C590C" w:rsidRDefault="009715A6" w:rsidP="00AA23BF">
            <w:pPr>
              <w:pStyle w:val="Estilo1"/>
              <w:jc w:val="center"/>
            </w:pPr>
            <w:r>
              <w:t>F</w:t>
            </w:r>
          </w:p>
        </w:tc>
        <w:tc>
          <w:tcPr>
            <w:tcW w:w="2123" w:type="dxa"/>
          </w:tcPr>
          <w:p w14:paraId="611FF5C6" w14:textId="37E83659" w:rsidR="002C590C" w:rsidRDefault="00D20483" w:rsidP="00AA23BF">
            <w:pPr>
              <w:pStyle w:val="Estilo1"/>
              <w:jc w:val="center"/>
            </w:pPr>
            <w:r>
              <w:t>5</w:t>
            </w:r>
          </w:p>
        </w:tc>
        <w:tc>
          <w:tcPr>
            <w:tcW w:w="2124" w:type="dxa"/>
          </w:tcPr>
          <w:p w14:paraId="2224A20B" w14:textId="77777777" w:rsidR="002C590C" w:rsidRDefault="002C590C" w:rsidP="00AA23BF">
            <w:pPr>
              <w:pStyle w:val="Estilo1"/>
              <w:jc w:val="center"/>
            </w:pPr>
            <w:r>
              <w:t>3</w:t>
            </w:r>
          </w:p>
        </w:tc>
      </w:tr>
    </w:tbl>
    <w:p w14:paraId="36707EB8" w14:textId="665DDDC3" w:rsidR="00D514B2" w:rsidRDefault="006E2A97" w:rsidP="002916D0">
      <w:pPr>
        <w:pStyle w:val="Textoindependiente"/>
        <w:rPr>
          <w:b/>
          <w:sz w:val="34"/>
        </w:rPr>
      </w:pPr>
      <w:r>
        <w:rPr>
          <w:b/>
          <w:sz w:val="34"/>
        </w:rPr>
        <w:t>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R = 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F – (T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LL -1)</w:t>
      </w:r>
    </w:p>
    <w:p w14:paraId="4714D58B" w14:textId="22A1D942" w:rsidR="006E2A97" w:rsidRDefault="006E2A97" w:rsidP="002916D0">
      <w:pPr>
        <w:pStyle w:val="Textoindependiente"/>
        <w:rPr>
          <w:b/>
          <w:sz w:val="34"/>
        </w:rPr>
      </w:pPr>
      <w:r>
        <w:rPr>
          <w:b/>
          <w:sz w:val="34"/>
        </w:rPr>
        <w:t>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E = 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R - 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2294"/>
        <w:gridCol w:w="2000"/>
        <w:gridCol w:w="1802"/>
        <w:gridCol w:w="2207"/>
        <w:gridCol w:w="2002"/>
        <w:gridCol w:w="1993"/>
      </w:tblGrid>
      <w:tr w:rsidR="0039203C" w14:paraId="244D30ED" w14:textId="77777777" w:rsidTr="0039203C">
        <w:tc>
          <w:tcPr>
            <w:tcW w:w="1696" w:type="dxa"/>
          </w:tcPr>
          <w:p w14:paraId="2FF40869" w14:textId="581E3115" w:rsidR="0039203C" w:rsidRPr="0039203C" w:rsidRDefault="0039203C" w:rsidP="0039203C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PROCESO</w:t>
            </w:r>
          </w:p>
        </w:tc>
        <w:tc>
          <w:tcPr>
            <w:tcW w:w="2294" w:type="dxa"/>
          </w:tcPr>
          <w:p w14:paraId="3FF36435" w14:textId="02889704" w:rsidR="0039203C" w:rsidRPr="0039203C" w:rsidRDefault="006E2A97" w:rsidP="0039203C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</w:t>
            </w:r>
            <w:r w:rsidR="00AA23BF">
              <w:rPr>
                <w:b/>
              </w:rPr>
              <w:t xml:space="preserve">. </w:t>
            </w:r>
            <w:r>
              <w:rPr>
                <w:b/>
              </w:rPr>
              <w:t xml:space="preserve">LL </w:t>
            </w:r>
          </w:p>
        </w:tc>
        <w:tc>
          <w:tcPr>
            <w:tcW w:w="2000" w:type="dxa"/>
          </w:tcPr>
          <w:p w14:paraId="77582AB4" w14:textId="63D14260" w:rsidR="0039203C" w:rsidRPr="0039203C" w:rsidRDefault="006E2A97" w:rsidP="0039203C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802" w:type="dxa"/>
          </w:tcPr>
          <w:p w14:paraId="0C6B3959" w14:textId="35F0C808" w:rsidR="0039203C" w:rsidRPr="0039203C" w:rsidRDefault="0039203C" w:rsidP="0039203C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T. COMIENZO</w:t>
            </w:r>
          </w:p>
        </w:tc>
        <w:tc>
          <w:tcPr>
            <w:tcW w:w="2207" w:type="dxa"/>
          </w:tcPr>
          <w:p w14:paraId="0883CBD9" w14:textId="2F2BD328" w:rsidR="0039203C" w:rsidRPr="0039203C" w:rsidRDefault="006E2A97" w:rsidP="0039203C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F</w:t>
            </w:r>
          </w:p>
        </w:tc>
        <w:tc>
          <w:tcPr>
            <w:tcW w:w="2002" w:type="dxa"/>
          </w:tcPr>
          <w:p w14:paraId="4330065E" w14:textId="5529C075" w:rsidR="0039203C" w:rsidRPr="0039203C" w:rsidRDefault="006E2A97" w:rsidP="0039203C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R</w:t>
            </w:r>
          </w:p>
        </w:tc>
        <w:tc>
          <w:tcPr>
            <w:tcW w:w="1993" w:type="dxa"/>
          </w:tcPr>
          <w:p w14:paraId="24712961" w14:textId="603513E0" w:rsidR="0039203C" w:rsidRPr="0039203C" w:rsidRDefault="0039203C" w:rsidP="0039203C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T. ESPERA</w:t>
            </w:r>
          </w:p>
        </w:tc>
      </w:tr>
      <w:tr w:rsidR="00350BA8" w14:paraId="10E970D8" w14:textId="77777777" w:rsidTr="0039203C">
        <w:tc>
          <w:tcPr>
            <w:tcW w:w="1696" w:type="dxa"/>
          </w:tcPr>
          <w:p w14:paraId="405AC0E6" w14:textId="77777777" w:rsidR="00350BA8" w:rsidRDefault="00350BA8" w:rsidP="00350BA8">
            <w:pPr>
              <w:pStyle w:val="Estilo1"/>
              <w:jc w:val="center"/>
            </w:pPr>
            <w:r>
              <w:t>A</w:t>
            </w:r>
          </w:p>
        </w:tc>
        <w:tc>
          <w:tcPr>
            <w:tcW w:w="2294" w:type="dxa"/>
          </w:tcPr>
          <w:p w14:paraId="74A7185C" w14:textId="6328DDD9" w:rsidR="00350BA8" w:rsidRDefault="00350BA8" w:rsidP="00350BA8">
            <w:pPr>
              <w:pStyle w:val="Estilo1"/>
              <w:jc w:val="center"/>
            </w:pPr>
            <w:r>
              <w:t>0</w:t>
            </w:r>
          </w:p>
        </w:tc>
        <w:tc>
          <w:tcPr>
            <w:tcW w:w="2000" w:type="dxa"/>
          </w:tcPr>
          <w:p w14:paraId="495E7556" w14:textId="4CAEF73B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1802" w:type="dxa"/>
          </w:tcPr>
          <w:p w14:paraId="47C83E15" w14:textId="28278550" w:rsidR="00350BA8" w:rsidRDefault="00350BA8" w:rsidP="00350BA8">
            <w:pPr>
              <w:pStyle w:val="Estilo1"/>
              <w:jc w:val="center"/>
            </w:pPr>
            <w:r>
              <w:t>0</w:t>
            </w:r>
          </w:p>
        </w:tc>
        <w:tc>
          <w:tcPr>
            <w:tcW w:w="2207" w:type="dxa"/>
          </w:tcPr>
          <w:p w14:paraId="68027D4C" w14:textId="0F320391" w:rsidR="00350BA8" w:rsidRDefault="00350BA8" w:rsidP="00350BA8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02" w:type="dxa"/>
          </w:tcPr>
          <w:p w14:paraId="428DCC5D" w14:textId="0CBF7951" w:rsidR="00350BA8" w:rsidRDefault="00350BA8" w:rsidP="00350BA8">
            <w:pPr>
              <w:pStyle w:val="Estilo1"/>
              <w:jc w:val="center"/>
            </w:pPr>
            <w:r>
              <w:t>2 – (0 – 1) = 3</w:t>
            </w:r>
          </w:p>
        </w:tc>
        <w:tc>
          <w:tcPr>
            <w:tcW w:w="1993" w:type="dxa"/>
          </w:tcPr>
          <w:p w14:paraId="54E5DA02" w14:textId="289DCF46" w:rsidR="00350BA8" w:rsidRDefault="00350BA8" w:rsidP="00350BA8">
            <w:pPr>
              <w:pStyle w:val="Estilo1"/>
              <w:jc w:val="center"/>
            </w:pPr>
            <w:r>
              <w:t>3 – 3 = 0</w:t>
            </w:r>
          </w:p>
        </w:tc>
      </w:tr>
      <w:tr w:rsidR="00350BA8" w14:paraId="25CDF651" w14:textId="77777777" w:rsidTr="0039203C">
        <w:tc>
          <w:tcPr>
            <w:tcW w:w="1696" w:type="dxa"/>
          </w:tcPr>
          <w:p w14:paraId="669ADA72" w14:textId="77777777" w:rsidR="00350BA8" w:rsidRDefault="00350BA8" w:rsidP="00350BA8">
            <w:pPr>
              <w:pStyle w:val="Estilo1"/>
              <w:jc w:val="center"/>
            </w:pPr>
            <w:r>
              <w:t>B</w:t>
            </w:r>
          </w:p>
        </w:tc>
        <w:tc>
          <w:tcPr>
            <w:tcW w:w="2294" w:type="dxa"/>
          </w:tcPr>
          <w:p w14:paraId="5DBB284B" w14:textId="31D3C665" w:rsidR="00350BA8" w:rsidRDefault="00350BA8" w:rsidP="00350BA8">
            <w:pPr>
              <w:pStyle w:val="Estilo1"/>
              <w:jc w:val="center"/>
            </w:pPr>
            <w:r>
              <w:t>1</w:t>
            </w:r>
          </w:p>
        </w:tc>
        <w:tc>
          <w:tcPr>
            <w:tcW w:w="2000" w:type="dxa"/>
          </w:tcPr>
          <w:p w14:paraId="7005C020" w14:textId="6F4F6BAC" w:rsidR="00350BA8" w:rsidRDefault="00350BA8" w:rsidP="00350BA8">
            <w:pPr>
              <w:pStyle w:val="Estilo1"/>
              <w:jc w:val="center"/>
            </w:pPr>
            <w:r>
              <w:t>8</w:t>
            </w:r>
          </w:p>
        </w:tc>
        <w:tc>
          <w:tcPr>
            <w:tcW w:w="1802" w:type="dxa"/>
          </w:tcPr>
          <w:p w14:paraId="27A887A2" w14:textId="492588C5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2207" w:type="dxa"/>
          </w:tcPr>
          <w:p w14:paraId="07681D02" w14:textId="3FFCCD53" w:rsidR="00350BA8" w:rsidRDefault="00350BA8" w:rsidP="00350BA8">
            <w:pPr>
              <w:pStyle w:val="Estilo1"/>
              <w:jc w:val="center"/>
            </w:pPr>
            <w:r>
              <w:t>10</w:t>
            </w:r>
          </w:p>
        </w:tc>
        <w:tc>
          <w:tcPr>
            <w:tcW w:w="2002" w:type="dxa"/>
          </w:tcPr>
          <w:p w14:paraId="402D9052" w14:textId="605DC83C" w:rsidR="00350BA8" w:rsidRDefault="00350BA8" w:rsidP="00350BA8">
            <w:pPr>
              <w:pStyle w:val="Estilo1"/>
              <w:jc w:val="center"/>
            </w:pPr>
            <w:r>
              <w:t>10 – (1 – 1) = 10</w:t>
            </w:r>
          </w:p>
        </w:tc>
        <w:tc>
          <w:tcPr>
            <w:tcW w:w="1993" w:type="dxa"/>
          </w:tcPr>
          <w:p w14:paraId="2F067547" w14:textId="08D792E5" w:rsidR="00350BA8" w:rsidRDefault="00350BA8" w:rsidP="00350BA8">
            <w:pPr>
              <w:pStyle w:val="Estilo1"/>
              <w:jc w:val="center"/>
            </w:pPr>
            <w:r>
              <w:t>10 – 8 = 2</w:t>
            </w:r>
          </w:p>
        </w:tc>
      </w:tr>
      <w:tr w:rsidR="00350BA8" w14:paraId="1E1EABFD" w14:textId="77777777" w:rsidTr="0039203C">
        <w:tc>
          <w:tcPr>
            <w:tcW w:w="1696" w:type="dxa"/>
          </w:tcPr>
          <w:p w14:paraId="696F4CE0" w14:textId="77777777" w:rsidR="00350BA8" w:rsidRDefault="00350BA8" w:rsidP="00350BA8">
            <w:pPr>
              <w:pStyle w:val="Estilo1"/>
              <w:jc w:val="center"/>
            </w:pPr>
            <w:r>
              <w:t>C</w:t>
            </w:r>
          </w:p>
        </w:tc>
        <w:tc>
          <w:tcPr>
            <w:tcW w:w="2294" w:type="dxa"/>
          </w:tcPr>
          <w:p w14:paraId="6DE52A34" w14:textId="246ECE22" w:rsidR="00350BA8" w:rsidRDefault="00350BA8" w:rsidP="00350BA8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00" w:type="dxa"/>
          </w:tcPr>
          <w:p w14:paraId="0B90FE43" w14:textId="54E28C23" w:rsidR="00350BA8" w:rsidRDefault="00350BA8" w:rsidP="00350BA8">
            <w:pPr>
              <w:pStyle w:val="Estilo1"/>
              <w:jc w:val="center"/>
            </w:pPr>
            <w:r>
              <w:t>4</w:t>
            </w:r>
          </w:p>
        </w:tc>
        <w:tc>
          <w:tcPr>
            <w:tcW w:w="1802" w:type="dxa"/>
          </w:tcPr>
          <w:p w14:paraId="5476FD12" w14:textId="512B20A6" w:rsidR="00350BA8" w:rsidRDefault="00350BA8" w:rsidP="00350BA8">
            <w:pPr>
              <w:pStyle w:val="Estilo1"/>
              <w:jc w:val="center"/>
            </w:pPr>
            <w:r>
              <w:t>11</w:t>
            </w:r>
          </w:p>
        </w:tc>
        <w:tc>
          <w:tcPr>
            <w:tcW w:w="2207" w:type="dxa"/>
          </w:tcPr>
          <w:p w14:paraId="73D7863C" w14:textId="7E9068C0" w:rsidR="00350BA8" w:rsidRDefault="00350BA8" w:rsidP="00350BA8">
            <w:pPr>
              <w:pStyle w:val="Estilo1"/>
              <w:jc w:val="center"/>
            </w:pPr>
            <w:r>
              <w:t>14</w:t>
            </w:r>
          </w:p>
        </w:tc>
        <w:tc>
          <w:tcPr>
            <w:tcW w:w="2002" w:type="dxa"/>
          </w:tcPr>
          <w:p w14:paraId="2E459ED0" w14:textId="050F95E6" w:rsidR="00350BA8" w:rsidRDefault="00350BA8" w:rsidP="00350BA8">
            <w:pPr>
              <w:pStyle w:val="Estilo1"/>
              <w:jc w:val="center"/>
            </w:pPr>
            <w:r>
              <w:t>14 – (2 – 1) = 13</w:t>
            </w:r>
          </w:p>
        </w:tc>
        <w:tc>
          <w:tcPr>
            <w:tcW w:w="1993" w:type="dxa"/>
          </w:tcPr>
          <w:p w14:paraId="3FEA6482" w14:textId="41F64DAE" w:rsidR="00350BA8" w:rsidRDefault="00350BA8" w:rsidP="00350BA8">
            <w:pPr>
              <w:pStyle w:val="Estilo1"/>
              <w:jc w:val="center"/>
            </w:pPr>
            <w:r>
              <w:t>13 – 4 = 9</w:t>
            </w:r>
          </w:p>
        </w:tc>
      </w:tr>
      <w:tr w:rsidR="00350BA8" w14:paraId="4A09723B" w14:textId="77777777" w:rsidTr="0039203C">
        <w:tc>
          <w:tcPr>
            <w:tcW w:w="1696" w:type="dxa"/>
          </w:tcPr>
          <w:p w14:paraId="19B8DDCE" w14:textId="77777777" w:rsidR="00350BA8" w:rsidRDefault="00350BA8" w:rsidP="00350BA8">
            <w:pPr>
              <w:pStyle w:val="Estilo1"/>
              <w:jc w:val="center"/>
            </w:pPr>
            <w:r>
              <w:t>D</w:t>
            </w:r>
          </w:p>
        </w:tc>
        <w:tc>
          <w:tcPr>
            <w:tcW w:w="2294" w:type="dxa"/>
          </w:tcPr>
          <w:p w14:paraId="6421F9F5" w14:textId="49E6C618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2000" w:type="dxa"/>
          </w:tcPr>
          <w:p w14:paraId="067F08D8" w14:textId="1226EEDD" w:rsidR="00350BA8" w:rsidRDefault="00350BA8" w:rsidP="00350BA8">
            <w:pPr>
              <w:pStyle w:val="Estilo1"/>
              <w:jc w:val="center"/>
            </w:pPr>
            <w:r>
              <w:t>5</w:t>
            </w:r>
          </w:p>
        </w:tc>
        <w:tc>
          <w:tcPr>
            <w:tcW w:w="1802" w:type="dxa"/>
          </w:tcPr>
          <w:p w14:paraId="5282FBF7" w14:textId="210EDDBC" w:rsidR="00350BA8" w:rsidRDefault="00350BA8" w:rsidP="00350BA8">
            <w:pPr>
              <w:pStyle w:val="Estilo1"/>
              <w:jc w:val="center"/>
            </w:pPr>
            <w:r>
              <w:t>15</w:t>
            </w:r>
          </w:p>
        </w:tc>
        <w:tc>
          <w:tcPr>
            <w:tcW w:w="2207" w:type="dxa"/>
          </w:tcPr>
          <w:p w14:paraId="06092719" w14:textId="525D40C0" w:rsidR="00350BA8" w:rsidRDefault="00350BA8" w:rsidP="00350BA8">
            <w:pPr>
              <w:pStyle w:val="Estilo1"/>
              <w:jc w:val="center"/>
            </w:pPr>
            <w:r>
              <w:t>19</w:t>
            </w:r>
          </w:p>
        </w:tc>
        <w:tc>
          <w:tcPr>
            <w:tcW w:w="2002" w:type="dxa"/>
          </w:tcPr>
          <w:p w14:paraId="282DA0EE" w14:textId="5E89DC37" w:rsidR="00350BA8" w:rsidRDefault="00350BA8" w:rsidP="00350BA8">
            <w:pPr>
              <w:pStyle w:val="Estilo1"/>
              <w:jc w:val="center"/>
            </w:pPr>
            <w:r>
              <w:t>19 – (3 – 1) = 17</w:t>
            </w:r>
          </w:p>
        </w:tc>
        <w:tc>
          <w:tcPr>
            <w:tcW w:w="1993" w:type="dxa"/>
          </w:tcPr>
          <w:p w14:paraId="7983A2CC" w14:textId="69D21B58" w:rsidR="00350BA8" w:rsidRDefault="00350BA8" w:rsidP="00350BA8">
            <w:pPr>
              <w:pStyle w:val="Estilo1"/>
              <w:jc w:val="center"/>
            </w:pPr>
            <w:r>
              <w:t>17 – 5 = 12</w:t>
            </w:r>
          </w:p>
        </w:tc>
      </w:tr>
      <w:tr w:rsidR="00350BA8" w14:paraId="63F5A69C" w14:textId="77777777" w:rsidTr="0039203C">
        <w:tc>
          <w:tcPr>
            <w:tcW w:w="1696" w:type="dxa"/>
          </w:tcPr>
          <w:p w14:paraId="677020AA" w14:textId="77777777" w:rsidR="00350BA8" w:rsidRDefault="00350BA8" w:rsidP="00350BA8">
            <w:pPr>
              <w:pStyle w:val="Estilo1"/>
              <w:jc w:val="center"/>
            </w:pPr>
            <w:r>
              <w:t>E</w:t>
            </w:r>
          </w:p>
        </w:tc>
        <w:tc>
          <w:tcPr>
            <w:tcW w:w="2294" w:type="dxa"/>
          </w:tcPr>
          <w:p w14:paraId="53A214CA" w14:textId="354A5518" w:rsidR="00350BA8" w:rsidRDefault="00350BA8" w:rsidP="00350BA8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00" w:type="dxa"/>
          </w:tcPr>
          <w:p w14:paraId="0C046CF7" w14:textId="7AA64715" w:rsidR="00350BA8" w:rsidRDefault="00350BA8" w:rsidP="00350BA8">
            <w:pPr>
              <w:pStyle w:val="Estilo1"/>
              <w:jc w:val="center"/>
            </w:pPr>
            <w:r>
              <w:t>2</w:t>
            </w:r>
          </w:p>
        </w:tc>
        <w:tc>
          <w:tcPr>
            <w:tcW w:w="1802" w:type="dxa"/>
          </w:tcPr>
          <w:p w14:paraId="20D50292" w14:textId="3C6FF85A" w:rsidR="00350BA8" w:rsidRDefault="00350BA8" w:rsidP="00350BA8">
            <w:pPr>
              <w:pStyle w:val="Estilo1"/>
              <w:jc w:val="center"/>
            </w:pPr>
            <w:r>
              <w:t>20</w:t>
            </w:r>
          </w:p>
        </w:tc>
        <w:tc>
          <w:tcPr>
            <w:tcW w:w="2207" w:type="dxa"/>
          </w:tcPr>
          <w:p w14:paraId="26D04F6A" w14:textId="2E97786D" w:rsidR="00350BA8" w:rsidRDefault="00350BA8" w:rsidP="00350BA8">
            <w:pPr>
              <w:pStyle w:val="Estilo1"/>
              <w:jc w:val="center"/>
            </w:pPr>
            <w:r>
              <w:t>21</w:t>
            </w:r>
          </w:p>
        </w:tc>
        <w:tc>
          <w:tcPr>
            <w:tcW w:w="2002" w:type="dxa"/>
          </w:tcPr>
          <w:p w14:paraId="20836E13" w14:textId="03F3BE60" w:rsidR="00350BA8" w:rsidRDefault="00350BA8" w:rsidP="00350BA8">
            <w:pPr>
              <w:pStyle w:val="Estilo1"/>
              <w:jc w:val="center"/>
            </w:pPr>
            <w:r>
              <w:t>21 – (4 – 1) = 18</w:t>
            </w:r>
          </w:p>
        </w:tc>
        <w:tc>
          <w:tcPr>
            <w:tcW w:w="1993" w:type="dxa"/>
          </w:tcPr>
          <w:p w14:paraId="6D229D33" w14:textId="38DB1502" w:rsidR="00350BA8" w:rsidRDefault="00350BA8" w:rsidP="00350BA8">
            <w:pPr>
              <w:pStyle w:val="Estilo1"/>
              <w:jc w:val="center"/>
            </w:pPr>
            <w:r>
              <w:t>18 – 2 = 16</w:t>
            </w:r>
          </w:p>
        </w:tc>
      </w:tr>
      <w:tr w:rsidR="00350BA8" w14:paraId="2D81B3E6" w14:textId="77777777" w:rsidTr="0039203C">
        <w:tc>
          <w:tcPr>
            <w:tcW w:w="1696" w:type="dxa"/>
          </w:tcPr>
          <w:p w14:paraId="10DAADEC" w14:textId="63DF576B" w:rsidR="00350BA8" w:rsidRDefault="00350BA8" w:rsidP="00350BA8">
            <w:pPr>
              <w:pStyle w:val="Estilo1"/>
              <w:jc w:val="center"/>
            </w:pPr>
            <w:r>
              <w:t>F</w:t>
            </w:r>
          </w:p>
        </w:tc>
        <w:tc>
          <w:tcPr>
            <w:tcW w:w="2294" w:type="dxa"/>
          </w:tcPr>
          <w:p w14:paraId="304EE09F" w14:textId="7FAF5368" w:rsidR="00350BA8" w:rsidRDefault="00350BA8" w:rsidP="00350BA8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00" w:type="dxa"/>
          </w:tcPr>
          <w:p w14:paraId="5D0BFBD7" w14:textId="5801F6AD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1802" w:type="dxa"/>
          </w:tcPr>
          <w:p w14:paraId="2FC95D45" w14:textId="47C1C70A" w:rsidR="00350BA8" w:rsidRDefault="00350BA8" w:rsidP="00350BA8">
            <w:pPr>
              <w:pStyle w:val="Estilo1"/>
              <w:jc w:val="center"/>
            </w:pPr>
            <w:r>
              <w:t>22</w:t>
            </w:r>
          </w:p>
        </w:tc>
        <w:tc>
          <w:tcPr>
            <w:tcW w:w="2207" w:type="dxa"/>
          </w:tcPr>
          <w:p w14:paraId="5B0BE4B3" w14:textId="6FFDB840" w:rsidR="00350BA8" w:rsidRDefault="00350BA8" w:rsidP="00350BA8">
            <w:pPr>
              <w:pStyle w:val="Estilo1"/>
              <w:jc w:val="center"/>
            </w:pPr>
            <w:r>
              <w:t>24</w:t>
            </w:r>
          </w:p>
        </w:tc>
        <w:tc>
          <w:tcPr>
            <w:tcW w:w="2002" w:type="dxa"/>
          </w:tcPr>
          <w:p w14:paraId="72518F8D" w14:textId="7392657C" w:rsidR="00350BA8" w:rsidRDefault="00350BA8" w:rsidP="00350BA8">
            <w:pPr>
              <w:pStyle w:val="Estilo1"/>
              <w:jc w:val="center"/>
            </w:pPr>
            <w:r>
              <w:t>24 – (5 – 1) = 20</w:t>
            </w:r>
          </w:p>
        </w:tc>
        <w:tc>
          <w:tcPr>
            <w:tcW w:w="1993" w:type="dxa"/>
          </w:tcPr>
          <w:p w14:paraId="3DFCFCF9" w14:textId="524C3829" w:rsidR="00350BA8" w:rsidRDefault="00350BA8" w:rsidP="00350BA8">
            <w:pPr>
              <w:pStyle w:val="Estilo1"/>
              <w:jc w:val="center"/>
            </w:pPr>
            <w:r>
              <w:t>20 – 3 = 17</w:t>
            </w:r>
          </w:p>
        </w:tc>
      </w:tr>
    </w:tbl>
    <w:p w14:paraId="1E211FFF" w14:textId="77777777" w:rsidR="00D514B2" w:rsidRDefault="00D514B2" w:rsidP="002916D0">
      <w:pPr>
        <w:pStyle w:val="Textoindependiente"/>
        <w:rPr>
          <w:b/>
          <w:sz w:val="3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5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350BA8" w14:paraId="23B71FFF" w14:textId="77777777" w:rsidTr="00350BA8">
        <w:tc>
          <w:tcPr>
            <w:tcW w:w="365" w:type="dxa"/>
          </w:tcPr>
          <w:p w14:paraId="61B7603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52F344D8" w14:textId="77F56E2B" w:rsidR="00350BA8" w:rsidRDefault="00350BA8" w:rsidP="00350BA8">
            <w:pPr>
              <w:pStyle w:val="Estilo1"/>
            </w:pPr>
            <w:r>
              <w:t>0</w:t>
            </w:r>
          </w:p>
        </w:tc>
        <w:tc>
          <w:tcPr>
            <w:tcW w:w="341" w:type="dxa"/>
          </w:tcPr>
          <w:p w14:paraId="59A50003" w14:textId="492AED1E" w:rsidR="00350BA8" w:rsidRDefault="00350BA8" w:rsidP="00350BA8">
            <w:pPr>
              <w:pStyle w:val="Estilo1"/>
            </w:pPr>
            <w:r>
              <w:t>1</w:t>
            </w:r>
          </w:p>
        </w:tc>
        <w:tc>
          <w:tcPr>
            <w:tcW w:w="341" w:type="dxa"/>
          </w:tcPr>
          <w:p w14:paraId="29FE625C" w14:textId="7CA8B502" w:rsidR="00350BA8" w:rsidRDefault="00350BA8" w:rsidP="00350BA8">
            <w:pPr>
              <w:pStyle w:val="Estilo1"/>
            </w:pPr>
            <w:r>
              <w:t>2</w:t>
            </w:r>
          </w:p>
        </w:tc>
        <w:tc>
          <w:tcPr>
            <w:tcW w:w="341" w:type="dxa"/>
          </w:tcPr>
          <w:p w14:paraId="1F103326" w14:textId="5E4DB8B2" w:rsidR="00350BA8" w:rsidRDefault="00350BA8" w:rsidP="00350BA8">
            <w:pPr>
              <w:pStyle w:val="Estilo1"/>
            </w:pPr>
            <w:r>
              <w:t>3</w:t>
            </w:r>
          </w:p>
        </w:tc>
        <w:tc>
          <w:tcPr>
            <w:tcW w:w="341" w:type="dxa"/>
          </w:tcPr>
          <w:p w14:paraId="4B86F678" w14:textId="0D4B295D" w:rsidR="00350BA8" w:rsidRDefault="00350BA8" w:rsidP="00350BA8">
            <w:pPr>
              <w:pStyle w:val="Estilo1"/>
            </w:pPr>
            <w:r>
              <w:t>4</w:t>
            </w:r>
          </w:p>
        </w:tc>
        <w:tc>
          <w:tcPr>
            <w:tcW w:w="341" w:type="dxa"/>
          </w:tcPr>
          <w:p w14:paraId="13AA463E" w14:textId="6AEB1345" w:rsidR="00350BA8" w:rsidRDefault="00350BA8" w:rsidP="00350BA8">
            <w:pPr>
              <w:pStyle w:val="Estilo1"/>
            </w:pPr>
            <w:r>
              <w:t>5</w:t>
            </w:r>
          </w:p>
        </w:tc>
        <w:tc>
          <w:tcPr>
            <w:tcW w:w="341" w:type="dxa"/>
          </w:tcPr>
          <w:p w14:paraId="06557A8A" w14:textId="1426450F" w:rsidR="00350BA8" w:rsidRDefault="00350BA8" w:rsidP="00350BA8">
            <w:pPr>
              <w:pStyle w:val="Estilo1"/>
            </w:pPr>
            <w:r>
              <w:t>6</w:t>
            </w:r>
          </w:p>
        </w:tc>
        <w:tc>
          <w:tcPr>
            <w:tcW w:w="341" w:type="dxa"/>
          </w:tcPr>
          <w:p w14:paraId="184AB496" w14:textId="393EE1F7" w:rsidR="00350BA8" w:rsidRDefault="00350BA8" w:rsidP="00350BA8">
            <w:pPr>
              <w:pStyle w:val="Estilo1"/>
            </w:pPr>
            <w:r>
              <w:t>7</w:t>
            </w:r>
          </w:p>
        </w:tc>
        <w:tc>
          <w:tcPr>
            <w:tcW w:w="341" w:type="dxa"/>
          </w:tcPr>
          <w:p w14:paraId="04FE97AB" w14:textId="1D452A59" w:rsidR="00350BA8" w:rsidRDefault="00350BA8" w:rsidP="00350BA8">
            <w:pPr>
              <w:pStyle w:val="Estilo1"/>
            </w:pPr>
            <w:r>
              <w:t>8</w:t>
            </w:r>
          </w:p>
        </w:tc>
        <w:tc>
          <w:tcPr>
            <w:tcW w:w="356" w:type="dxa"/>
          </w:tcPr>
          <w:p w14:paraId="360D1EF0" w14:textId="33B42573" w:rsidR="00350BA8" w:rsidRDefault="00350BA8" w:rsidP="00350BA8">
            <w:pPr>
              <w:pStyle w:val="Estilo1"/>
            </w:pPr>
            <w:r>
              <w:t>9</w:t>
            </w:r>
          </w:p>
        </w:tc>
        <w:tc>
          <w:tcPr>
            <w:tcW w:w="446" w:type="dxa"/>
          </w:tcPr>
          <w:p w14:paraId="3068B049" w14:textId="1B2F43E6" w:rsidR="00350BA8" w:rsidRDefault="00350BA8" w:rsidP="00350BA8">
            <w:pPr>
              <w:pStyle w:val="Estilo1"/>
            </w:pPr>
            <w:r>
              <w:t>10</w:t>
            </w:r>
          </w:p>
        </w:tc>
        <w:tc>
          <w:tcPr>
            <w:tcW w:w="446" w:type="dxa"/>
          </w:tcPr>
          <w:p w14:paraId="3B3FA4DB" w14:textId="3731D6FA" w:rsidR="00350BA8" w:rsidRDefault="00350BA8" w:rsidP="00350BA8">
            <w:pPr>
              <w:pStyle w:val="Estilo1"/>
            </w:pPr>
            <w:r>
              <w:t>11</w:t>
            </w:r>
          </w:p>
        </w:tc>
        <w:tc>
          <w:tcPr>
            <w:tcW w:w="446" w:type="dxa"/>
          </w:tcPr>
          <w:p w14:paraId="13A43237" w14:textId="3EC58291" w:rsidR="00350BA8" w:rsidRDefault="00350BA8" w:rsidP="00350BA8">
            <w:pPr>
              <w:pStyle w:val="Estilo1"/>
            </w:pPr>
            <w:r>
              <w:t>12</w:t>
            </w:r>
          </w:p>
        </w:tc>
        <w:tc>
          <w:tcPr>
            <w:tcW w:w="446" w:type="dxa"/>
          </w:tcPr>
          <w:p w14:paraId="1D27147E" w14:textId="31F76124" w:rsidR="00350BA8" w:rsidRDefault="00350BA8" w:rsidP="00350BA8">
            <w:pPr>
              <w:pStyle w:val="Estilo1"/>
            </w:pPr>
            <w:r>
              <w:t>13</w:t>
            </w:r>
          </w:p>
        </w:tc>
        <w:tc>
          <w:tcPr>
            <w:tcW w:w="446" w:type="dxa"/>
          </w:tcPr>
          <w:p w14:paraId="7F49D533" w14:textId="629D7AE3" w:rsidR="00350BA8" w:rsidRDefault="00350BA8" w:rsidP="00350BA8">
            <w:pPr>
              <w:pStyle w:val="Estilo1"/>
            </w:pPr>
            <w:r>
              <w:t>14</w:t>
            </w:r>
          </w:p>
        </w:tc>
        <w:tc>
          <w:tcPr>
            <w:tcW w:w="446" w:type="dxa"/>
          </w:tcPr>
          <w:p w14:paraId="4E8504E8" w14:textId="28CF5ABB" w:rsidR="00350BA8" w:rsidRDefault="00350BA8" w:rsidP="00350BA8">
            <w:pPr>
              <w:pStyle w:val="Estilo1"/>
            </w:pPr>
            <w:r>
              <w:t>15</w:t>
            </w:r>
          </w:p>
        </w:tc>
        <w:tc>
          <w:tcPr>
            <w:tcW w:w="446" w:type="dxa"/>
          </w:tcPr>
          <w:p w14:paraId="601A0A07" w14:textId="4E5D819F" w:rsidR="00350BA8" w:rsidRDefault="00350BA8" w:rsidP="00350BA8">
            <w:pPr>
              <w:pStyle w:val="Estilo1"/>
            </w:pPr>
            <w:r>
              <w:t>16</w:t>
            </w:r>
          </w:p>
        </w:tc>
        <w:tc>
          <w:tcPr>
            <w:tcW w:w="446" w:type="dxa"/>
          </w:tcPr>
          <w:p w14:paraId="61FF8EE6" w14:textId="386D0060" w:rsidR="00350BA8" w:rsidRDefault="00350BA8" w:rsidP="00350BA8">
            <w:pPr>
              <w:pStyle w:val="Estilo1"/>
            </w:pPr>
            <w:r>
              <w:t>17</w:t>
            </w:r>
          </w:p>
        </w:tc>
        <w:tc>
          <w:tcPr>
            <w:tcW w:w="446" w:type="dxa"/>
          </w:tcPr>
          <w:p w14:paraId="2419FE06" w14:textId="45678BB4" w:rsidR="00350BA8" w:rsidRDefault="00350BA8" w:rsidP="00350BA8">
            <w:pPr>
              <w:pStyle w:val="Estilo1"/>
            </w:pPr>
            <w:r>
              <w:t>18</w:t>
            </w:r>
          </w:p>
        </w:tc>
        <w:tc>
          <w:tcPr>
            <w:tcW w:w="446" w:type="dxa"/>
          </w:tcPr>
          <w:p w14:paraId="1432F84F" w14:textId="0862A0BF" w:rsidR="00350BA8" w:rsidRDefault="00350BA8" w:rsidP="00350BA8">
            <w:pPr>
              <w:pStyle w:val="Estilo1"/>
            </w:pPr>
            <w:r>
              <w:t>19</w:t>
            </w:r>
          </w:p>
        </w:tc>
        <w:tc>
          <w:tcPr>
            <w:tcW w:w="446" w:type="dxa"/>
          </w:tcPr>
          <w:p w14:paraId="026CB729" w14:textId="5F656B8B" w:rsidR="00350BA8" w:rsidRDefault="00350BA8" w:rsidP="00350BA8">
            <w:pPr>
              <w:pStyle w:val="Estilo1"/>
            </w:pPr>
            <w:r>
              <w:t>20</w:t>
            </w:r>
          </w:p>
        </w:tc>
        <w:tc>
          <w:tcPr>
            <w:tcW w:w="446" w:type="dxa"/>
          </w:tcPr>
          <w:p w14:paraId="1FBB45D0" w14:textId="15398658" w:rsidR="00350BA8" w:rsidRDefault="00350BA8" w:rsidP="00350BA8">
            <w:pPr>
              <w:pStyle w:val="Estilo1"/>
            </w:pPr>
            <w:r>
              <w:t>21</w:t>
            </w:r>
          </w:p>
        </w:tc>
        <w:tc>
          <w:tcPr>
            <w:tcW w:w="446" w:type="dxa"/>
          </w:tcPr>
          <w:p w14:paraId="6E71EC97" w14:textId="67FC0C53" w:rsidR="00350BA8" w:rsidRDefault="00350BA8" w:rsidP="00350BA8">
            <w:pPr>
              <w:pStyle w:val="Estilo1"/>
            </w:pPr>
            <w:r>
              <w:t>22</w:t>
            </w:r>
          </w:p>
        </w:tc>
        <w:tc>
          <w:tcPr>
            <w:tcW w:w="446" w:type="dxa"/>
          </w:tcPr>
          <w:p w14:paraId="238E5E42" w14:textId="6518EEFE" w:rsidR="00350BA8" w:rsidRDefault="00350BA8" w:rsidP="00350BA8">
            <w:pPr>
              <w:pStyle w:val="Estilo1"/>
            </w:pPr>
            <w:r>
              <w:t>23</w:t>
            </w:r>
          </w:p>
        </w:tc>
        <w:tc>
          <w:tcPr>
            <w:tcW w:w="440" w:type="dxa"/>
          </w:tcPr>
          <w:p w14:paraId="27C2D821" w14:textId="664D01EE" w:rsidR="00350BA8" w:rsidRDefault="00350BA8" w:rsidP="00350BA8">
            <w:pPr>
              <w:pStyle w:val="Estilo1"/>
            </w:pPr>
            <w:r>
              <w:t>24</w:t>
            </w:r>
          </w:p>
        </w:tc>
        <w:tc>
          <w:tcPr>
            <w:tcW w:w="440" w:type="dxa"/>
          </w:tcPr>
          <w:p w14:paraId="78EA2EC5" w14:textId="2891DD08" w:rsidR="00350BA8" w:rsidRDefault="00350BA8" w:rsidP="00350BA8">
            <w:pPr>
              <w:pStyle w:val="Estilo1"/>
            </w:pPr>
            <w:r>
              <w:t>25</w:t>
            </w:r>
          </w:p>
        </w:tc>
        <w:tc>
          <w:tcPr>
            <w:tcW w:w="440" w:type="dxa"/>
          </w:tcPr>
          <w:p w14:paraId="4B113207" w14:textId="7ED94ABA" w:rsidR="00350BA8" w:rsidRDefault="00350BA8" w:rsidP="00350BA8">
            <w:pPr>
              <w:pStyle w:val="Estilo1"/>
            </w:pPr>
            <w:r>
              <w:t>26</w:t>
            </w:r>
          </w:p>
        </w:tc>
        <w:tc>
          <w:tcPr>
            <w:tcW w:w="440" w:type="dxa"/>
          </w:tcPr>
          <w:p w14:paraId="6DB91720" w14:textId="7114C511" w:rsidR="00350BA8" w:rsidRDefault="00350BA8" w:rsidP="00350BA8">
            <w:pPr>
              <w:pStyle w:val="Estilo1"/>
            </w:pPr>
            <w:r>
              <w:t>27</w:t>
            </w:r>
          </w:p>
        </w:tc>
        <w:tc>
          <w:tcPr>
            <w:tcW w:w="440" w:type="dxa"/>
          </w:tcPr>
          <w:p w14:paraId="70B905A2" w14:textId="44D914FC" w:rsidR="00350BA8" w:rsidRDefault="00350BA8" w:rsidP="00350BA8">
            <w:pPr>
              <w:pStyle w:val="Estilo1"/>
            </w:pPr>
            <w:r>
              <w:t>28</w:t>
            </w:r>
          </w:p>
        </w:tc>
        <w:tc>
          <w:tcPr>
            <w:tcW w:w="440" w:type="dxa"/>
          </w:tcPr>
          <w:p w14:paraId="0519FDFC" w14:textId="5706F278" w:rsidR="00350BA8" w:rsidRDefault="00350BA8" w:rsidP="00350BA8">
            <w:pPr>
              <w:pStyle w:val="Estilo1"/>
            </w:pPr>
            <w:r>
              <w:t>29</w:t>
            </w:r>
          </w:p>
        </w:tc>
        <w:tc>
          <w:tcPr>
            <w:tcW w:w="440" w:type="dxa"/>
          </w:tcPr>
          <w:p w14:paraId="51314FD6" w14:textId="4090C727" w:rsidR="00350BA8" w:rsidRDefault="00350BA8" w:rsidP="00350BA8">
            <w:pPr>
              <w:pStyle w:val="Estilo1"/>
            </w:pPr>
            <w:r>
              <w:t>30</w:t>
            </w:r>
          </w:p>
        </w:tc>
        <w:tc>
          <w:tcPr>
            <w:tcW w:w="440" w:type="dxa"/>
          </w:tcPr>
          <w:p w14:paraId="6BD0B3C9" w14:textId="0D34E9AE" w:rsidR="00350BA8" w:rsidRDefault="00350BA8" w:rsidP="00350BA8">
            <w:pPr>
              <w:pStyle w:val="Estilo1"/>
            </w:pPr>
            <w:r>
              <w:t>31</w:t>
            </w:r>
          </w:p>
        </w:tc>
        <w:tc>
          <w:tcPr>
            <w:tcW w:w="440" w:type="dxa"/>
          </w:tcPr>
          <w:p w14:paraId="408E0734" w14:textId="7EC0F5A6" w:rsidR="00350BA8" w:rsidRDefault="00350BA8" w:rsidP="00350BA8">
            <w:pPr>
              <w:pStyle w:val="Estilo1"/>
            </w:pPr>
            <w:r>
              <w:t>32</w:t>
            </w:r>
          </w:p>
        </w:tc>
      </w:tr>
      <w:tr w:rsidR="00350BA8" w14:paraId="6E888072" w14:textId="77777777" w:rsidTr="00737810">
        <w:tc>
          <w:tcPr>
            <w:tcW w:w="365" w:type="dxa"/>
          </w:tcPr>
          <w:p w14:paraId="435345C4" w14:textId="1B29D125" w:rsidR="00350BA8" w:rsidRDefault="00350BA8" w:rsidP="00350BA8">
            <w:pPr>
              <w:pStyle w:val="Estilo1"/>
            </w:pPr>
            <w:r>
              <w:t>A</w:t>
            </w:r>
          </w:p>
        </w:tc>
        <w:tc>
          <w:tcPr>
            <w:tcW w:w="341" w:type="dxa"/>
            <w:shd w:val="clear" w:color="auto" w:fill="70AD47" w:themeFill="accent6"/>
          </w:tcPr>
          <w:p w14:paraId="6CA838A8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0C9277A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6A05D806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7D3D5683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352CD4D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13EE9361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42989E18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73F5DED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3A732CC2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</w:tcPr>
          <w:p w14:paraId="6F88E71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72173F2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00DF236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0B5CC9C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01B4CD9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103F6B4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C03C0C6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7075EA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20C82D4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3A7DBE2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04F3E0D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1B0469D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135C8A76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0389D4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76F72A92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3292B90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D78E4F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1F5A82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8410D1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2A080FC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280E23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57256C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E7907F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4341EA5" w14:textId="77777777" w:rsidR="00350BA8" w:rsidRDefault="00350BA8" w:rsidP="00350BA8">
            <w:pPr>
              <w:pStyle w:val="Estilo1"/>
            </w:pPr>
          </w:p>
        </w:tc>
      </w:tr>
      <w:tr w:rsidR="00350BA8" w14:paraId="441B7BCD" w14:textId="77777777" w:rsidTr="00737810">
        <w:tc>
          <w:tcPr>
            <w:tcW w:w="365" w:type="dxa"/>
          </w:tcPr>
          <w:p w14:paraId="05B493D2" w14:textId="4C81F5DD" w:rsidR="00350BA8" w:rsidRDefault="00350BA8" w:rsidP="00350BA8">
            <w:pPr>
              <w:pStyle w:val="Estilo1"/>
            </w:pPr>
            <w:r>
              <w:t>B</w:t>
            </w:r>
          </w:p>
        </w:tc>
        <w:tc>
          <w:tcPr>
            <w:tcW w:w="341" w:type="dxa"/>
          </w:tcPr>
          <w:p w14:paraId="7B97A33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35E9E6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FF07CDC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27F2E5C8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2C65E5A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5C28E44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27CA6E1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1BEED46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34566D86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70AD47" w:themeFill="accent6"/>
          </w:tcPr>
          <w:p w14:paraId="72B470D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0F58D22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5D83D08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24E2BBA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2944F65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55AC36A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4ABABCC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78E9ED8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4149FA7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4E1B219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01E38C3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11862FC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3E4E34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5EF00BC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3A00F490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1B30A4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C9E616B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30C29F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4B32912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83B7BCB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D08F5F0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BCFADD6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94CC6A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16ED62D" w14:textId="77777777" w:rsidR="00350BA8" w:rsidRDefault="00350BA8" w:rsidP="00350BA8">
            <w:pPr>
              <w:pStyle w:val="Estilo1"/>
            </w:pPr>
          </w:p>
        </w:tc>
      </w:tr>
      <w:tr w:rsidR="00350BA8" w14:paraId="2F062218" w14:textId="77777777" w:rsidTr="00737810">
        <w:tc>
          <w:tcPr>
            <w:tcW w:w="365" w:type="dxa"/>
          </w:tcPr>
          <w:p w14:paraId="6D694043" w14:textId="1E453DDE" w:rsidR="00350BA8" w:rsidRDefault="00350BA8" w:rsidP="00350BA8">
            <w:pPr>
              <w:pStyle w:val="Estilo1"/>
            </w:pPr>
            <w:r>
              <w:t>C</w:t>
            </w:r>
          </w:p>
        </w:tc>
        <w:tc>
          <w:tcPr>
            <w:tcW w:w="341" w:type="dxa"/>
          </w:tcPr>
          <w:p w14:paraId="79D32D8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35871A38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B059F6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1C0E9B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0D2ED4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6E5371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27F9B6A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47A097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8CA4A3D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438ED37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954274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0C73592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402F49B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712CB01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5A6BAFA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703D8E86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04919F1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192263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3ED1613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018BC5F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A364AA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3FDBC6A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D61115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3FE32F8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9A3A192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57A08B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5AE75C2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0E85C4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D2A0B7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106494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936882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C122C10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031513A" w14:textId="77777777" w:rsidR="00350BA8" w:rsidRDefault="00350BA8" w:rsidP="00350BA8">
            <w:pPr>
              <w:pStyle w:val="Estilo1"/>
            </w:pPr>
          </w:p>
        </w:tc>
      </w:tr>
      <w:tr w:rsidR="00350BA8" w14:paraId="2898C8A7" w14:textId="77777777" w:rsidTr="00737810">
        <w:tc>
          <w:tcPr>
            <w:tcW w:w="365" w:type="dxa"/>
          </w:tcPr>
          <w:p w14:paraId="1956CEA9" w14:textId="33119943" w:rsidR="00350BA8" w:rsidRDefault="00350BA8" w:rsidP="00350BA8">
            <w:pPr>
              <w:pStyle w:val="Estilo1"/>
            </w:pPr>
            <w:r>
              <w:t>D</w:t>
            </w:r>
          </w:p>
        </w:tc>
        <w:tc>
          <w:tcPr>
            <w:tcW w:w="341" w:type="dxa"/>
          </w:tcPr>
          <w:p w14:paraId="3242D800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4965511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4EE4B81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77666C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451AAC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C11368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B65FFFC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31A34B3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F647BD1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1CEEAAA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B15F5E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48776F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BEB7F4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47DA9D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3E8A28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3EAFC23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77BAF2E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5A064F5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3F1F273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292FEB3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2E5FFB2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3332839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33EE5CA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5A65E3C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1E083CB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D2CBA3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7EFD386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692A0E8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233CD5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85902D5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9CE6DD6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F587706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FDAD136" w14:textId="77777777" w:rsidR="00350BA8" w:rsidRDefault="00350BA8" w:rsidP="00350BA8">
            <w:pPr>
              <w:pStyle w:val="Estilo1"/>
            </w:pPr>
          </w:p>
        </w:tc>
      </w:tr>
      <w:tr w:rsidR="00350BA8" w14:paraId="3926034B" w14:textId="77777777" w:rsidTr="00737810">
        <w:tc>
          <w:tcPr>
            <w:tcW w:w="365" w:type="dxa"/>
          </w:tcPr>
          <w:p w14:paraId="085685D0" w14:textId="16C062DA" w:rsidR="00350BA8" w:rsidRDefault="00350BA8" w:rsidP="00350BA8">
            <w:pPr>
              <w:pStyle w:val="Estilo1"/>
            </w:pPr>
            <w:r>
              <w:t>E</w:t>
            </w:r>
          </w:p>
        </w:tc>
        <w:tc>
          <w:tcPr>
            <w:tcW w:w="341" w:type="dxa"/>
          </w:tcPr>
          <w:p w14:paraId="7A58398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25A4D0E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3EEE2EEA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528AA56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BF8CE9E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31B4796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896043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E2C405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2AE4232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322E4F2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59F86F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408F4D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26A4B5E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7E3B07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4F6AD7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66A547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8378B6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5EC12B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C979D1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F72AA0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6CF11E7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7929978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4BA65AE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47FB03F3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3D3508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CC611C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5A5EAD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92F469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5B4252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B027DF8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9A77866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8C2AAB5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F1BD0CD" w14:textId="77777777" w:rsidR="00350BA8" w:rsidRDefault="00350BA8" w:rsidP="00350BA8">
            <w:pPr>
              <w:pStyle w:val="Estilo1"/>
            </w:pPr>
          </w:p>
        </w:tc>
      </w:tr>
      <w:tr w:rsidR="00350BA8" w14:paraId="1E5EF5BB" w14:textId="77777777" w:rsidTr="00737810">
        <w:tc>
          <w:tcPr>
            <w:tcW w:w="365" w:type="dxa"/>
          </w:tcPr>
          <w:p w14:paraId="475475B0" w14:textId="396736E2" w:rsidR="00350BA8" w:rsidRDefault="00350BA8" w:rsidP="00350BA8">
            <w:pPr>
              <w:pStyle w:val="Estilo1"/>
            </w:pPr>
            <w:r>
              <w:t>F</w:t>
            </w:r>
          </w:p>
        </w:tc>
        <w:tc>
          <w:tcPr>
            <w:tcW w:w="341" w:type="dxa"/>
          </w:tcPr>
          <w:p w14:paraId="0E33CEC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7490B36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6E408EE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3DB7FFA0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56D67BC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D56AB1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0EFC8D0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9F7937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9E186D6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5BFEAB1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3F5ECB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C87092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37669B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0C18D4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C56D9A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AE8C04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E25FB4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2259A3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7997456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510F0F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5F918E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203C782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4ADB73F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5FFDDE1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  <w:shd w:val="clear" w:color="auto" w:fill="70AD47" w:themeFill="accent6"/>
          </w:tcPr>
          <w:p w14:paraId="293D299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A72340B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A4352D3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3CD57C6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7AD08C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437209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1EB5BB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D29464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37AF03D" w14:textId="77777777" w:rsidR="00350BA8" w:rsidRDefault="00350BA8" w:rsidP="00350BA8">
            <w:pPr>
              <w:pStyle w:val="Estilo1"/>
            </w:pPr>
          </w:p>
        </w:tc>
      </w:tr>
    </w:tbl>
    <w:p w14:paraId="16E287C4" w14:textId="0308F940" w:rsidR="00F52F7B" w:rsidRPr="008D2306" w:rsidRDefault="00F52F7B" w:rsidP="00F52F7B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Tiempo de espera medio = </w:t>
      </w:r>
      <w:r w:rsidR="00350BA8">
        <w:rPr>
          <w:rFonts w:asciiTheme="minorHAnsi" w:hAnsiTheme="minorHAnsi" w:cstheme="minorHAnsi"/>
          <w:b/>
          <w:bCs/>
        </w:rPr>
        <w:t>(0 +</w:t>
      </w:r>
      <w:r w:rsidR="00C45BDE">
        <w:rPr>
          <w:rFonts w:asciiTheme="minorHAnsi" w:hAnsiTheme="minorHAnsi" w:cstheme="minorHAnsi"/>
          <w:b/>
          <w:bCs/>
        </w:rPr>
        <w:t xml:space="preserve"> 2 + 9 + 12 + 16 + 17) /5 = 56/6 = 9,3</w:t>
      </w:r>
    </w:p>
    <w:p w14:paraId="071D78A9" w14:textId="6C27015F" w:rsidR="006E2A97" w:rsidRPr="006E2A97" w:rsidRDefault="00F52F7B" w:rsidP="006E2A97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Tiempo de respuesta medio =</w:t>
      </w:r>
      <w:r w:rsidR="00350BA8">
        <w:rPr>
          <w:rFonts w:asciiTheme="minorHAnsi" w:hAnsiTheme="minorHAnsi" w:cstheme="minorHAnsi"/>
          <w:b/>
          <w:bCs/>
        </w:rPr>
        <w:t xml:space="preserve"> (3 + </w:t>
      </w:r>
      <w:r w:rsidR="00C45BDE">
        <w:rPr>
          <w:rFonts w:asciiTheme="minorHAnsi" w:hAnsiTheme="minorHAnsi" w:cstheme="minorHAnsi"/>
          <w:b/>
          <w:bCs/>
        </w:rPr>
        <w:t>10 + 13 + 17 + 18 + 20)/5 = 81/6 = 13,5</w:t>
      </w:r>
      <w:r w:rsidR="006E2A97">
        <w:br w:type="page"/>
      </w:r>
    </w:p>
    <w:p w14:paraId="64F123FF" w14:textId="101EAD46" w:rsidR="006E2A97" w:rsidRPr="00AA23BF" w:rsidRDefault="00AA23BF" w:rsidP="00AA23BF">
      <w:pPr>
        <w:rPr>
          <w:b/>
          <w:sz w:val="52"/>
          <w:szCs w:val="52"/>
        </w:rPr>
      </w:pPr>
      <w:r w:rsidRPr="00AA23BF">
        <w:rPr>
          <w:b/>
          <w:sz w:val="52"/>
          <w:szCs w:val="52"/>
        </w:rPr>
        <w:lastRenderedPageBreak/>
        <w:t>SJF</w:t>
      </w:r>
      <w:r>
        <w:rPr>
          <w:b/>
          <w:sz w:val="52"/>
          <w:szCs w:val="52"/>
        </w:rPr>
        <w:t xml:space="preserve"> (Short-Job-First)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124"/>
      </w:tblGrid>
      <w:tr w:rsidR="006E2A97" w14:paraId="6E0A0225" w14:textId="77777777" w:rsidTr="00AA23BF">
        <w:trPr>
          <w:jc w:val="center"/>
        </w:trPr>
        <w:tc>
          <w:tcPr>
            <w:tcW w:w="2123" w:type="dxa"/>
          </w:tcPr>
          <w:p w14:paraId="11FEC7DB" w14:textId="77777777" w:rsidR="006E2A97" w:rsidRDefault="006E2A97" w:rsidP="00AA23BF">
            <w:pPr>
              <w:pStyle w:val="Estilo1"/>
              <w:jc w:val="center"/>
            </w:pPr>
            <w:r>
              <w:t>Proceso</w:t>
            </w:r>
          </w:p>
        </w:tc>
        <w:tc>
          <w:tcPr>
            <w:tcW w:w="2123" w:type="dxa"/>
          </w:tcPr>
          <w:p w14:paraId="7645C458" w14:textId="089B2EF7" w:rsidR="006E2A97" w:rsidRDefault="00AA23BF" w:rsidP="00AA23BF">
            <w:pPr>
              <w:pStyle w:val="Estilo1"/>
              <w:jc w:val="center"/>
            </w:pPr>
            <w:r>
              <w:t>T. LL</w:t>
            </w:r>
          </w:p>
        </w:tc>
        <w:tc>
          <w:tcPr>
            <w:tcW w:w="2124" w:type="dxa"/>
          </w:tcPr>
          <w:p w14:paraId="6D8A4F1D" w14:textId="2FF1E13F" w:rsidR="006E2A97" w:rsidRDefault="00AA23BF" w:rsidP="00AA23BF">
            <w:pPr>
              <w:pStyle w:val="Estilo1"/>
              <w:jc w:val="center"/>
            </w:pPr>
            <w:r>
              <w:t>D</w:t>
            </w:r>
          </w:p>
        </w:tc>
      </w:tr>
      <w:tr w:rsidR="006E2A97" w14:paraId="3087FA03" w14:textId="77777777" w:rsidTr="00AA23BF">
        <w:trPr>
          <w:jc w:val="center"/>
        </w:trPr>
        <w:tc>
          <w:tcPr>
            <w:tcW w:w="2123" w:type="dxa"/>
          </w:tcPr>
          <w:p w14:paraId="110133F7" w14:textId="77777777" w:rsidR="006E2A97" w:rsidRDefault="006E2A97" w:rsidP="00AA23BF">
            <w:pPr>
              <w:pStyle w:val="Estilo1"/>
              <w:jc w:val="center"/>
            </w:pPr>
            <w:r>
              <w:t>A</w:t>
            </w:r>
          </w:p>
        </w:tc>
        <w:tc>
          <w:tcPr>
            <w:tcW w:w="2123" w:type="dxa"/>
          </w:tcPr>
          <w:p w14:paraId="76333B35" w14:textId="77777777" w:rsidR="006E2A97" w:rsidRDefault="006E2A97" w:rsidP="00AA23BF">
            <w:pPr>
              <w:pStyle w:val="Estilo1"/>
              <w:jc w:val="center"/>
            </w:pPr>
            <w:r>
              <w:t>0</w:t>
            </w:r>
          </w:p>
        </w:tc>
        <w:tc>
          <w:tcPr>
            <w:tcW w:w="2124" w:type="dxa"/>
          </w:tcPr>
          <w:p w14:paraId="26734E1A" w14:textId="77777777" w:rsidR="006E2A97" w:rsidRDefault="006E2A97" w:rsidP="00AA23BF">
            <w:pPr>
              <w:pStyle w:val="Estilo1"/>
              <w:jc w:val="center"/>
            </w:pPr>
            <w:r>
              <w:t>3</w:t>
            </w:r>
          </w:p>
        </w:tc>
      </w:tr>
      <w:tr w:rsidR="006E2A97" w14:paraId="38EEB3DA" w14:textId="77777777" w:rsidTr="00AA23BF">
        <w:trPr>
          <w:jc w:val="center"/>
        </w:trPr>
        <w:tc>
          <w:tcPr>
            <w:tcW w:w="2123" w:type="dxa"/>
          </w:tcPr>
          <w:p w14:paraId="6B8F1243" w14:textId="77777777" w:rsidR="006E2A97" w:rsidRDefault="006E2A97" w:rsidP="00AA23BF">
            <w:pPr>
              <w:pStyle w:val="Estilo1"/>
              <w:jc w:val="center"/>
            </w:pPr>
            <w:r>
              <w:t>B</w:t>
            </w:r>
          </w:p>
        </w:tc>
        <w:tc>
          <w:tcPr>
            <w:tcW w:w="2123" w:type="dxa"/>
          </w:tcPr>
          <w:p w14:paraId="6ABC97FD" w14:textId="77777777" w:rsidR="006E2A97" w:rsidRDefault="006E2A97" w:rsidP="00AA23BF">
            <w:pPr>
              <w:pStyle w:val="Estilo1"/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601FA44B" w14:textId="77777777" w:rsidR="006E2A97" w:rsidRDefault="006E2A97" w:rsidP="00AA23BF">
            <w:pPr>
              <w:pStyle w:val="Estilo1"/>
              <w:jc w:val="center"/>
            </w:pPr>
            <w:r>
              <w:t>8</w:t>
            </w:r>
          </w:p>
        </w:tc>
      </w:tr>
      <w:tr w:rsidR="006E2A97" w14:paraId="274643D5" w14:textId="77777777" w:rsidTr="00AA23BF">
        <w:trPr>
          <w:jc w:val="center"/>
        </w:trPr>
        <w:tc>
          <w:tcPr>
            <w:tcW w:w="2123" w:type="dxa"/>
          </w:tcPr>
          <w:p w14:paraId="38768D89" w14:textId="77777777" w:rsidR="006E2A97" w:rsidRDefault="006E2A97" w:rsidP="00AA23BF">
            <w:pPr>
              <w:pStyle w:val="Estilo1"/>
              <w:jc w:val="center"/>
            </w:pPr>
            <w:r>
              <w:t>C</w:t>
            </w:r>
          </w:p>
        </w:tc>
        <w:tc>
          <w:tcPr>
            <w:tcW w:w="2123" w:type="dxa"/>
          </w:tcPr>
          <w:p w14:paraId="3720845B" w14:textId="77777777" w:rsidR="006E2A97" w:rsidRDefault="006E2A97" w:rsidP="00AA23BF">
            <w:pPr>
              <w:pStyle w:val="Estilo1"/>
              <w:jc w:val="center"/>
            </w:pPr>
            <w:r>
              <w:t>2</w:t>
            </w:r>
          </w:p>
        </w:tc>
        <w:tc>
          <w:tcPr>
            <w:tcW w:w="2124" w:type="dxa"/>
          </w:tcPr>
          <w:p w14:paraId="75826AC0" w14:textId="77777777" w:rsidR="006E2A97" w:rsidRDefault="006E2A97" w:rsidP="00AA23BF">
            <w:pPr>
              <w:pStyle w:val="Estilo1"/>
              <w:jc w:val="center"/>
            </w:pPr>
            <w:r>
              <w:t>4</w:t>
            </w:r>
          </w:p>
        </w:tc>
      </w:tr>
      <w:tr w:rsidR="006E2A97" w14:paraId="6399F39B" w14:textId="77777777" w:rsidTr="00AA23BF">
        <w:trPr>
          <w:jc w:val="center"/>
        </w:trPr>
        <w:tc>
          <w:tcPr>
            <w:tcW w:w="2123" w:type="dxa"/>
          </w:tcPr>
          <w:p w14:paraId="4DA5146D" w14:textId="77777777" w:rsidR="006E2A97" w:rsidRDefault="006E2A97" w:rsidP="00AA23BF">
            <w:pPr>
              <w:pStyle w:val="Estilo1"/>
              <w:jc w:val="center"/>
            </w:pPr>
            <w:r>
              <w:t>D</w:t>
            </w:r>
          </w:p>
        </w:tc>
        <w:tc>
          <w:tcPr>
            <w:tcW w:w="2123" w:type="dxa"/>
          </w:tcPr>
          <w:p w14:paraId="510D6F77" w14:textId="77777777" w:rsidR="006E2A97" w:rsidRDefault="006E2A97" w:rsidP="00AA23BF">
            <w:pPr>
              <w:pStyle w:val="Estilo1"/>
              <w:jc w:val="center"/>
            </w:pPr>
            <w:r>
              <w:t>3</w:t>
            </w:r>
          </w:p>
        </w:tc>
        <w:tc>
          <w:tcPr>
            <w:tcW w:w="2124" w:type="dxa"/>
          </w:tcPr>
          <w:p w14:paraId="0B7A0838" w14:textId="77777777" w:rsidR="006E2A97" w:rsidRDefault="006E2A97" w:rsidP="00AA23BF">
            <w:pPr>
              <w:pStyle w:val="Estilo1"/>
              <w:jc w:val="center"/>
            </w:pPr>
            <w:r>
              <w:t>5</w:t>
            </w:r>
          </w:p>
        </w:tc>
      </w:tr>
      <w:tr w:rsidR="006E2A97" w14:paraId="41D28612" w14:textId="77777777" w:rsidTr="00AA23BF">
        <w:trPr>
          <w:jc w:val="center"/>
        </w:trPr>
        <w:tc>
          <w:tcPr>
            <w:tcW w:w="2123" w:type="dxa"/>
          </w:tcPr>
          <w:p w14:paraId="2423620B" w14:textId="77777777" w:rsidR="006E2A97" w:rsidRDefault="006E2A97" w:rsidP="00AA23BF">
            <w:pPr>
              <w:pStyle w:val="Estilo1"/>
              <w:jc w:val="center"/>
            </w:pPr>
            <w:r>
              <w:t>E</w:t>
            </w:r>
          </w:p>
        </w:tc>
        <w:tc>
          <w:tcPr>
            <w:tcW w:w="2123" w:type="dxa"/>
          </w:tcPr>
          <w:p w14:paraId="7C750693" w14:textId="77777777" w:rsidR="006E2A97" w:rsidRDefault="006E2A97" w:rsidP="00AA23BF">
            <w:pPr>
              <w:pStyle w:val="Estilo1"/>
              <w:jc w:val="center"/>
            </w:pPr>
            <w:r>
              <w:t>4</w:t>
            </w:r>
          </w:p>
        </w:tc>
        <w:tc>
          <w:tcPr>
            <w:tcW w:w="2124" w:type="dxa"/>
          </w:tcPr>
          <w:p w14:paraId="308A39A7" w14:textId="77777777" w:rsidR="006E2A97" w:rsidRDefault="006E2A97" w:rsidP="00AA23BF">
            <w:pPr>
              <w:pStyle w:val="Estilo1"/>
              <w:jc w:val="center"/>
            </w:pPr>
            <w:r>
              <w:t>2</w:t>
            </w:r>
          </w:p>
        </w:tc>
      </w:tr>
      <w:tr w:rsidR="006E2A97" w14:paraId="633A5DD1" w14:textId="77777777" w:rsidTr="00AA23BF">
        <w:trPr>
          <w:jc w:val="center"/>
        </w:trPr>
        <w:tc>
          <w:tcPr>
            <w:tcW w:w="2123" w:type="dxa"/>
          </w:tcPr>
          <w:p w14:paraId="446E488A" w14:textId="77777777" w:rsidR="006E2A97" w:rsidRDefault="006E2A97" w:rsidP="00AA23BF">
            <w:pPr>
              <w:pStyle w:val="Estilo1"/>
              <w:jc w:val="center"/>
            </w:pPr>
            <w:r>
              <w:t>F</w:t>
            </w:r>
          </w:p>
        </w:tc>
        <w:tc>
          <w:tcPr>
            <w:tcW w:w="2123" w:type="dxa"/>
          </w:tcPr>
          <w:p w14:paraId="55E1B477" w14:textId="77777777" w:rsidR="006E2A97" w:rsidRDefault="006E2A97" w:rsidP="00AA23BF">
            <w:pPr>
              <w:pStyle w:val="Estilo1"/>
              <w:jc w:val="center"/>
            </w:pPr>
            <w:r>
              <w:t>5</w:t>
            </w:r>
          </w:p>
        </w:tc>
        <w:tc>
          <w:tcPr>
            <w:tcW w:w="2124" w:type="dxa"/>
          </w:tcPr>
          <w:p w14:paraId="4ED52D5E" w14:textId="77777777" w:rsidR="006E2A97" w:rsidRDefault="006E2A97" w:rsidP="00AA23BF">
            <w:pPr>
              <w:pStyle w:val="Estilo1"/>
              <w:jc w:val="center"/>
            </w:pPr>
            <w:r>
              <w:t>3</w:t>
            </w:r>
          </w:p>
        </w:tc>
      </w:tr>
    </w:tbl>
    <w:p w14:paraId="512DFFA1" w14:textId="1A1B482A" w:rsidR="006E2A97" w:rsidRDefault="006E2A97" w:rsidP="006E2A97">
      <w:pPr>
        <w:pStyle w:val="Textoindependiente"/>
        <w:rPr>
          <w:b/>
          <w:sz w:val="34"/>
        </w:rPr>
      </w:pPr>
      <w:r>
        <w:rPr>
          <w:b/>
          <w:sz w:val="34"/>
        </w:rPr>
        <w:t>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R = 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F – (T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LL -1)</w:t>
      </w:r>
    </w:p>
    <w:p w14:paraId="6CB4A21F" w14:textId="1DE289E7" w:rsidR="006E2A97" w:rsidRDefault="006E2A97" w:rsidP="006E2A97">
      <w:pPr>
        <w:pStyle w:val="Textoindependiente"/>
        <w:rPr>
          <w:b/>
          <w:sz w:val="34"/>
        </w:rPr>
      </w:pPr>
      <w:r>
        <w:rPr>
          <w:b/>
          <w:sz w:val="34"/>
        </w:rPr>
        <w:t>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E = 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R - 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2294"/>
        <w:gridCol w:w="2000"/>
        <w:gridCol w:w="1802"/>
        <w:gridCol w:w="2207"/>
        <w:gridCol w:w="2002"/>
        <w:gridCol w:w="1993"/>
      </w:tblGrid>
      <w:tr w:rsidR="006E2A97" w14:paraId="1F43D9D4" w14:textId="77777777" w:rsidTr="00AA23BF">
        <w:tc>
          <w:tcPr>
            <w:tcW w:w="1696" w:type="dxa"/>
          </w:tcPr>
          <w:p w14:paraId="68BC68E9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PROCESO</w:t>
            </w:r>
          </w:p>
        </w:tc>
        <w:tc>
          <w:tcPr>
            <w:tcW w:w="2294" w:type="dxa"/>
          </w:tcPr>
          <w:p w14:paraId="1F1190FB" w14:textId="10988A8A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</w:t>
            </w:r>
            <w:r w:rsidR="00AA23BF">
              <w:rPr>
                <w:b/>
              </w:rPr>
              <w:t xml:space="preserve">. </w:t>
            </w:r>
            <w:r>
              <w:rPr>
                <w:b/>
              </w:rPr>
              <w:t xml:space="preserve">LL </w:t>
            </w:r>
          </w:p>
        </w:tc>
        <w:tc>
          <w:tcPr>
            <w:tcW w:w="2000" w:type="dxa"/>
          </w:tcPr>
          <w:p w14:paraId="7FF3BAF5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802" w:type="dxa"/>
          </w:tcPr>
          <w:p w14:paraId="445837AC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T. COMIENZO</w:t>
            </w:r>
          </w:p>
        </w:tc>
        <w:tc>
          <w:tcPr>
            <w:tcW w:w="2207" w:type="dxa"/>
          </w:tcPr>
          <w:p w14:paraId="075CA644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F</w:t>
            </w:r>
          </w:p>
        </w:tc>
        <w:tc>
          <w:tcPr>
            <w:tcW w:w="2002" w:type="dxa"/>
          </w:tcPr>
          <w:p w14:paraId="08633DF2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R</w:t>
            </w:r>
          </w:p>
        </w:tc>
        <w:tc>
          <w:tcPr>
            <w:tcW w:w="1993" w:type="dxa"/>
          </w:tcPr>
          <w:p w14:paraId="624C2C14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T. ESPERA</w:t>
            </w:r>
          </w:p>
        </w:tc>
      </w:tr>
      <w:tr w:rsidR="00350BA8" w14:paraId="2DC21FAB" w14:textId="77777777" w:rsidTr="00AA23BF">
        <w:tc>
          <w:tcPr>
            <w:tcW w:w="1696" w:type="dxa"/>
          </w:tcPr>
          <w:p w14:paraId="09085656" w14:textId="77777777" w:rsidR="00350BA8" w:rsidRDefault="00350BA8" w:rsidP="00350BA8">
            <w:pPr>
              <w:pStyle w:val="Estilo1"/>
              <w:jc w:val="center"/>
            </w:pPr>
            <w:r>
              <w:t>A</w:t>
            </w:r>
          </w:p>
        </w:tc>
        <w:tc>
          <w:tcPr>
            <w:tcW w:w="2294" w:type="dxa"/>
          </w:tcPr>
          <w:p w14:paraId="1FE4DD30" w14:textId="77777777" w:rsidR="00350BA8" w:rsidRDefault="00350BA8" w:rsidP="00350BA8">
            <w:pPr>
              <w:pStyle w:val="Estilo1"/>
              <w:jc w:val="center"/>
            </w:pPr>
            <w:r>
              <w:t>0</w:t>
            </w:r>
          </w:p>
        </w:tc>
        <w:tc>
          <w:tcPr>
            <w:tcW w:w="2000" w:type="dxa"/>
          </w:tcPr>
          <w:p w14:paraId="2A0639E7" w14:textId="1F93906B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1802" w:type="dxa"/>
          </w:tcPr>
          <w:p w14:paraId="4BE826FD" w14:textId="0732AF24" w:rsidR="00350BA8" w:rsidRDefault="00350BA8" w:rsidP="00350BA8">
            <w:pPr>
              <w:pStyle w:val="Estilo1"/>
              <w:jc w:val="center"/>
            </w:pPr>
            <w:r>
              <w:t>0</w:t>
            </w:r>
          </w:p>
        </w:tc>
        <w:tc>
          <w:tcPr>
            <w:tcW w:w="2207" w:type="dxa"/>
          </w:tcPr>
          <w:p w14:paraId="242C8A1C" w14:textId="3E75A004" w:rsidR="00350BA8" w:rsidRDefault="00350BA8" w:rsidP="00350BA8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02" w:type="dxa"/>
          </w:tcPr>
          <w:p w14:paraId="5BBB119D" w14:textId="41888C2D" w:rsidR="00350BA8" w:rsidRDefault="00350BA8" w:rsidP="00350BA8">
            <w:pPr>
              <w:pStyle w:val="Estilo1"/>
              <w:jc w:val="center"/>
            </w:pPr>
            <w:r>
              <w:t>2 – (0 - 1) = 3</w:t>
            </w:r>
          </w:p>
        </w:tc>
        <w:tc>
          <w:tcPr>
            <w:tcW w:w="1993" w:type="dxa"/>
          </w:tcPr>
          <w:p w14:paraId="329F8BC7" w14:textId="2E766235" w:rsidR="00350BA8" w:rsidRDefault="00350BA8" w:rsidP="00350BA8">
            <w:pPr>
              <w:pStyle w:val="Estilo1"/>
              <w:jc w:val="center"/>
            </w:pPr>
            <w:r>
              <w:t>3 – 3 = 0</w:t>
            </w:r>
          </w:p>
        </w:tc>
      </w:tr>
      <w:tr w:rsidR="00350BA8" w14:paraId="16D93DBE" w14:textId="77777777" w:rsidTr="00AA23BF">
        <w:tc>
          <w:tcPr>
            <w:tcW w:w="1696" w:type="dxa"/>
          </w:tcPr>
          <w:p w14:paraId="0B45BCD0" w14:textId="77777777" w:rsidR="00350BA8" w:rsidRDefault="00350BA8" w:rsidP="00350BA8">
            <w:pPr>
              <w:pStyle w:val="Estilo1"/>
              <w:jc w:val="center"/>
            </w:pPr>
            <w:r>
              <w:t>B</w:t>
            </w:r>
          </w:p>
        </w:tc>
        <w:tc>
          <w:tcPr>
            <w:tcW w:w="2294" w:type="dxa"/>
          </w:tcPr>
          <w:p w14:paraId="0D693B4D" w14:textId="77777777" w:rsidR="00350BA8" w:rsidRDefault="00350BA8" w:rsidP="00350BA8">
            <w:pPr>
              <w:pStyle w:val="Estilo1"/>
              <w:jc w:val="center"/>
            </w:pPr>
            <w:r>
              <w:t>1</w:t>
            </w:r>
          </w:p>
        </w:tc>
        <w:tc>
          <w:tcPr>
            <w:tcW w:w="2000" w:type="dxa"/>
          </w:tcPr>
          <w:p w14:paraId="1914B43E" w14:textId="7B182BBD" w:rsidR="00350BA8" w:rsidRDefault="00350BA8" w:rsidP="00350BA8">
            <w:pPr>
              <w:pStyle w:val="Estilo1"/>
              <w:jc w:val="center"/>
            </w:pPr>
            <w:r>
              <w:t>8</w:t>
            </w:r>
          </w:p>
        </w:tc>
        <w:tc>
          <w:tcPr>
            <w:tcW w:w="1802" w:type="dxa"/>
          </w:tcPr>
          <w:p w14:paraId="4A537C00" w14:textId="0EA24627" w:rsidR="00350BA8" w:rsidRDefault="00350BA8" w:rsidP="00350BA8">
            <w:pPr>
              <w:pStyle w:val="Estilo1"/>
              <w:jc w:val="center"/>
            </w:pPr>
            <w:r>
              <w:t>18</w:t>
            </w:r>
          </w:p>
        </w:tc>
        <w:tc>
          <w:tcPr>
            <w:tcW w:w="2207" w:type="dxa"/>
          </w:tcPr>
          <w:p w14:paraId="7FC8DECB" w14:textId="799119F3" w:rsidR="00350BA8" w:rsidRDefault="00D617AE" w:rsidP="00350BA8">
            <w:pPr>
              <w:pStyle w:val="Estilo1"/>
              <w:jc w:val="center"/>
            </w:pPr>
            <w:r>
              <w:t>24</w:t>
            </w:r>
          </w:p>
        </w:tc>
        <w:tc>
          <w:tcPr>
            <w:tcW w:w="2002" w:type="dxa"/>
          </w:tcPr>
          <w:p w14:paraId="581806EF" w14:textId="47B3D94E" w:rsidR="00350BA8" w:rsidRDefault="00554680" w:rsidP="00350BA8">
            <w:pPr>
              <w:pStyle w:val="Estilo1"/>
              <w:jc w:val="center"/>
            </w:pPr>
            <w:r>
              <w:t>24</w:t>
            </w:r>
            <w:r w:rsidR="00D617AE">
              <w:t xml:space="preserve"> – (1 - 1) = 24</w:t>
            </w:r>
          </w:p>
        </w:tc>
        <w:tc>
          <w:tcPr>
            <w:tcW w:w="1993" w:type="dxa"/>
          </w:tcPr>
          <w:p w14:paraId="2CCEDBF6" w14:textId="1FED8DC3" w:rsidR="00350BA8" w:rsidRDefault="00D617AE" w:rsidP="00350BA8">
            <w:pPr>
              <w:pStyle w:val="Estilo1"/>
              <w:jc w:val="center"/>
            </w:pPr>
            <w:r>
              <w:t>24 – 8 =16</w:t>
            </w:r>
          </w:p>
        </w:tc>
      </w:tr>
      <w:tr w:rsidR="00350BA8" w14:paraId="3C455C2D" w14:textId="77777777" w:rsidTr="00AA23BF">
        <w:tc>
          <w:tcPr>
            <w:tcW w:w="1696" w:type="dxa"/>
          </w:tcPr>
          <w:p w14:paraId="27225F8B" w14:textId="77777777" w:rsidR="00350BA8" w:rsidRDefault="00350BA8" w:rsidP="00350BA8">
            <w:pPr>
              <w:pStyle w:val="Estilo1"/>
              <w:jc w:val="center"/>
            </w:pPr>
            <w:r>
              <w:t>C</w:t>
            </w:r>
          </w:p>
        </w:tc>
        <w:tc>
          <w:tcPr>
            <w:tcW w:w="2294" w:type="dxa"/>
          </w:tcPr>
          <w:p w14:paraId="6CB80FD7" w14:textId="77777777" w:rsidR="00350BA8" w:rsidRDefault="00350BA8" w:rsidP="00350BA8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00" w:type="dxa"/>
          </w:tcPr>
          <w:p w14:paraId="6C449BB8" w14:textId="6952EDD0" w:rsidR="00350BA8" w:rsidRDefault="00350BA8" w:rsidP="00350BA8">
            <w:pPr>
              <w:pStyle w:val="Estilo1"/>
              <w:jc w:val="center"/>
            </w:pPr>
            <w:r>
              <w:t>4</w:t>
            </w:r>
          </w:p>
        </w:tc>
        <w:tc>
          <w:tcPr>
            <w:tcW w:w="1802" w:type="dxa"/>
          </w:tcPr>
          <w:p w14:paraId="1F16E259" w14:textId="271A22E7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2207" w:type="dxa"/>
          </w:tcPr>
          <w:p w14:paraId="4BF63797" w14:textId="44A81CC2" w:rsidR="00350BA8" w:rsidRDefault="00D617AE" w:rsidP="00350BA8">
            <w:pPr>
              <w:pStyle w:val="Estilo1"/>
              <w:jc w:val="center"/>
            </w:pPr>
            <w:r>
              <w:t>6</w:t>
            </w:r>
          </w:p>
        </w:tc>
        <w:tc>
          <w:tcPr>
            <w:tcW w:w="2002" w:type="dxa"/>
          </w:tcPr>
          <w:p w14:paraId="3FBF6BBB" w14:textId="232C952C" w:rsidR="00350BA8" w:rsidRDefault="00554680" w:rsidP="00350BA8">
            <w:pPr>
              <w:pStyle w:val="Estilo1"/>
              <w:jc w:val="center"/>
            </w:pPr>
            <w:r>
              <w:t>6</w:t>
            </w:r>
            <w:r w:rsidR="00D617AE">
              <w:t xml:space="preserve"> – (2 - 1) = 5</w:t>
            </w:r>
          </w:p>
        </w:tc>
        <w:tc>
          <w:tcPr>
            <w:tcW w:w="1993" w:type="dxa"/>
          </w:tcPr>
          <w:p w14:paraId="2D94B08A" w14:textId="11B184FC" w:rsidR="00350BA8" w:rsidRDefault="00D617AE" w:rsidP="00350BA8">
            <w:pPr>
              <w:pStyle w:val="Estilo1"/>
              <w:jc w:val="center"/>
            </w:pPr>
            <w:r>
              <w:t>5 – 4 = 1</w:t>
            </w:r>
          </w:p>
        </w:tc>
      </w:tr>
      <w:tr w:rsidR="00350BA8" w14:paraId="77228574" w14:textId="77777777" w:rsidTr="00AA23BF">
        <w:tc>
          <w:tcPr>
            <w:tcW w:w="1696" w:type="dxa"/>
          </w:tcPr>
          <w:p w14:paraId="4BEDED1C" w14:textId="77777777" w:rsidR="00350BA8" w:rsidRDefault="00350BA8" w:rsidP="00350BA8">
            <w:pPr>
              <w:pStyle w:val="Estilo1"/>
              <w:jc w:val="center"/>
            </w:pPr>
            <w:r>
              <w:t>D</w:t>
            </w:r>
          </w:p>
        </w:tc>
        <w:tc>
          <w:tcPr>
            <w:tcW w:w="2294" w:type="dxa"/>
          </w:tcPr>
          <w:p w14:paraId="01AE1EF2" w14:textId="77777777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2000" w:type="dxa"/>
          </w:tcPr>
          <w:p w14:paraId="0FE5E03E" w14:textId="2D7A4404" w:rsidR="00350BA8" w:rsidRDefault="00350BA8" w:rsidP="00350BA8">
            <w:pPr>
              <w:pStyle w:val="Estilo1"/>
              <w:jc w:val="center"/>
            </w:pPr>
            <w:r>
              <w:t>5</w:t>
            </w:r>
          </w:p>
        </w:tc>
        <w:tc>
          <w:tcPr>
            <w:tcW w:w="1802" w:type="dxa"/>
          </w:tcPr>
          <w:p w14:paraId="00D85218" w14:textId="59D4244C" w:rsidR="00350BA8" w:rsidRDefault="00350BA8" w:rsidP="00350BA8">
            <w:pPr>
              <w:pStyle w:val="Estilo1"/>
              <w:jc w:val="center"/>
            </w:pPr>
            <w:r>
              <w:t>13</w:t>
            </w:r>
          </w:p>
        </w:tc>
        <w:tc>
          <w:tcPr>
            <w:tcW w:w="2207" w:type="dxa"/>
          </w:tcPr>
          <w:p w14:paraId="05D2033E" w14:textId="6354B875" w:rsidR="00350BA8" w:rsidRDefault="00D617AE" w:rsidP="00350BA8">
            <w:pPr>
              <w:pStyle w:val="Estilo1"/>
              <w:jc w:val="center"/>
            </w:pPr>
            <w:r>
              <w:t>16</w:t>
            </w:r>
          </w:p>
        </w:tc>
        <w:tc>
          <w:tcPr>
            <w:tcW w:w="2002" w:type="dxa"/>
          </w:tcPr>
          <w:p w14:paraId="64D30E8E" w14:textId="7D41AF56" w:rsidR="00350BA8" w:rsidRDefault="00554680" w:rsidP="00350BA8">
            <w:pPr>
              <w:pStyle w:val="Estilo1"/>
              <w:jc w:val="center"/>
            </w:pPr>
            <w:r>
              <w:t>16</w:t>
            </w:r>
            <w:r w:rsidR="00350BA8">
              <w:t xml:space="preserve"> – (3 - </w:t>
            </w:r>
            <w:r w:rsidR="00D617AE">
              <w:t>1) = 14</w:t>
            </w:r>
          </w:p>
        </w:tc>
        <w:tc>
          <w:tcPr>
            <w:tcW w:w="1993" w:type="dxa"/>
          </w:tcPr>
          <w:p w14:paraId="0FE2494B" w14:textId="2352FD12" w:rsidR="00350BA8" w:rsidRDefault="00D617AE" w:rsidP="00D617AE">
            <w:pPr>
              <w:pStyle w:val="Estilo1"/>
              <w:jc w:val="center"/>
            </w:pPr>
            <w:r>
              <w:t>14</w:t>
            </w:r>
            <w:r w:rsidR="00350BA8">
              <w:t xml:space="preserve"> – 5 = </w:t>
            </w:r>
            <w:r>
              <w:t>9</w:t>
            </w:r>
          </w:p>
        </w:tc>
      </w:tr>
      <w:tr w:rsidR="00350BA8" w14:paraId="3172AD99" w14:textId="77777777" w:rsidTr="00AA23BF">
        <w:tc>
          <w:tcPr>
            <w:tcW w:w="1696" w:type="dxa"/>
          </w:tcPr>
          <w:p w14:paraId="0266B0B9" w14:textId="77777777" w:rsidR="00350BA8" w:rsidRDefault="00350BA8" w:rsidP="00350BA8">
            <w:pPr>
              <w:pStyle w:val="Estilo1"/>
              <w:jc w:val="center"/>
            </w:pPr>
            <w:r>
              <w:t>E</w:t>
            </w:r>
          </w:p>
        </w:tc>
        <w:tc>
          <w:tcPr>
            <w:tcW w:w="2294" w:type="dxa"/>
          </w:tcPr>
          <w:p w14:paraId="38966D2B" w14:textId="77777777" w:rsidR="00350BA8" w:rsidRDefault="00350BA8" w:rsidP="00350BA8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00" w:type="dxa"/>
          </w:tcPr>
          <w:p w14:paraId="7DE6DACB" w14:textId="4690262B" w:rsidR="00350BA8" w:rsidRDefault="00350BA8" w:rsidP="00350BA8">
            <w:pPr>
              <w:pStyle w:val="Estilo1"/>
              <w:jc w:val="center"/>
            </w:pPr>
            <w:r>
              <w:t>2</w:t>
            </w:r>
          </w:p>
        </w:tc>
        <w:tc>
          <w:tcPr>
            <w:tcW w:w="1802" w:type="dxa"/>
          </w:tcPr>
          <w:p w14:paraId="1C649C3A" w14:textId="52B96FB1" w:rsidR="00350BA8" w:rsidRDefault="00350BA8" w:rsidP="00350BA8">
            <w:pPr>
              <w:pStyle w:val="Estilo1"/>
              <w:jc w:val="center"/>
            </w:pPr>
            <w:r>
              <w:t>8</w:t>
            </w:r>
          </w:p>
        </w:tc>
        <w:tc>
          <w:tcPr>
            <w:tcW w:w="2207" w:type="dxa"/>
          </w:tcPr>
          <w:p w14:paraId="5ACA27EC" w14:textId="7D2704D7" w:rsidR="00350BA8" w:rsidRDefault="00D617AE" w:rsidP="00350BA8">
            <w:pPr>
              <w:pStyle w:val="Estilo1"/>
              <w:jc w:val="center"/>
            </w:pPr>
            <w:r>
              <w:t>8</w:t>
            </w:r>
          </w:p>
        </w:tc>
        <w:tc>
          <w:tcPr>
            <w:tcW w:w="2002" w:type="dxa"/>
          </w:tcPr>
          <w:p w14:paraId="186A742F" w14:textId="5ABF7566" w:rsidR="00350BA8" w:rsidRDefault="00554680" w:rsidP="00350BA8">
            <w:pPr>
              <w:pStyle w:val="Estilo1"/>
              <w:jc w:val="center"/>
            </w:pPr>
            <w:r>
              <w:t>8</w:t>
            </w:r>
            <w:r w:rsidR="00D617AE">
              <w:t xml:space="preserve"> – (4 - 1) = 5</w:t>
            </w:r>
          </w:p>
        </w:tc>
        <w:tc>
          <w:tcPr>
            <w:tcW w:w="1993" w:type="dxa"/>
          </w:tcPr>
          <w:p w14:paraId="46F7F4AF" w14:textId="300EE649" w:rsidR="00350BA8" w:rsidRDefault="00D617AE" w:rsidP="00350BA8">
            <w:pPr>
              <w:pStyle w:val="Estilo1"/>
              <w:jc w:val="center"/>
            </w:pPr>
            <w:r>
              <w:t>5 – 2 = 3</w:t>
            </w:r>
          </w:p>
        </w:tc>
      </w:tr>
      <w:tr w:rsidR="00350BA8" w14:paraId="7447B663" w14:textId="77777777" w:rsidTr="00AA23BF">
        <w:tc>
          <w:tcPr>
            <w:tcW w:w="1696" w:type="dxa"/>
          </w:tcPr>
          <w:p w14:paraId="177AA020" w14:textId="77777777" w:rsidR="00350BA8" w:rsidRDefault="00350BA8" w:rsidP="00350BA8">
            <w:pPr>
              <w:pStyle w:val="Estilo1"/>
              <w:jc w:val="center"/>
            </w:pPr>
            <w:r>
              <w:t>F</w:t>
            </w:r>
          </w:p>
        </w:tc>
        <w:tc>
          <w:tcPr>
            <w:tcW w:w="2294" w:type="dxa"/>
          </w:tcPr>
          <w:p w14:paraId="565DA16C" w14:textId="77777777" w:rsidR="00350BA8" w:rsidRDefault="00350BA8" w:rsidP="00350BA8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00" w:type="dxa"/>
          </w:tcPr>
          <w:p w14:paraId="6106961B" w14:textId="23151BDC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1802" w:type="dxa"/>
          </w:tcPr>
          <w:p w14:paraId="54B97CE6" w14:textId="12D03213" w:rsidR="00350BA8" w:rsidRDefault="00350BA8" w:rsidP="00350BA8">
            <w:pPr>
              <w:pStyle w:val="Estilo1"/>
              <w:jc w:val="center"/>
            </w:pPr>
            <w:r>
              <w:t>10</w:t>
            </w:r>
          </w:p>
        </w:tc>
        <w:tc>
          <w:tcPr>
            <w:tcW w:w="2207" w:type="dxa"/>
          </w:tcPr>
          <w:p w14:paraId="6AF95D64" w14:textId="56198139" w:rsidR="00350BA8" w:rsidRDefault="00D617AE" w:rsidP="00350BA8">
            <w:pPr>
              <w:pStyle w:val="Estilo1"/>
              <w:jc w:val="center"/>
            </w:pPr>
            <w:r>
              <w:t>11</w:t>
            </w:r>
          </w:p>
        </w:tc>
        <w:tc>
          <w:tcPr>
            <w:tcW w:w="2002" w:type="dxa"/>
          </w:tcPr>
          <w:p w14:paraId="7B80BD5C" w14:textId="5FB0EFB4" w:rsidR="00350BA8" w:rsidRDefault="00554680" w:rsidP="00350BA8">
            <w:pPr>
              <w:pStyle w:val="Estilo1"/>
              <w:jc w:val="center"/>
            </w:pPr>
            <w:r>
              <w:t>11</w:t>
            </w:r>
            <w:r w:rsidR="00D617AE">
              <w:t xml:space="preserve"> – (5 - 1) = 7</w:t>
            </w:r>
          </w:p>
        </w:tc>
        <w:tc>
          <w:tcPr>
            <w:tcW w:w="1993" w:type="dxa"/>
          </w:tcPr>
          <w:p w14:paraId="14ED7254" w14:textId="239AE178" w:rsidR="00350BA8" w:rsidRPr="00D617AE" w:rsidRDefault="00D617AE" w:rsidP="00350BA8">
            <w:pPr>
              <w:pStyle w:val="Estilo1"/>
              <w:jc w:val="center"/>
              <w:rPr>
                <w:u w:val="single"/>
              </w:rPr>
            </w:pPr>
            <w:r>
              <w:t>7 – 3 = 4</w:t>
            </w:r>
          </w:p>
        </w:tc>
      </w:tr>
    </w:tbl>
    <w:p w14:paraId="7E2CE4CE" w14:textId="77777777" w:rsidR="006E2A97" w:rsidRDefault="006E2A97" w:rsidP="006E2A97">
      <w:pPr>
        <w:pStyle w:val="Textoindependiente"/>
        <w:rPr>
          <w:b/>
          <w:sz w:val="3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2"/>
        <w:gridCol w:w="338"/>
        <w:gridCol w:w="338"/>
        <w:gridCol w:w="338"/>
        <w:gridCol w:w="338"/>
        <w:gridCol w:w="337"/>
        <w:gridCol w:w="337"/>
        <w:gridCol w:w="337"/>
        <w:gridCol w:w="337"/>
        <w:gridCol w:w="348"/>
        <w:gridCol w:w="412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D617AE" w14:paraId="1B856E9F" w14:textId="568F4553" w:rsidTr="00D617AE">
        <w:tc>
          <w:tcPr>
            <w:tcW w:w="362" w:type="dxa"/>
          </w:tcPr>
          <w:p w14:paraId="1B52A1F5" w14:textId="77777777" w:rsidR="00D617AE" w:rsidRDefault="00D617AE" w:rsidP="00D617AE">
            <w:pPr>
              <w:pStyle w:val="Estilo1"/>
            </w:pPr>
          </w:p>
        </w:tc>
        <w:tc>
          <w:tcPr>
            <w:tcW w:w="338" w:type="dxa"/>
          </w:tcPr>
          <w:p w14:paraId="4C1BF5DE" w14:textId="77777777" w:rsidR="00D617AE" w:rsidRDefault="00D617AE" w:rsidP="00D617AE">
            <w:pPr>
              <w:pStyle w:val="Estilo1"/>
            </w:pPr>
            <w:r>
              <w:t>0</w:t>
            </w:r>
          </w:p>
        </w:tc>
        <w:tc>
          <w:tcPr>
            <w:tcW w:w="338" w:type="dxa"/>
          </w:tcPr>
          <w:p w14:paraId="67B41286" w14:textId="77777777" w:rsidR="00D617AE" w:rsidRDefault="00D617AE" w:rsidP="00D617AE">
            <w:pPr>
              <w:pStyle w:val="Estilo1"/>
            </w:pPr>
            <w:r>
              <w:t>1</w:t>
            </w:r>
          </w:p>
        </w:tc>
        <w:tc>
          <w:tcPr>
            <w:tcW w:w="339" w:type="dxa"/>
          </w:tcPr>
          <w:p w14:paraId="02378676" w14:textId="77777777" w:rsidR="00D617AE" w:rsidRDefault="00D617AE" w:rsidP="00D617AE">
            <w:pPr>
              <w:pStyle w:val="Estilo1"/>
            </w:pPr>
            <w:r>
              <w:t>2</w:t>
            </w:r>
          </w:p>
        </w:tc>
        <w:tc>
          <w:tcPr>
            <w:tcW w:w="339" w:type="dxa"/>
          </w:tcPr>
          <w:p w14:paraId="272DFFEF" w14:textId="77777777" w:rsidR="00D617AE" w:rsidRDefault="00D617AE" w:rsidP="00D617AE">
            <w:pPr>
              <w:pStyle w:val="Estilo1"/>
            </w:pPr>
            <w:r>
              <w:t>3</w:t>
            </w:r>
          </w:p>
        </w:tc>
        <w:tc>
          <w:tcPr>
            <w:tcW w:w="339" w:type="dxa"/>
          </w:tcPr>
          <w:p w14:paraId="2AC04DF8" w14:textId="77777777" w:rsidR="00D617AE" w:rsidRDefault="00D617AE" w:rsidP="00D617AE">
            <w:pPr>
              <w:pStyle w:val="Estilo1"/>
            </w:pPr>
            <w:r>
              <w:t>4</w:t>
            </w:r>
          </w:p>
        </w:tc>
        <w:tc>
          <w:tcPr>
            <w:tcW w:w="339" w:type="dxa"/>
          </w:tcPr>
          <w:p w14:paraId="2E7BDAEB" w14:textId="77777777" w:rsidR="00D617AE" w:rsidRDefault="00D617AE" w:rsidP="00D617AE">
            <w:pPr>
              <w:pStyle w:val="Estilo1"/>
            </w:pPr>
            <w:r>
              <w:t>5</w:t>
            </w:r>
          </w:p>
        </w:tc>
        <w:tc>
          <w:tcPr>
            <w:tcW w:w="339" w:type="dxa"/>
          </w:tcPr>
          <w:p w14:paraId="608A2935" w14:textId="77777777" w:rsidR="00D617AE" w:rsidRDefault="00D617AE" w:rsidP="00D617AE">
            <w:pPr>
              <w:pStyle w:val="Estilo1"/>
            </w:pPr>
            <w:r>
              <w:t>6</w:t>
            </w:r>
          </w:p>
        </w:tc>
        <w:tc>
          <w:tcPr>
            <w:tcW w:w="339" w:type="dxa"/>
          </w:tcPr>
          <w:p w14:paraId="6FDAA836" w14:textId="07412F38" w:rsidR="00D617AE" w:rsidRDefault="00D617AE" w:rsidP="00D617AE">
            <w:pPr>
              <w:pStyle w:val="Estilo1"/>
            </w:pPr>
            <w:r>
              <w:t>7</w:t>
            </w:r>
          </w:p>
        </w:tc>
        <w:tc>
          <w:tcPr>
            <w:tcW w:w="351" w:type="dxa"/>
          </w:tcPr>
          <w:p w14:paraId="3274054C" w14:textId="6ABD36CE" w:rsidR="00D617AE" w:rsidRDefault="00D617AE" w:rsidP="00D617AE">
            <w:pPr>
              <w:pStyle w:val="Estilo1"/>
            </w:pPr>
            <w:r>
              <w:t>8</w:t>
            </w:r>
          </w:p>
        </w:tc>
        <w:tc>
          <w:tcPr>
            <w:tcW w:w="425" w:type="dxa"/>
          </w:tcPr>
          <w:p w14:paraId="27FBFAD2" w14:textId="77EC7744" w:rsidR="00D617AE" w:rsidRDefault="00D617AE" w:rsidP="00D617AE">
            <w:pPr>
              <w:pStyle w:val="Estilo1"/>
            </w:pPr>
            <w:r>
              <w:t>9</w:t>
            </w:r>
          </w:p>
        </w:tc>
        <w:tc>
          <w:tcPr>
            <w:tcW w:w="445" w:type="dxa"/>
          </w:tcPr>
          <w:p w14:paraId="08D20556" w14:textId="45A86443" w:rsidR="00D617AE" w:rsidRDefault="00D617AE" w:rsidP="00D617AE">
            <w:pPr>
              <w:pStyle w:val="Estilo1"/>
            </w:pPr>
            <w:r>
              <w:t>10</w:t>
            </w:r>
          </w:p>
        </w:tc>
        <w:tc>
          <w:tcPr>
            <w:tcW w:w="445" w:type="dxa"/>
          </w:tcPr>
          <w:p w14:paraId="7C236CCF" w14:textId="681B4238" w:rsidR="00D617AE" w:rsidRDefault="00D617AE" w:rsidP="00D617AE">
            <w:pPr>
              <w:pStyle w:val="Estilo1"/>
            </w:pPr>
            <w:r>
              <w:t>11</w:t>
            </w:r>
          </w:p>
        </w:tc>
        <w:tc>
          <w:tcPr>
            <w:tcW w:w="445" w:type="dxa"/>
          </w:tcPr>
          <w:p w14:paraId="761246B8" w14:textId="78C83D0D" w:rsidR="00D617AE" w:rsidRDefault="00D617AE" w:rsidP="00D617AE">
            <w:pPr>
              <w:pStyle w:val="Estilo1"/>
            </w:pPr>
            <w:r>
              <w:t>12</w:t>
            </w:r>
          </w:p>
        </w:tc>
        <w:tc>
          <w:tcPr>
            <w:tcW w:w="445" w:type="dxa"/>
          </w:tcPr>
          <w:p w14:paraId="362FF50F" w14:textId="34DB0C57" w:rsidR="00D617AE" w:rsidRDefault="00D617AE" w:rsidP="00D617AE">
            <w:pPr>
              <w:pStyle w:val="Estilo1"/>
            </w:pPr>
            <w:r>
              <w:t>13</w:t>
            </w:r>
          </w:p>
        </w:tc>
        <w:tc>
          <w:tcPr>
            <w:tcW w:w="445" w:type="dxa"/>
          </w:tcPr>
          <w:p w14:paraId="68D90FCC" w14:textId="52753FBE" w:rsidR="00D617AE" w:rsidRDefault="00D617AE" w:rsidP="00D617AE">
            <w:pPr>
              <w:pStyle w:val="Estilo1"/>
            </w:pPr>
            <w:r>
              <w:t>14</w:t>
            </w:r>
          </w:p>
        </w:tc>
        <w:tc>
          <w:tcPr>
            <w:tcW w:w="445" w:type="dxa"/>
          </w:tcPr>
          <w:p w14:paraId="6A3FECA8" w14:textId="771B4991" w:rsidR="00D617AE" w:rsidRDefault="00D617AE" w:rsidP="00D617AE">
            <w:pPr>
              <w:pStyle w:val="Estilo1"/>
            </w:pPr>
            <w:r>
              <w:t>15</w:t>
            </w:r>
          </w:p>
        </w:tc>
        <w:tc>
          <w:tcPr>
            <w:tcW w:w="445" w:type="dxa"/>
          </w:tcPr>
          <w:p w14:paraId="3166EA49" w14:textId="6CE22EF1" w:rsidR="00D617AE" w:rsidRDefault="00D617AE" w:rsidP="00D617AE">
            <w:pPr>
              <w:pStyle w:val="Estilo1"/>
            </w:pPr>
            <w:r>
              <w:t>16</w:t>
            </w:r>
          </w:p>
        </w:tc>
        <w:tc>
          <w:tcPr>
            <w:tcW w:w="445" w:type="dxa"/>
          </w:tcPr>
          <w:p w14:paraId="5436B2A8" w14:textId="3C2FC9B7" w:rsidR="00D617AE" w:rsidRDefault="00D617AE" w:rsidP="00D617AE">
            <w:pPr>
              <w:pStyle w:val="Estilo1"/>
            </w:pPr>
            <w:r>
              <w:t>17</w:t>
            </w:r>
          </w:p>
        </w:tc>
        <w:tc>
          <w:tcPr>
            <w:tcW w:w="445" w:type="dxa"/>
          </w:tcPr>
          <w:p w14:paraId="5170C374" w14:textId="105A3631" w:rsidR="00D617AE" w:rsidRDefault="00D617AE" w:rsidP="00D617AE">
            <w:pPr>
              <w:pStyle w:val="Estilo1"/>
            </w:pPr>
            <w:r>
              <w:t>18</w:t>
            </w:r>
          </w:p>
        </w:tc>
        <w:tc>
          <w:tcPr>
            <w:tcW w:w="445" w:type="dxa"/>
          </w:tcPr>
          <w:p w14:paraId="6E070C9C" w14:textId="6FDDBEEE" w:rsidR="00D617AE" w:rsidRDefault="00D617AE" w:rsidP="00D617AE">
            <w:pPr>
              <w:pStyle w:val="Estilo1"/>
            </w:pPr>
            <w:r>
              <w:t>19</w:t>
            </w:r>
          </w:p>
        </w:tc>
        <w:tc>
          <w:tcPr>
            <w:tcW w:w="445" w:type="dxa"/>
          </w:tcPr>
          <w:p w14:paraId="1F7BA3DA" w14:textId="28F29517" w:rsidR="00D617AE" w:rsidRDefault="00D617AE" w:rsidP="00D617AE">
            <w:pPr>
              <w:pStyle w:val="Estilo1"/>
            </w:pPr>
            <w:r>
              <w:t>20</w:t>
            </w:r>
          </w:p>
        </w:tc>
        <w:tc>
          <w:tcPr>
            <w:tcW w:w="445" w:type="dxa"/>
          </w:tcPr>
          <w:p w14:paraId="65499A51" w14:textId="7D4E6B18" w:rsidR="00D617AE" w:rsidRDefault="00D617AE" w:rsidP="00D617AE">
            <w:pPr>
              <w:pStyle w:val="Estilo1"/>
            </w:pPr>
            <w:r>
              <w:t>21</w:t>
            </w:r>
          </w:p>
        </w:tc>
        <w:tc>
          <w:tcPr>
            <w:tcW w:w="445" w:type="dxa"/>
          </w:tcPr>
          <w:p w14:paraId="53B1F123" w14:textId="446F6C75" w:rsidR="00D617AE" w:rsidRDefault="00D617AE" w:rsidP="00D617AE">
            <w:pPr>
              <w:pStyle w:val="Estilo1"/>
            </w:pPr>
            <w:r>
              <w:t>22</w:t>
            </w:r>
          </w:p>
        </w:tc>
        <w:tc>
          <w:tcPr>
            <w:tcW w:w="440" w:type="dxa"/>
          </w:tcPr>
          <w:p w14:paraId="6C7CB224" w14:textId="01A09E59" w:rsidR="00D617AE" w:rsidRDefault="00D617AE" w:rsidP="00D617AE">
            <w:pPr>
              <w:pStyle w:val="Estilo1"/>
            </w:pPr>
            <w:r>
              <w:t>23</w:t>
            </w:r>
          </w:p>
        </w:tc>
        <w:tc>
          <w:tcPr>
            <w:tcW w:w="440" w:type="dxa"/>
          </w:tcPr>
          <w:p w14:paraId="06CAF489" w14:textId="09E767A5" w:rsidR="00D617AE" w:rsidRDefault="00D617AE" w:rsidP="00D617AE">
            <w:pPr>
              <w:pStyle w:val="Estilo1"/>
            </w:pPr>
            <w:r>
              <w:t>24</w:t>
            </w:r>
          </w:p>
        </w:tc>
        <w:tc>
          <w:tcPr>
            <w:tcW w:w="440" w:type="dxa"/>
          </w:tcPr>
          <w:p w14:paraId="3313DD26" w14:textId="0D7FD7F9" w:rsidR="00D617AE" w:rsidRDefault="00D617AE" w:rsidP="00D617AE">
            <w:pPr>
              <w:pStyle w:val="Estilo1"/>
            </w:pPr>
            <w:r>
              <w:t>25</w:t>
            </w:r>
          </w:p>
        </w:tc>
        <w:tc>
          <w:tcPr>
            <w:tcW w:w="440" w:type="dxa"/>
          </w:tcPr>
          <w:p w14:paraId="1C17C92F" w14:textId="7C8D1ED1" w:rsidR="00D617AE" w:rsidRDefault="00D617AE" w:rsidP="00D617AE">
            <w:pPr>
              <w:pStyle w:val="Estilo1"/>
            </w:pPr>
            <w:r>
              <w:t>26</w:t>
            </w:r>
          </w:p>
        </w:tc>
        <w:tc>
          <w:tcPr>
            <w:tcW w:w="440" w:type="dxa"/>
          </w:tcPr>
          <w:p w14:paraId="578DC366" w14:textId="4CE438B1" w:rsidR="00D617AE" w:rsidRDefault="00D617AE" w:rsidP="00D617AE">
            <w:pPr>
              <w:pStyle w:val="Estilo1"/>
            </w:pPr>
            <w:r>
              <w:t>27</w:t>
            </w:r>
          </w:p>
        </w:tc>
        <w:tc>
          <w:tcPr>
            <w:tcW w:w="440" w:type="dxa"/>
          </w:tcPr>
          <w:p w14:paraId="748E0A26" w14:textId="6A5FAACD" w:rsidR="00D617AE" w:rsidRDefault="00D617AE" w:rsidP="00D617AE">
            <w:pPr>
              <w:pStyle w:val="Estilo1"/>
            </w:pPr>
            <w:r>
              <w:t>28</w:t>
            </w:r>
          </w:p>
        </w:tc>
        <w:tc>
          <w:tcPr>
            <w:tcW w:w="440" w:type="dxa"/>
          </w:tcPr>
          <w:p w14:paraId="08285BCE" w14:textId="732865C4" w:rsidR="00D617AE" w:rsidRDefault="00D617AE" w:rsidP="00D617AE">
            <w:pPr>
              <w:pStyle w:val="Estilo1"/>
            </w:pPr>
            <w:r>
              <w:t>29</w:t>
            </w:r>
          </w:p>
        </w:tc>
        <w:tc>
          <w:tcPr>
            <w:tcW w:w="440" w:type="dxa"/>
          </w:tcPr>
          <w:p w14:paraId="0F569507" w14:textId="5C843049" w:rsidR="00D617AE" w:rsidRDefault="00D617AE" w:rsidP="00D617AE">
            <w:pPr>
              <w:pStyle w:val="Estilo1"/>
            </w:pPr>
            <w:r>
              <w:t>30</w:t>
            </w:r>
          </w:p>
        </w:tc>
        <w:tc>
          <w:tcPr>
            <w:tcW w:w="440" w:type="dxa"/>
          </w:tcPr>
          <w:p w14:paraId="079FE0F3" w14:textId="61534390" w:rsidR="00D617AE" w:rsidRDefault="00D617AE" w:rsidP="00D617AE">
            <w:pPr>
              <w:pStyle w:val="Estilo1"/>
            </w:pPr>
            <w:r>
              <w:t>31</w:t>
            </w:r>
          </w:p>
        </w:tc>
        <w:tc>
          <w:tcPr>
            <w:tcW w:w="401" w:type="dxa"/>
          </w:tcPr>
          <w:p w14:paraId="516374B1" w14:textId="74126B94" w:rsidR="00D617AE" w:rsidRDefault="00D617AE" w:rsidP="00D617AE">
            <w:pPr>
              <w:pStyle w:val="Estilo1"/>
            </w:pPr>
            <w:r>
              <w:t>32</w:t>
            </w:r>
          </w:p>
        </w:tc>
      </w:tr>
      <w:tr w:rsidR="00D617AE" w14:paraId="77FE0BEF" w14:textId="6F808795" w:rsidTr="00D617AE">
        <w:tc>
          <w:tcPr>
            <w:tcW w:w="362" w:type="dxa"/>
          </w:tcPr>
          <w:p w14:paraId="68F180E8" w14:textId="77777777" w:rsidR="00D617AE" w:rsidRDefault="00D617AE" w:rsidP="00D617AE">
            <w:pPr>
              <w:pStyle w:val="Estilo1"/>
            </w:pPr>
            <w:r>
              <w:t>A</w:t>
            </w:r>
          </w:p>
        </w:tc>
        <w:tc>
          <w:tcPr>
            <w:tcW w:w="338" w:type="dxa"/>
            <w:shd w:val="clear" w:color="auto" w:fill="70AD47" w:themeFill="accent6"/>
          </w:tcPr>
          <w:p w14:paraId="13EB387F" w14:textId="77777777" w:rsidR="00D617AE" w:rsidRDefault="00D617AE" w:rsidP="00D617AE">
            <w:pPr>
              <w:pStyle w:val="Estilo1"/>
            </w:pPr>
          </w:p>
        </w:tc>
        <w:tc>
          <w:tcPr>
            <w:tcW w:w="338" w:type="dxa"/>
            <w:shd w:val="clear" w:color="auto" w:fill="70AD47" w:themeFill="accent6"/>
          </w:tcPr>
          <w:p w14:paraId="41E32F69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70AD47" w:themeFill="accent6"/>
          </w:tcPr>
          <w:p w14:paraId="439EAFBA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auto"/>
          </w:tcPr>
          <w:p w14:paraId="39C85195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auto"/>
          </w:tcPr>
          <w:p w14:paraId="54EE80E4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auto"/>
          </w:tcPr>
          <w:p w14:paraId="5CD39AC5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auto"/>
          </w:tcPr>
          <w:p w14:paraId="3CE55FA4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auto"/>
          </w:tcPr>
          <w:p w14:paraId="0FD5D6C2" w14:textId="77777777" w:rsidR="00D617AE" w:rsidRDefault="00D617AE" w:rsidP="00D617AE">
            <w:pPr>
              <w:pStyle w:val="Estilo1"/>
            </w:pPr>
          </w:p>
        </w:tc>
        <w:tc>
          <w:tcPr>
            <w:tcW w:w="351" w:type="dxa"/>
            <w:shd w:val="clear" w:color="auto" w:fill="auto"/>
          </w:tcPr>
          <w:p w14:paraId="199C9929" w14:textId="77777777" w:rsidR="00D617AE" w:rsidRDefault="00D617AE" w:rsidP="00D617AE">
            <w:pPr>
              <w:pStyle w:val="Estilo1"/>
            </w:pPr>
          </w:p>
        </w:tc>
        <w:tc>
          <w:tcPr>
            <w:tcW w:w="425" w:type="dxa"/>
            <w:shd w:val="clear" w:color="auto" w:fill="auto"/>
          </w:tcPr>
          <w:p w14:paraId="27AC74B7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1E065A83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74CB18BF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2E814A54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310D4492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650C5686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25604971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79EE4A11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459C5C18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1A85F08B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1F69C696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37F423E9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2C127D0F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5C547300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2ECCBCF0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7F791947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63CBADAE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17D2D3D7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0E159A9A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6DD8C1F6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2F95E72A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24D20635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2844F1D4" w14:textId="77777777" w:rsidR="00D617AE" w:rsidRDefault="00D617AE" w:rsidP="00D617AE">
            <w:pPr>
              <w:pStyle w:val="Estilo1"/>
            </w:pPr>
          </w:p>
        </w:tc>
        <w:tc>
          <w:tcPr>
            <w:tcW w:w="401" w:type="dxa"/>
          </w:tcPr>
          <w:p w14:paraId="30DE64CD" w14:textId="77777777" w:rsidR="00D617AE" w:rsidRDefault="00D617AE" w:rsidP="00D617AE">
            <w:pPr>
              <w:pStyle w:val="Estilo1"/>
            </w:pPr>
          </w:p>
        </w:tc>
      </w:tr>
      <w:tr w:rsidR="00D617AE" w14:paraId="75FCC59C" w14:textId="5ECDE81C" w:rsidTr="00D617AE">
        <w:tc>
          <w:tcPr>
            <w:tcW w:w="362" w:type="dxa"/>
          </w:tcPr>
          <w:p w14:paraId="681CB952" w14:textId="77777777" w:rsidR="00D617AE" w:rsidRDefault="00D617AE" w:rsidP="00D617AE">
            <w:pPr>
              <w:pStyle w:val="Estilo1"/>
            </w:pPr>
            <w:r>
              <w:t>B</w:t>
            </w:r>
          </w:p>
        </w:tc>
        <w:tc>
          <w:tcPr>
            <w:tcW w:w="338" w:type="dxa"/>
            <w:shd w:val="clear" w:color="auto" w:fill="auto"/>
          </w:tcPr>
          <w:p w14:paraId="30FE7567" w14:textId="77777777" w:rsidR="00D617AE" w:rsidRDefault="00D617AE" w:rsidP="00D617AE">
            <w:pPr>
              <w:pStyle w:val="Estilo1"/>
            </w:pPr>
          </w:p>
        </w:tc>
        <w:tc>
          <w:tcPr>
            <w:tcW w:w="338" w:type="dxa"/>
            <w:shd w:val="clear" w:color="auto" w:fill="FFFF00"/>
          </w:tcPr>
          <w:p w14:paraId="2CEAB880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FFFF00"/>
          </w:tcPr>
          <w:p w14:paraId="43B4D64C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FFFF00"/>
          </w:tcPr>
          <w:p w14:paraId="0B8E0C9C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FFFF00"/>
          </w:tcPr>
          <w:p w14:paraId="63867ED5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FFFF00"/>
          </w:tcPr>
          <w:p w14:paraId="39BC9A21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FFFF00"/>
          </w:tcPr>
          <w:p w14:paraId="1371BB48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FFFF00"/>
          </w:tcPr>
          <w:p w14:paraId="331A0C0C" w14:textId="77777777" w:rsidR="00D617AE" w:rsidRDefault="00D617AE" w:rsidP="00D617AE">
            <w:pPr>
              <w:pStyle w:val="Estilo1"/>
            </w:pPr>
          </w:p>
        </w:tc>
        <w:tc>
          <w:tcPr>
            <w:tcW w:w="351" w:type="dxa"/>
            <w:shd w:val="clear" w:color="auto" w:fill="FFFF00"/>
          </w:tcPr>
          <w:p w14:paraId="094CE9DA" w14:textId="77777777" w:rsidR="00D617AE" w:rsidRDefault="00D617AE" w:rsidP="00D617AE">
            <w:pPr>
              <w:pStyle w:val="Estilo1"/>
            </w:pPr>
          </w:p>
        </w:tc>
        <w:tc>
          <w:tcPr>
            <w:tcW w:w="425" w:type="dxa"/>
            <w:shd w:val="clear" w:color="auto" w:fill="FFFF00"/>
          </w:tcPr>
          <w:p w14:paraId="66B3FA3A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FFFF00"/>
          </w:tcPr>
          <w:p w14:paraId="21937F74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FFFF00"/>
          </w:tcPr>
          <w:p w14:paraId="328D4CB3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FFFF00"/>
          </w:tcPr>
          <w:p w14:paraId="71C43469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FFFF00"/>
          </w:tcPr>
          <w:p w14:paraId="0F1B81A1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FFFF00"/>
          </w:tcPr>
          <w:p w14:paraId="2D48BD1B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FFFF00"/>
          </w:tcPr>
          <w:p w14:paraId="5A8B7073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FFFF00"/>
          </w:tcPr>
          <w:p w14:paraId="3265DC19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70AD47" w:themeFill="accent6"/>
          </w:tcPr>
          <w:p w14:paraId="08B96947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70AD47" w:themeFill="accent6"/>
          </w:tcPr>
          <w:p w14:paraId="4C087321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70AD47" w:themeFill="accent6"/>
          </w:tcPr>
          <w:p w14:paraId="7B358483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70AD47" w:themeFill="accent6"/>
          </w:tcPr>
          <w:p w14:paraId="4F299963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70AD47" w:themeFill="accent6"/>
          </w:tcPr>
          <w:p w14:paraId="09EE584A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70AD47" w:themeFill="accent6"/>
          </w:tcPr>
          <w:p w14:paraId="17BDC2E3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  <w:shd w:val="clear" w:color="auto" w:fill="70AD47" w:themeFill="accent6"/>
          </w:tcPr>
          <w:p w14:paraId="65EA3430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  <w:shd w:val="clear" w:color="auto" w:fill="70AD47" w:themeFill="accent6"/>
          </w:tcPr>
          <w:p w14:paraId="64E0F857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25A418D1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2358E364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24184886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52A3044F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52E93D6A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58E5E8DE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072372EE" w14:textId="77777777" w:rsidR="00D617AE" w:rsidRDefault="00D617AE" w:rsidP="00D617AE">
            <w:pPr>
              <w:pStyle w:val="Estilo1"/>
            </w:pPr>
          </w:p>
        </w:tc>
        <w:tc>
          <w:tcPr>
            <w:tcW w:w="401" w:type="dxa"/>
          </w:tcPr>
          <w:p w14:paraId="1C4E59A2" w14:textId="77777777" w:rsidR="00D617AE" w:rsidRDefault="00D617AE" w:rsidP="00D617AE">
            <w:pPr>
              <w:pStyle w:val="Estilo1"/>
            </w:pPr>
          </w:p>
        </w:tc>
      </w:tr>
      <w:tr w:rsidR="00D617AE" w14:paraId="45B0146F" w14:textId="04D15F11" w:rsidTr="00D617AE">
        <w:tc>
          <w:tcPr>
            <w:tcW w:w="362" w:type="dxa"/>
          </w:tcPr>
          <w:p w14:paraId="7D35F7DD" w14:textId="77777777" w:rsidR="00D617AE" w:rsidRDefault="00D617AE" w:rsidP="00D617AE">
            <w:pPr>
              <w:pStyle w:val="Estilo1"/>
            </w:pPr>
            <w:r>
              <w:t>C</w:t>
            </w:r>
          </w:p>
        </w:tc>
        <w:tc>
          <w:tcPr>
            <w:tcW w:w="338" w:type="dxa"/>
            <w:shd w:val="clear" w:color="auto" w:fill="auto"/>
          </w:tcPr>
          <w:p w14:paraId="1A72E5C7" w14:textId="77777777" w:rsidR="00D617AE" w:rsidRDefault="00D617AE" w:rsidP="00D617AE">
            <w:pPr>
              <w:pStyle w:val="Estilo1"/>
            </w:pPr>
          </w:p>
        </w:tc>
        <w:tc>
          <w:tcPr>
            <w:tcW w:w="338" w:type="dxa"/>
            <w:shd w:val="clear" w:color="auto" w:fill="auto"/>
          </w:tcPr>
          <w:p w14:paraId="44E5CCF3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FFFF00"/>
          </w:tcPr>
          <w:p w14:paraId="3EF44EF5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70AD47" w:themeFill="accent6"/>
          </w:tcPr>
          <w:p w14:paraId="3D85EE30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70AD47" w:themeFill="accent6"/>
          </w:tcPr>
          <w:p w14:paraId="560F7177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70AD47" w:themeFill="accent6"/>
          </w:tcPr>
          <w:p w14:paraId="2980CDC1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70AD47" w:themeFill="accent6"/>
          </w:tcPr>
          <w:p w14:paraId="4D6231B1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auto"/>
          </w:tcPr>
          <w:p w14:paraId="1DCEE7CF" w14:textId="77777777" w:rsidR="00D617AE" w:rsidRDefault="00D617AE" w:rsidP="00D617AE">
            <w:pPr>
              <w:pStyle w:val="Estilo1"/>
            </w:pPr>
          </w:p>
        </w:tc>
        <w:tc>
          <w:tcPr>
            <w:tcW w:w="351" w:type="dxa"/>
            <w:shd w:val="clear" w:color="auto" w:fill="auto"/>
          </w:tcPr>
          <w:p w14:paraId="259FA27A" w14:textId="77777777" w:rsidR="00D617AE" w:rsidRDefault="00D617AE" w:rsidP="00D617AE">
            <w:pPr>
              <w:pStyle w:val="Estilo1"/>
            </w:pPr>
          </w:p>
        </w:tc>
        <w:tc>
          <w:tcPr>
            <w:tcW w:w="425" w:type="dxa"/>
            <w:shd w:val="clear" w:color="auto" w:fill="auto"/>
          </w:tcPr>
          <w:p w14:paraId="7828F796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56AF2A74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18FC92D0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2C98F3E8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02D1C38E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4447E1DF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14B10634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6647A95E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663968FE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437DBD0D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49CA8153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78D032AD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66351BC5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1E773766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5E950DEF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1744676A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363FFBF7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4FB1FDE2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7A65A80E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28ED22F0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2C6222C9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4BDD4B71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03A40067" w14:textId="77777777" w:rsidR="00D617AE" w:rsidRDefault="00D617AE" w:rsidP="00D617AE">
            <w:pPr>
              <w:pStyle w:val="Estilo1"/>
            </w:pPr>
          </w:p>
        </w:tc>
        <w:tc>
          <w:tcPr>
            <w:tcW w:w="401" w:type="dxa"/>
          </w:tcPr>
          <w:p w14:paraId="6F38C007" w14:textId="77777777" w:rsidR="00D617AE" w:rsidRDefault="00D617AE" w:rsidP="00D617AE">
            <w:pPr>
              <w:pStyle w:val="Estilo1"/>
            </w:pPr>
          </w:p>
        </w:tc>
      </w:tr>
      <w:tr w:rsidR="00D617AE" w14:paraId="4C925D03" w14:textId="6F2BB6DD" w:rsidTr="00D617AE">
        <w:tc>
          <w:tcPr>
            <w:tcW w:w="362" w:type="dxa"/>
          </w:tcPr>
          <w:p w14:paraId="0F0CB5D4" w14:textId="77777777" w:rsidR="00D617AE" w:rsidRDefault="00D617AE" w:rsidP="00D617AE">
            <w:pPr>
              <w:pStyle w:val="Estilo1"/>
            </w:pPr>
            <w:r>
              <w:t>D</w:t>
            </w:r>
          </w:p>
        </w:tc>
        <w:tc>
          <w:tcPr>
            <w:tcW w:w="338" w:type="dxa"/>
            <w:shd w:val="clear" w:color="auto" w:fill="auto"/>
          </w:tcPr>
          <w:p w14:paraId="75A82EC6" w14:textId="77777777" w:rsidR="00D617AE" w:rsidRDefault="00D617AE" w:rsidP="00D617AE">
            <w:pPr>
              <w:pStyle w:val="Estilo1"/>
            </w:pPr>
          </w:p>
        </w:tc>
        <w:tc>
          <w:tcPr>
            <w:tcW w:w="338" w:type="dxa"/>
            <w:shd w:val="clear" w:color="auto" w:fill="auto"/>
          </w:tcPr>
          <w:p w14:paraId="50175AF0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auto"/>
          </w:tcPr>
          <w:p w14:paraId="2B089084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FFFF00"/>
          </w:tcPr>
          <w:p w14:paraId="029CDDF1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FFFF00"/>
          </w:tcPr>
          <w:p w14:paraId="56FB0CB0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FFFF00"/>
          </w:tcPr>
          <w:p w14:paraId="7822A73C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FFFF00"/>
          </w:tcPr>
          <w:p w14:paraId="64769DD5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FFFF00"/>
          </w:tcPr>
          <w:p w14:paraId="39CE5BE8" w14:textId="77777777" w:rsidR="00D617AE" w:rsidRDefault="00D617AE" w:rsidP="00D617AE">
            <w:pPr>
              <w:pStyle w:val="Estilo1"/>
            </w:pPr>
          </w:p>
        </w:tc>
        <w:tc>
          <w:tcPr>
            <w:tcW w:w="351" w:type="dxa"/>
            <w:shd w:val="clear" w:color="auto" w:fill="FFFF00"/>
          </w:tcPr>
          <w:p w14:paraId="3CA8AE2B" w14:textId="77777777" w:rsidR="00D617AE" w:rsidRDefault="00D617AE" w:rsidP="00D617AE">
            <w:pPr>
              <w:pStyle w:val="Estilo1"/>
            </w:pPr>
          </w:p>
        </w:tc>
        <w:tc>
          <w:tcPr>
            <w:tcW w:w="425" w:type="dxa"/>
            <w:shd w:val="clear" w:color="auto" w:fill="FFFF00"/>
          </w:tcPr>
          <w:p w14:paraId="2E2E8E20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FFFF00"/>
          </w:tcPr>
          <w:p w14:paraId="4B0F27AF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FFFF00"/>
          </w:tcPr>
          <w:p w14:paraId="1F72380C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70AD47" w:themeFill="accent6"/>
          </w:tcPr>
          <w:p w14:paraId="7BDCE52B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70AD47" w:themeFill="accent6"/>
          </w:tcPr>
          <w:p w14:paraId="6450A764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70AD47" w:themeFill="accent6"/>
          </w:tcPr>
          <w:p w14:paraId="0532A270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70AD47" w:themeFill="accent6"/>
          </w:tcPr>
          <w:p w14:paraId="028E66E0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70AD47" w:themeFill="accent6"/>
          </w:tcPr>
          <w:p w14:paraId="2C0D5E17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17DF7379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725DAEA3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0F01A093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4C79D688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792802E8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0F0486E1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3BB71E4F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7B129BDB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13F214A0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490DFF8A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39111A90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6034E073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67938952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2207FE0F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27AA552D" w14:textId="77777777" w:rsidR="00D617AE" w:rsidRDefault="00D617AE" w:rsidP="00D617AE">
            <w:pPr>
              <w:pStyle w:val="Estilo1"/>
            </w:pPr>
          </w:p>
        </w:tc>
        <w:tc>
          <w:tcPr>
            <w:tcW w:w="401" w:type="dxa"/>
          </w:tcPr>
          <w:p w14:paraId="7B1332E5" w14:textId="77777777" w:rsidR="00D617AE" w:rsidRDefault="00D617AE" w:rsidP="00D617AE">
            <w:pPr>
              <w:pStyle w:val="Estilo1"/>
            </w:pPr>
          </w:p>
        </w:tc>
      </w:tr>
      <w:tr w:rsidR="00D617AE" w14:paraId="1511CB5F" w14:textId="2A9469B6" w:rsidTr="00D617AE">
        <w:tc>
          <w:tcPr>
            <w:tcW w:w="362" w:type="dxa"/>
          </w:tcPr>
          <w:p w14:paraId="260728BD" w14:textId="77777777" w:rsidR="00D617AE" w:rsidRDefault="00D617AE" w:rsidP="00D617AE">
            <w:pPr>
              <w:pStyle w:val="Estilo1"/>
            </w:pPr>
            <w:r>
              <w:t>E</w:t>
            </w:r>
          </w:p>
        </w:tc>
        <w:tc>
          <w:tcPr>
            <w:tcW w:w="338" w:type="dxa"/>
            <w:shd w:val="clear" w:color="auto" w:fill="auto"/>
          </w:tcPr>
          <w:p w14:paraId="7BB29CAB" w14:textId="77777777" w:rsidR="00D617AE" w:rsidRDefault="00D617AE" w:rsidP="00D617AE">
            <w:pPr>
              <w:pStyle w:val="Estilo1"/>
            </w:pPr>
          </w:p>
        </w:tc>
        <w:tc>
          <w:tcPr>
            <w:tcW w:w="338" w:type="dxa"/>
            <w:shd w:val="clear" w:color="auto" w:fill="auto"/>
          </w:tcPr>
          <w:p w14:paraId="0E314D4D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auto"/>
          </w:tcPr>
          <w:p w14:paraId="146F3C25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auto"/>
          </w:tcPr>
          <w:p w14:paraId="0A6321A0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FFFF00"/>
          </w:tcPr>
          <w:p w14:paraId="180DA3DC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FFFF00"/>
          </w:tcPr>
          <w:p w14:paraId="5E53F341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FFFF00"/>
          </w:tcPr>
          <w:p w14:paraId="55A7F7A1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70AD47" w:themeFill="accent6"/>
          </w:tcPr>
          <w:p w14:paraId="7ED4D536" w14:textId="77777777" w:rsidR="00D617AE" w:rsidRDefault="00D617AE" w:rsidP="00D617AE">
            <w:pPr>
              <w:pStyle w:val="Estilo1"/>
            </w:pPr>
          </w:p>
        </w:tc>
        <w:tc>
          <w:tcPr>
            <w:tcW w:w="351" w:type="dxa"/>
            <w:shd w:val="clear" w:color="auto" w:fill="70AD47" w:themeFill="accent6"/>
          </w:tcPr>
          <w:p w14:paraId="460477FF" w14:textId="77777777" w:rsidR="00D617AE" w:rsidRDefault="00D617AE" w:rsidP="00D617AE">
            <w:pPr>
              <w:pStyle w:val="Estilo1"/>
            </w:pPr>
          </w:p>
        </w:tc>
        <w:tc>
          <w:tcPr>
            <w:tcW w:w="425" w:type="dxa"/>
            <w:shd w:val="clear" w:color="auto" w:fill="auto"/>
          </w:tcPr>
          <w:p w14:paraId="347C4362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1E31E6F6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7B763578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00EE2F17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4C912773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77A3330D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4AEA81F1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2187DD15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743942FF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53CC1EB5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58C2D926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46116703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24A9C09F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1F4F6822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445AA80F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64EE1AC4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1D85D0CF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31A8557D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21E47068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53B91102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7DCE61A6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71851B08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1A6AFA52" w14:textId="77777777" w:rsidR="00D617AE" w:rsidRDefault="00D617AE" w:rsidP="00D617AE">
            <w:pPr>
              <w:pStyle w:val="Estilo1"/>
            </w:pPr>
          </w:p>
        </w:tc>
        <w:tc>
          <w:tcPr>
            <w:tcW w:w="401" w:type="dxa"/>
          </w:tcPr>
          <w:p w14:paraId="1AA841F6" w14:textId="77777777" w:rsidR="00D617AE" w:rsidRDefault="00D617AE" w:rsidP="00D617AE">
            <w:pPr>
              <w:pStyle w:val="Estilo1"/>
            </w:pPr>
          </w:p>
        </w:tc>
      </w:tr>
      <w:tr w:rsidR="00D617AE" w14:paraId="31D59F2A" w14:textId="43F741D9" w:rsidTr="00D617AE">
        <w:tc>
          <w:tcPr>
            <w:tcW w:w="362" w:type="dxa"/>
          </w:tcPr>
          <w:p w14:paraId="66B3BC19" w14:textId="77777777" w:rsidR="00D617AE" w:rsidRDefault="00D617AE" w:rsidP="00D617AE">
            <w:pPr>
              <w:pStyle w:val="Estilo1"/>
            </w:pPr>
            <w:r>
              <w:t>F</w:t>
            </w:r>
          </w:p>
        </w:tc>
        <w:tc>
          <w:tcPr>
            <w:tcW w:w="338" w:type="dxa"/>
            <w:shd w:val="clear" w:color="auto" w:fill="auto"/>
          </w:tcPr>
          <w:p w14:paraId="1843FAF4" w14:textId="77777777" w:rsidR="00D617AE" w:rsidRDefault="00D617AE" w:rsidP="00D617AE">
            <w:pPr>
              <w:pStyle w:val="Estilo1"/>
            </w:pPr>
          </w:p>
        </w:tc>
        <w:tc>
          <w:tcPr>
            <w:tcW w:w="338" w:type="dxa"/>
            <w:shd w:val="clear" w:color="auto" w:fill="auto"/>
          </w:tcPr>
          <w:p w14:paraId="02FF1D63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auto"/>
          </w:tcPr>
          <w:p w14:paraId="10172207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auto"/>
          </w:tcPr>
          <w:p w14:paraId="62812FD3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auto"/>
          </w:tcPr>
          <w:p w14:paraId="111494DC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FFFF00"/>
          </w:tcPr>
          <w:p w14:paraId="5D9F8247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FFFF00"/>
          </w:tcPr>
          <w:p w14:paraId="4B55CD23" w14:textId="77777777" w:rsidR="00D617AE" w:rsidRDefault="00D617AE" w:rsidP="00D617AE">
            <w:pPr>
              <w:pStyle w:val="Estilo1"/>
            </w:pPr>
          </w:p>
        </w:tc>
        <w:tc>
          <w:tcPr>
            <w:tcW w:w="339" w:type="dxa"/>
            <w:shd w:val="clear" w:color="auto" w:fill="FFFF00"/>
          </w:tcPr>
          <w:p w14:paraId="11830BB1" w14:textId="77777777" w:rsidR="00D617AE" w:rsidRDefault="00D617AE" w:rsidP="00D617AE">
            <w:pPr>
              <w:pStyle w:val="Estilo1"/>
            </w:pPr>
          </w:p>
        </w:tc>
        <w:tc>
          <w:tcPr>
            <w:tcW w:w="351" w:type="dxa"/>
            <w:shd w:val="clear" w:color="auto" w:fill="FFFF00"/>
          </w:tcPr>
          <w:p w14:paraId="6B644BF5" w14:textId="77777777" w:rsidR="00D617AE" w:rsidRDefault="00D617AE" w:rsidP="00D617AE">
            <w:pPr>
              <w:pStyle w:val="Estilo1"/>
            </w:pPr>
          </w:p>
        </w:tc>
        <w:tc>
          <w:tcPr>
            <w:tcW w:w="425" w:type="dxa"/>
            <w:shd w:val="clear" w:color="auto" w:fill="70AD47" w:themeFill="accent6"/>
          </w:tcPr>
          <w:p w14:paraId="01C2DADD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70AD47" w:themeFill="accent6"/>
          </w:tcPr>
          <w:p w14:paraId="2B52F048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70AD47" w:themeFill="accent6"/>
          </w:tcPr>
          <w:p w14:paraId="27D8C324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41C30369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7166A9FC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0A941665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6E2BDF41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2420B428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15AC199B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065F1632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08E32933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0DB04360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3E15760B" w14:textId="77777777" w:rsidR="00D617AE" w:rsidRDefault="00D617AE" w:rsidP="00D617AE">
            <w:pPr>
              <w:pStyle w:val="Estilo1"/>
            </w:pPr>
          </w:p>
        </w:tc>
        <w:tc>
          <w:tcPr>
            <w:tcW w:w="445" w:type="dxa"/>
            <w:shd w:val="clear" w:color="auto" w:fill="auto"/>
          </w:tcPr>
          <w:p w14:paraId="585E585D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3670D5DB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21C905E2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37F361FB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0F029A7A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71ECE7F3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288B46DF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022A9A94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3778D0C5" w14:textId="77777777" w:rsidR="00D617AE" w:rsidRDefault="00D617AE" w:rsidP="00D617AE">
            <w:pPr>
              <w:pStyle w:val="Estilo1"/>
            </w:pPr>
          </w:p>
        </w:tc>
        <w:tc>
          <w:tcPr>
            <w:tcW w:w="440" w:type="dxa"/>
          </w:tcPr>
          <w:p w14:paraId="30EDE777" w14:textId="77777777" w:rsidR="00D617AE" w:rsidRDefault="00D617AE" w:rsidP="00D617AE">
            <w:pPr>
              <w:pStyle w:val="Estilo1"/>
            </w:pPr>
          </w:p>
        </w:tc>
        <w:tc>
          <w:tcPr>
            <w:tcW w:w="401" w:type="dxa"/>
          </w:tcPr>
          <w:p w14:paraId="7FA6069B" w14:textId="77777777" w:rsidR="00D617AE" w:rsidRDefault="00D617AE" w:rsidP="00D617AE">
            <w:pPr>
              <w:pStyle w:val="Estilo1"/>
            </w:pPr>
          </w:p>
        </w:tc>
      </w:tr>
    </w:tbl>
    <w:p w14:paraId="2262FA5A" w14:textId="5C2EDE19" w:rsidR="00350BA8" w:rsidRPr="008D2306" w:rsidRDefault="00350BA8" w:rsidP="00350BA8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Tiempo de espera m</w:t>
      </w:r>
      <w:r w:rsidR="00554680">
        <w:rPr>
          <w:rFonts w:asciiTheme="minorHAnsi" w:hAnsiTheme="minorHAnsi" w:cstheme="minorHAnsi"/>
          <w:b/>
          <w:bCs/>
        </w:rPr>
        <w:t>edio = (0+16</w:t>
      </w:r>
      <w:r w:rsidR="003D5E20">
        <w:rPr>
          <w:rFonts w:asciiTheme="minorHAnsi" w:hAnsiTheme="minorHAnsi" w:cstheme="minorHAnsi"/>
          <w:b/>
          <w:bCs/>
        </w:rPr>
        <w:t>+1+9+3</w:t>
      </w:r>
      <w:r w:rsidR="00554680">
        <w:rPr>
          <w:rFonts w:asciiTheme="minorHAnsi" w:hAnsiTheme="minorHAnsi" w:cstheme="minorHAnsi"/>
          <w:b/>
          <w:bCs/>
        </w:rPr>
        <w:t>+4</w:t>
      </w:r>
      <w:r w:rsidR="003D5E20">
        <w:rPr>
          <w:rFonts w:asciiTheme="minorHAnsi" w:hAnsiTheme="minorHAnsi" w:cstheme="minorHAnsi"/>
          <w:b/>
          <w:bCs/>
        </w:rPr>
        <w:t>) /5 = 33</w:t>
      </w:r>
      <w:r w:rsidR="00554680">
        <w:rPr>
          <w:rFonts w:asciiTheme="minorHAnsi" w:hAnsiTheme="minorHAnsi" w:cstheme="minorHAnsi"/>
          <w:b/>
          <w:bCs/>
        </w:rPr>
        <w:t>/6 = 5</w:t>
      </w:r>
      <w:r w:rsidR="003D5E20">
        <w:rPr>
          <w:rFonts w:asciiTheme="minorHAnsi" w:hAnsiTheme="minorHAnsi" w:cstheme="minorHAnsi"/>
          <w:b/>
          <w:bCs/>
        </w:rPr>
        <w:t>,5</w:t>
      </w:r>
    </w:p>
    <w:p w14:paraId="4A2B119B" w14:textId="49C15BEA" w:rsidR="00350BA8" w:rsidRPr="008D2306" w:rsidRDefault="00350BA8" w:rsidP="00350BA8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</w:t>
      </w:r>
      <w:r w:rsidR="00554680">
        <w:rPr>
          <w:rFonts w:asciiTheme="minorHAnsi" w:hAnsiTheme="minorHAnsi" w:cstheme="minorHAnsi"/>
          <w:b/>
          <w:bCs/>
        </w:rPr>
        <w:t>iempo de respuesta medio = (3+24+5+14+5+7</w:t>
      </w:r>
      <w:r>
        <w:rPr>
          <w:rFonts w:asciiTheme="minorHAnsi" w:hAnsiTheme="minorHAnsi" w:cstheme="minorHAnsi"/>
          <w:b/>
          <w:bCs/>
        </w:rPr>
        <w:t xml:space="preserve">) /5 = </w:t>
      </w:r>
      <w:r w:rsidR="00554680">
        <w:rPr>
          <w:rFonts w:asciiTheme="minorHAnsi" w:hAnsiTheme="minorHAnsi" w:cstheme="minorHAnsi"/>
          <w:b/>
          <w:bCs/>
        </w:rPr>
        <w:t>58</w:t>
      </w:r>
      <w:r w:rsidR="00C45BDE">
        <w:rPr>
          <w:rFonts w:asciiTheme="minorHAnsi" w:hAnsiTheme="minorHAnsi" w:cstheme="minorHAnsi"/>
          <w:b/>
          <w:bCs/>
        </w:rPr>
        <w:t>/6 = 9,6</w:t>
      </w:r>
      <w:r w:rsidR="00554680">
        <w:rPr>
          <w:rFonts w:asciiTheme="minorHAnsi" w:hAnsiTheme="minorHAnsi" w:cstheme="minorHAnsi"/>
          <w:b/>
          <w:bCs/>
        </w:rPr>
        <w:t>6</w:t>
      </w:r>
    </w:p>
    <w:p w14:paraId="7D3460B4" w14:textId="64D29BD0" w:rsidR="006E2A97" w:rsidRDefault="006E2A97">
      <w:pPr>
        <w:widowControl/>
        <w:autoSpaceDE/>
        <w:autoSpaceDN/>
        <w:spacing w:after="160" w:line="259" w:lineRule="auto"/>
      </w:pPr>
      <w:r>
        <w:br w:type="page"/>
      </w:r>
    </w:p>
    <w:p w14:paraId="50ECFF32" w14:textId="564C4993" w:rsidR="006E2A97" w:rsidRPr="0097674A" w:rsidRDefault="00AA23BF" w:rsidP="006E2A97">
      <w:pPr>
        <w:pStyle w:val="Ttulo1"/>
        <w:rPr>
          <w:rFonts w:ascii="Times New Roman" w:hAnsi="Times New Roman" w:cs="Times New Roman"/>
          <w:b/>
          <w:color w:val="auto"/>
          <w:sz w:val="52"/>
          <w:szCs w:val="52"/>
        </w:rPr>
      </w:pPr>
      <w:r w:rsidRPr="0097674A">
        <w:rPr>
          <w:rFonts w:ascii="Times New Roman" w:hAnsi="Times New Roman" w:cs="Times New Roman"/>
          <w:b/>
          <w:color w:val="auto"/>
          <w:sz w:val="52"/>
          <w:szCs w:val="52"/>
        </w:rPr>
        <w:lastRenderedPageBreak/>
        <w:t xml:space="preserve">SRTF (Short-Remaining-Time-First)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124"/>
      </w:tblGrid>
      <w:tr w:rsidR="006E2A97" w14:paraId="09EEA027" w14:textId="77777777" w:rsidTr="00AA23BF">
        <w:trPr>
          <w:jc w:val="center"/>
        </w:trPr>
        <w:tc>
          <w:tcPr>
            <w:tcW w:w="2123" w:type="dxa"/>
          </w:tcPr>
          <w:p w14:paraId="2F070EC9" w14:textId="77777777" w:rsidR="006E2A97" w:rsidRDefault="006E2A97" w:rsidP="00AA23BF">
            <w:pPr>
              <w:pStyle w:val="Estilo1"/>
              <w:jc w:val="center"/>
            </w:pPr>
            <w:r>
              <w:t>Proceso</w:t>
            </w:r>
          </w:p>
        </w:tc>
        <w:tc>
          <w:tcPr>
            <w:tcW w:w="2123" w:type="dxa"/>
          </w:tcPr>
          <w:p w14:paraId="3CCF04E5" w14:textId="6B88A25B" w:rsidR="006E2A97" w:rsidRDefault="00AA23BF" w:rsidP="00AA23BF">
            <w:pPr>
              <w:pStyle w:val="Estilo1"/>
              <w:jc w:val="center"/>
            </w:pPr>
            <w:r>
              <w:t>T. LL</w:t>
            </w:r>
          </w:p>
        </w:tc>
        <w:tc>
          <w:tcPr>
            <w:tcW w:w="2124" w:type="dxa"/>
          </w:tcPr>
          <w:p w14:paraId="6CFB90CB" w14:textId="2A6709A8" w:rsidR="006E2A97" w:rsidRDefault="00AA23BF" w:rsidP="00AA23BF">
            <w:pPr>
              <w:pStyle w:val="Estilo1"/>
              <w:jc w:val="center"/>
            </w:pPr>
            <w:r>
              <w:t>D</w:t>
            </w:r>
          </w:p>
        </w:tc>
      </w:tr>
      <w:tr w:rsidR="006E2A97" w14:paraId="6EA2672F" w14:textId="77777777" w:rsidTr="00AA23BF">
        <w:trPr>
          <w:jc w:val="center"/>
        </w:trPr>
        <w:tc>
          <w:tcPr>
            <w:tcW w:w="2123" w:type="dxa"/>
          </w:tcPr>
          <w:p w14:paraId="2282BAEE" w14:textId="77777777" w:rsidR="006E2A97" w:rsidRDefault="006E2A97" w:rsidP="00AA23BF">
            <w:pPr>
              <w:pStyle w:val="Estilo1"/>
              <w:jc w:val="center"/>
            </w:pPr>
            <w:r>
              <w:t>A</w:t>
            </w:r>
          </w:p>
        </w:tc>
        <w:tc>
          <w:tcPr>
            <w:tcW w:w="2123" w:type="dxa"/>
          </w:tcPr>
          <w:p w14:paraId="0C4A103C" w14:textId="77777777" w:rsidR="006E2A97" w:rsidRDefault="006E2A97" w:rsidP="00AA23BF">
            <w:pPr>
              <w:pStyle w:val="Estilo1"/>
              <w:jc w:val="center"/>
            </w:pPr>
            <w:r>
              <w:t>0</w:t>
            </w:r>
          </w:p>
        </w:tc>
        <w:tc>
          <w:tcPr>
            <w:tcW w:w="2124" w:type="dxa"/>
          </w:tcPr>
          <w:p w14:paraId="105D8420" w14:textId="77777777" w:rsidR="006E2A97" w:rsidRDefault="006E2A97" w:rsidP="00AA23BF">
            <w:pPr>
              <w:pStyle w:val="Estilo1"/>
              <w:jc w:val="center"/>
            </w:pPr>
            <w:r>
              <w:t>3</w:t>
            </w:r>
          </w:p>
        </w:tc>
      </w:tr>
      <w:tr w:rsidR="006E2A97" w14:paraId="7FE46324" w14:textId="77777777" w:rsidTr="00AA23BF">
        <w:trPr>
          <w:jc w:val="center"/>
        </w:trPr>
        <w:tc>
          <w:tcPr>
            <w:tcW w:w="2123" w:type="dxa"/>
          </w:tcPr>
          <w:p w14:paraId="675D72AE" w14:textId="77777777" w:rsidR="006E2A97" w:rsidRDefault="006E2A97" w:rsidP="00AA23BF">
            <w:pPr>
              <w:pStyle w:val="Estilo1"/>
              <w:jc w:val="center"/>
            </w:pPr>
            <w:r>
              <w:t>B</w:t>
            </w:r>
          </w:p>
        </w:tc>
        <w:tc>
          <w:tcPr>
            <w:tcW w:w="2123" w:type="dxa"/>
          </w:tcPr>
          <w:p w14:paraId="070559C0" w14:textId="77777777" w:rsidR="006E2A97" w:rsidRDefault="006E2A97" w:rsidP="00AA23BF">
            <w:pPr>
              <w:pStyle w:val="Estilo1"/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7350DABC" w14:textId="77777777" w:rsidR="006E2A97" w:rsidRDefault="006E2A97" w:rsidP="00AA23BF">
            <w:pPr>
              <w:pStyle w:val="Estilo1"/>
              <w:jc w:val="center"/>
            </w:pPr>
            <w:r>
              <w:t>8</w:t>
            </w:r>
          </w:p>
        </w:tc>
      </w:tr>
      <w:tr w:rsidR="006E2A97" w14:paraId="0854B80B" w14:textId="77777777" w:rsidTr="00AA23BF">
        <w:trPr>
          <w:jc w:val="center"/>
        </w:trPr>
        <w:tc>
          <w:tcPr>
            <w:tcW w:w="2123" w:type="dxa"/>
          </w:tcPr>
          <w:p w14:paraId="77BC5E3A" w14:textId="77777777" w:rsidR="006E2A97" w:rsidRDefault="006E2A97" w:rsidP="00AA23BF">
            <w:pPr>
              <w:pStyle w:val="Estilo1"/>
              <w:jc w:val="center"/>
            </w:pPr>
            <w:r>
              <w:t>C</w:t>
            </w:r>
          </w:p>
        </w:tc>
        <w:tc>
          <w:tcPr>
            <w:tcW w:w="2123" w:type="dxa"/>
          </w:tcPr>
          <w:p w14:paraId="1077C48B" w14:textId="77777777" w:rsidR="006E2A97" w:rsidRDefault="006E2A97" w:rsidP="00AA23BF">
            <w:pPr>
              <w:pStyle w:val="Estilo1"/>
              <w:jc w:val="center"/>
            </w:pPr>
            <w:r>
              <w:t>2</w:t>
            </w:r>
          </w:p>
        </w:tc>
        <w:tc>
          <w:tcPr>
            <w:tcW w:w="2124" w:type="dxa"/>
          </w:tcPr>
          <w:p w14:paraId="5DBBCA82" w14:textId="77777777" w:rsidR="006E2A97" w:rsidRDefault="006E2A97" w:rsidP="00AA23BF">
            <w:pPr>
              <w:pStyle w:val="Estilo1"/>
              <w:jc w:val="center"/>
            </w:pPr>
            <w:r>
              <w:t>4</w:t>
            </w:r>
          </w:p>
        </w:tc>
      </w:tr>
      <w:tr w:rsidR="006E2A97" w14:paraId="5BF08A72" w14:textId="77777777" w:rsidTr="00AA23BF">
        <w:trPr>
          <w:jc w:val="center"/>
        </w:trPr>
        <w:tc>
          <w:tcPr>
            <w:tcW w:w="2123" w:type="dxa"/>
          </w:tcPr>
          <w:p w14:paraId="3525372B" w14:textId="77777777" w:rsidR="006E2A97" w:rsidRDefault="006E2A97" w:rsidP="00AA23BF">
            <w:pPr>
              <w:pStyle w:val="Estilo1"/>
              <w:jc w:val="center"/>
            </w:pPr>
            <w:r>
              <w:t>D</w:t>
            </w:r>
          </w:p>
        </w:tc>
        <w:tc>
          <w:tcPr>
            <w:tcW w:w="2123" w:type="dxa"/>
          </w:tcPr>
          <w:p w14:paraId="6FC236CC" w14:textId="77777777" w:rsidR="006E2A97" w:rsidRDefault="006E2A97" w:rsidP="00AA23BF">
            <w:pPr>
              <w:pStyle w:val="Estilo1"/>
              <w:jc w:val="center"/>
            </w:pPr>
            <w:r>
              <w:t>3</w:t>
            </w:r>
          </w:p>
        </w:tc>
        <w:tc>
          <w:tcPr>
            <w:tcW w:w="2124" w:type="dxa"/>
          </w:tcPr>
          <w:p w14:paraId="08BD2992" w14:textId="77777777" w:rsidR="006E2A97" w:rsidRDefault="006E2A97" w:rsidP="00AA23BF">
            <w:pPr>
              <w:pStyle w:val="Estilo1"/>
              <w:jc w:val="center"/>
            </w:pPr>
            <w:r>
              <w:t>5</w:t>
            </w:r>
          </w:p>
        </w:tc>
      </w:tr>
      <w:tr w:rsidR="006E2A97" w14:paraId="1D09C0DC" w14:textId="77777777" w:rsidTr="00AA23BF">
        <w:trPr>
          <w:jc w:val="center"/>
        </w:trPr>
        <w:tc>
          <w:tcPr>
            <w:tcW w:w="2123" w:type="dxa"/>
          </w:tcPr>
          <w:p w14:paraId="35FC3166" w14:textId="77777777" w:rsidR="006E2A97" w:rsidRDefault="006E2A97" w:rsidP="00AA23BF">
            <w:pPr>
              <w:pStyle w:val="Estilo1"/>
              <w:jc w:val="center"/>
            </w:pPr>
            <w:r>
              <w:t>E</w:t>
            </w:r>
          </w:p>
        </w:tc>
        <w:tc>
          <w:tcPr>
            <w:tcW w:w="2123" w:type="dxa"/>
          </w:tcPr>
          <w:p w14:paraId="26FFE4CE" w14:textId="77777777" w:rsidR="006E2A97" w:rsidRDefault="006E2A97" w:rsidP="00AA23BF">
            <w:pPr>
              <w:pStyle w:val="Estilo1"/>
              <w:jc w:val="center"/>
            </w:pPr>
            <w:r>
              <w:t>4</w:t>
            </w:r>
          </w:p>
        </w:tc>
        <w:tc>
          <w:tcPr>
            <w:tcW w:w="2124" w:type="dxa"/>
          </w:tcPr>
          <w:p w14:paraId="41F98901" w14:textId="77777777" w:rsidR="006E2A97" w:rsidRDefault="006E2A97" w:rsidP="00AA23BF">
            <w:pPr>
              <w:pStyle w:val="Estilo1"/>
              <w:jc w:val="center"/>
            </w:pPr>
            <w:r>
              <w:t>2</w:t>
            </w:r>
          </w:p>
        </w:tc>
      </w:tr>
      <w:tr w:rsidR="006E2A97" w14:paraId="63B56EC0" w14:textId="77777777" w:rsidTr="00AA23BF">
        <w:trPr>
          <w:jc w:val="center"/>
        </w:trPr>
        <w:tc>
          <w:tcPr>
            <w:tcW w:w="2123" w:type="dxa"/>
          </w:tcPr>
          <w:p w14:paraId="1A387511" w14:textId="77777777" w:rsidR="006E2A97" w:rsidRDefault="006E2A97" w:rsidP="00AA23BF">
            <w:pPr>
              <w:pStyle w:val="Estilo1"/>
              <w:jc w:val="center"/>
            </w:pPr>
            <w:r>
              <w:t>F</w:t>
            </w:r>
          </w:p>
        </w:tc>
        <w:tc>
          <w:tcPr>
            <w:tcW w:w="2123" w:type="dxa"/>
          </w:tcPr>
          <w:p w14:paraId="02EFC90C" w14:textId="77777777" w:rsidR="006E2A97" w:rsidRDefault="006E2A97" w:rsidP="00AA23BF">
            <w:pPr>
              <w:pStyle w:val="Estilo1"/>
              <w:jc w:val="center"/>
            </w:pPr>
            <w:r>
              <w:t>5</w:t>
            </w:r>
          </w:p>
        </w:tc>
        <w:tc>
          <w:tcPr>
            <w:tcW w:w="2124" w:type="dxa"/>
          </w:tcPr>
          <w:p w14:paraId="440089DB" w14:textId="77777777" w:rsidR="006E2A97" w:rsidRDefault="006E2A97" w:rsidP="00AA23BF">
            <w:pPr>
              <w:pStyle w:val="Estilo1"/>
              <w:jc w:val="center"/>
            </w:pPr>
            <w:r>
              <w:t>3</w:t>
            </w:r>
          </w:p>
        </w:tc>
      </w:tr>
    </w:tbl>
    <w:p w14:paraId="4266A493" w14:textId="44F8B09F" w:rsidR="006E2A97" w:rsidRDefault="006E2A97" w:rsidP="006E2A97">
      <w:pPr>
        <w:pStyle w:val="Textoindependiente"/>
        <w:rPr>
          <w:b/>
          <w:sz w:val="34"/>
        </w:rPr>
      </w:pPr>
      <w:r>
        <w:rPr>
          <w:b/>
          <w:sz w:val="34"/>
        </w:rPr>
        <w:t>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R = 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F – (T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LL -1)</w:t>
      </w:r>
    </w:p>
    <w:p w14:paraId="76C479A9" w14:textId="052A1D4F" w:rsidR="006E2A97" w:rsidRDefault="006E2A97" w:rsidP="006E2A97">
      <w:pPr>
        <w:pStyle w:val="Textoindependiente"/>
        <w:rPr>
          <w:b/>
          <w:sz w:val="34"/>
        </w:rPr>
      </w:pPr>
      <w:r>
        <w:rPr>
          <w:b/>
          <w:sz w:val="34"/>
        </w:rPr>
        <w:t>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E = 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R - 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2294"/>
        <w:gridCol w:w="2000"/>
        <w:gridCol w:w="1802"/>
        <w:gridCol w:w="2207"/>
        <w:gridCol w:w="2002"/>
        <w:gridCol w:w="1993"/>
      </w:tblGrid>
      <w:tr w:rsidR="006E2A97" w14:paraId="42DCD6D9" w14:textId="77777777" w:rsidTr="00AA23BF">
        <w:tc>
          <w:tcPr>
            <w:tcW w:w="1696" w:type="dxa"/>
          </w:tcPr>
          <w:p w14:paraId="6A7C3590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PROCESO</w:t>
            </w:r>
          </w:p>
        </w:tc>
        <w:tc>
          <w:tcPr>
            <w:tcW w:w="2294" w:type="dxa"/>
          </w:tcPr>
          <w:p w14:paraId="3A1FC82E" w14:textId="713E7AC8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</w:t>
            </w:r>
            <w:r w:rsidR="00AA23BF">
              <w:rPr>
                <w:b/>
              </w:rPr>
              <w:t xml:space="preserve">. </w:t>
            </w:r>
            <w:r>
              <w:rPr>
                <w:b/>
              </w:rPr>
              <w:t xml:space="preserve">LL </w:t>
            </w:r>
          </w:p>
        </w:tc>
        <w:tc>
          <w:tcPr>
            <w:tcW w:w="2000" w:type="dxa"/>
          </w:tcPr>
          <w:p w14:paraId="704F51A4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802" w:type="dxa"/>
          </w:tcPr>
          <w:p w14:paraId="2DFC04FA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T. COMIENZO</w:t>
            </w:r>
          </w:p>
        </w:tc>
        <w:tc>
          <w:tcPr>
            <w:tcW w:w="2207" w:type="dxa"/>
          </w:tcPr>
          <w:p w14:paraId="3857C329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F</w:t>
            </w:r>
          </w:p>
        </w:tc>
        <w:tc>
          <w:tcPr>
            <w:tcW w:w="2002" w:type="dxa"/>
          </w:tcPr>
          <w:p w14:paraId="19E6DBA8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R</w:t>
            </w:r>
          </w:p>
        </w:tc>
        <w:tc>
          <w:tcPr>
            <w:tcW w:w="1993" w:type="dxa"/>
          </w:tcPr>
          <w:p w14:paraId="488574C0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T. ESPERA</w:t>
            </w:r>
          </w:p>
        </w:tc>
      </w:tr>
      <w:tr w:rsidR="00350BA8" w14:paraId="7DAAE06D" w14:textId="77777777" w:rsidTr="00AA23BF">
        <w:tc>
          <w:tcPr>
            <w:tcW w:w="1696" w:type="dxa"/>
          </w:tcPr>
          <w:p w14:paraId="2D2B084B" w14:textId="77777777" w:rsidR="00350BA8" w:rsidRDefault="00350BA8" w:rsidP="00350BA8">
            <w:pPr>
              <w:pStyle w:val="Estilo1"/>
              <w:jc w:val="center"/>
            </w:pPr>
            <w:r>
              <w:t>A</w:t>
            </w:r>
          </w:p>
        </w:tc>
        <w:tc>
          <w:tcPr>
            <w:tcW w:w="2294" w:type="dxa"/>
          </w:tcPr>
          <w:p w14:paraId="66E9E755" w14:textId="77777777" w:rsidR="00350BA8" w:rsidRDefault="00350BA8" w:rsidP="00350BA8">
            <w:pPr>
              <w:pStyle w:val="Estilo1"/>
              <w:jc w:val="center"/>
            </w:pPr>
            <w:r>
              <w:t>0</w:t>
            </w:r>
          </w:p>
        </w:tc>
        <w:tc>
          <w:tcPr>
            <w:tcW w:w="2000" w:type="dxa"/>
          </w:tcPr>
          <w:p w14:paraId="365C89A9" w14:textId="15D9F626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1802" w:type="dxa"/>
          </w:tcPr>
          <w:p w14:paraId="1719F3CF" w14:textId="30255563" w:rsidR="00350BA8" w:rsidRDefault="00350BA8" w:rsidP="00350BA8">
            <w:pPr>
              <w:pStyle w:val="Estilo1"/>
              <w:jc w:val="center"/>
            </w:pPr>
            <w:r>
              <w:t>0</w:t>
            </w:r>
          </w:p>
        </w:tc>
        <w:tc>
          <w:tcPr>
            <w:tcW w:w="2207" w:type="dxa"/>
          </w:tcPr>
          <w:p w14:paraId="59AB16C0" w14:textId="2349753B" w:rsidR="00350BA8" w:rsidRDefault="00350BA8" w:rsidP="00350BA8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02" w:type="dxa"/>
          </w:tcPr>
          <w:p w14:paraId="1394B9B1" w14:textId="54233019" w:rsidR="00350BA8" w:rsidRDefault="00350BA8" w:rsidP="00350BA8">
            <w:pPr>
              <w:pStyle w:val="Estilo1"/>
              <w:jc w:val="center"/>
            </w:pPr>
            <w:r>
              <w:t>2 – (0 - 1) = 3</w:t>
            </w:r>
          </w:p>
        </w:tc>
        <w:tc>
          <w:tcPr>
            <w:tcW w:w="1993" w:type="dxa"/>
          </w:tcPr>
          <w:p w14:paraId="4BA46B08" w14:textId="64F91CDA" w:rsidR="00350BA8" w:rsidRDefault="00350BA8" w:rsidP="00350BA8">
            <w:pPr>
              <w:pStyle w:val="Estilo1"/>
              <w:jc w:val="center"/>
            </w:pPr>
            <w:r>
              <w:t>3 – 3 = 0</w:t>
            </w:r>
          </w:p>
        </w:tc>
      </w:tr>
      <w:tr w:rsidR="00350BA8" w14:paraId="60226460" w14:textId="77777777" w:rsidTr="00AA23BF">
        <w:tc>
          <w:tcPr>
            <w:tcW w:w="1696" w:type="dxa"/>
          </w:tcPr>
          <w:p w14:paraId="1F70C397" w14:textId="77777777" w:rsidR="00350BA8" w:rsidRDefault="00350BA8" w:rsidP="00350BA8">
            <w:pPr>
              <w:pStyle w:val="Estilo1"/>
              <w:jc w:val="center"/>
            </w:pPr>
            <w:r>
              <w:t>B</w:t>
            </w:r>
          </w:p>
        </w:tc>
        <w:tc>
          <w:tcPr>
            <w:tcW w:w="2294" w:type="dxa"/>
          </w:tcPr>
          <w:p w14:paraId="440C336C" w14:textId="77777777" w:rsidR="00350BA8" w:rsidRDefault="00350BA8" w:rsidP="00350BA8">
            <w:pPr>
              <w:pStyle w:val="Estilo1"/>
              <w:jc w:val="center"/>
            </w:pPr>
            <w:r>
              <w:t>1</w:t>
            </w:r>
          </w:p>
        </w:tc>
        <w:tc>
          <w:tcPr>
            <w:tcW w:w="2000" w:type="dxa"/>
          </w:tcPr>
          <w:p w14:paraId="231D9F96" w14:textId="65C4B9EA" w:rsidR="00350BA8" w:rsidRDefault="00350BA8" w:rsidP="00350BA8">
            <w:pPr>
              <w:pStyle w:val="Estilo1"/>
              <w:jc w:val="center"/>
            </w:pPr>
            <w:r>
              <w:t>8</w:t>
            </w:r>
          </w:p>
        </w:tc>
        <w:tc>
          <w:tcPr>
            <w:tcW w:w="1802" w:type="dxa"/>
          </w:tcPr>
          <w:p w14:paraId="427FFFCE" w14:textId="43D4B501" w:rsidR="00350BA8" w:rsidRDefault="00350BA8" w:rsidP="00350BA8">
            <w:pPr>
              <w:pStyle w:val="Estilo1"/>
              <w:jc w:val="center"/>
            </w:pPr>
            <w:r>
              <w:t>17</w:t>
            </w:r>
          </w:p>
        </w:tc>
        <w:tc>
          <w:tcPr>
            <w:tcW w:w="2207" w:type="dxa"/>
          </w:tcPr>
          <w:p w14:paraId="43855229" w14:textId="5230D116" w:rsidR="00350BA8" w:rsidRDefault="00350BA8" w:rsidP="00350BA8">
            <w:pPr>
              <w:pStyle w:val="Estilo1"/>
              <w:jc w:val="center"/>
            </w:pPr>
            <w:r>
              <w:t>24</w:t>
            </w:r>
          </w:p>
        </w:tc>
        <w:tc>
          <w:tcPr>
            <w:tcW w:w="2002" w:type="dxa"/>
          </w:tcPr>
          <w:p w14:paraId="6CADBDF1" w14:textId="35D21E25" w:rsidR="00350BA8" w:rsidRDefault="00350BA8" w:rsidP="00350BA8">
            <w:pPr>
              <w:pStyle w:val="Estilo1"/>
              <w:jc w:val="center"/>
            </w:pPr>
            <w:r>
              <w:t>24 – (1 - 1) = 24</w:t>
            </w:r>
          </w:p>
        </w:tc>
        <w:tc>
          <w:tcPr>
            <w:tcW w:w="1993" w:type="dxa"/>
          </w:tcPr>
          <w:p w14:paraId="605CB897" w14:textId="58DB5385" w:rsidR="00350BA8" w:rsidRDefault="00350BA8" w:rsidP="00350BA8">
            <w:pPr>
              <w:pStyle w:val="Estilo1"/>
              <w:jc w:val="center"/>
            </w:pPr>
            <w:r>
              <w:t>24 – 8 = 16</w:t>
            </w:r>
          </w:p>
        </w:tc>
      </w:tr>
      <w:tr w:rsidR="00350BA8" w14:paraId="1CECCEA9" w14:textId="77777777" w:rsidTr="00AA23BF">
        <w:tc>
          <w:tcPr>
            <w:tcW w:w="1696" w:type="dxa"/>
          </w:tcPr>
          <w:p w14:paraId="2271A9D1" w14:textId="77777777" w:rsidR="00350BA8" w:rsidRDefault="00350BA8" w:rsidP="00350BA8">
            <w:pPr>
              <w:pStyle w:val="Estilo1"/>
              <w:jc w:val="center"/>
            </w:pPr>
            <w:r>
              <w:t>C</w:t>
            </w:r>
          </w:p>
        </w:tc>
        <w:tc>
          <w:tcPr>
            <w:tcW w:w="2294" w:type="dxa"/>
          </w:tcPr>
          <w:p w14:paraId="7D8C82D3" w14:textId="77777777" w:rsidR="00350BA8" w:rsidRDefault="00350BA8" w:rsidP="00350BA8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00" w:type="dxa"/>
          </w:tcPr>
          <w:p w14:paraId="1283D8EF" w14:textId="471D22FE" w:rsidR="00350BA8" w:rsidRDefault="00350BA8" w:rsidP="00350BA8">
            <w:pPr>
              <w:pStyle w:val="Estilo1"/>
              <w:jc w:val="center"/>
            </w:pPr>
            <w:r>
              <w:t>4</w:t>
            </w:r>
          </w:p>
        </w:tc>
        <w:tc>
          <w:tcPr>
            <w:tcW w:w="1802" w:type="dxa"/>
          </w:tcPr>
          <w:p w14:paraId="6725FB19" w14:textId="71200C99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2207" w:type="dxa"/>
          </w:tcPr>
          <w:p w14:paraId="371EE9B7" w14:textId="75905060" w:rsidR="00350BA8" w:rsidRDefault="00350BA8" w:rsidP="00350BA8">
            <w:pPr>
              <w:pStyle w:val="Estilo1"/>
              <w:jc w:val="center"/>
            </w:pPr>
            <w:r>
              <w:t>8</w:t>
            </w:r>
          </w:p>
        </w:tc>
        <w:tc>
          <w:tcPr>
            <w:tcW w:w="2002" w:type="dxa"/>
          </w:tcPr>
          <w:p w14:paraId="37F8E015" w14:textId="3C686A63" w:rsidR="00350BA8" w:rsidRDefault="00350BA8" w:rsidP="00350BA8">
            <w:pPr>
              <w:pStyle w:val="Estilo1"/>
              <w:jc w:val="center"/>
            </w:pPr>
            <w:r>
              <w:t>8 – (2 - 1) = 7</w:t>
            </w:r>
          </w:p>
        </w:tc>
        <w:tc>
          <w:tcPr>
            <w:tcW w:w="1993" w:type="dxa"/>
          </w:tcPr>
          <w:p w14:paraId="61B94DDC" w14:textId="0CC62705" w:rsidR="00350BA8" w:rsidRDefault="00350BA8" w:rsidP="00350BA8">
            <w:pPr>
              <w:pStyle w:val="Estilo1"/>
              <w:jc w:val="center"/>
            </w:pPr>
            <w:r>
              <w:t>7 – 4 = 3</w:t>
            </w:r>
          </w:p>
        </w:tc>
      </w:tr>
      <w:tr w:rsidR="00350BA8" w14:paraId="77B47E8C" w14:textId="77777777" w:rsidTr="00AA23BF">
        <w:tc>
          <w:tcPr>
            <w:tcW w:w="1696" w:type="dxa"/>
          </w:tcPr>
          <w:p w14:paraId="43C0E5C9" w14:textId="77777777" w:rsidR="00350BA8" w:rsidRDefault="00350BA8" w:rsidP="00350BA8">
            <w:pPr>
              <w:pStyle w:val="Estilo1"/>
              <w:jc w:val="center"/>
            </w:pPr>
            <w:r>
              <w:t>D</w:t>
            </w:r>
          </w:p>
        </w:tc>
        <w:tc>
          <w:tcPr>
            <w:tcW w:w="2294" w:type="dxa"/>
          </w:tcPr>
          <w:p w14:paraId="5A3C394B" w14:textId="77777777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2000" w:type="dxa"/>
          </w:tcPr>
          <w:p w14:paraId="536ED3F4" w14:textId="43D45413" w:rsidR="00350BA8" w:rsidRDefault="00350BA8" w:rsidP="00350BA8">
            <w:pPr>
              <w:pStyle w:val="Estilo1"/>
              <w:jc w:val="center"/>
            </w:pPr>
            <w:r>
              <w:t>5</w:t>
            </w:r>
          </w:p>
        </w:tc>
        <w:tc>
          <w:tcPr>
            <w:tcW w:w="1802" w:type="dxa"/>
          </w:tcPr>
          <w:p w14:paraId="5DC60C15" w14:textId="28D39022" w:rsidR="00350BA8" w:rsidRDefault="00350BA8" w:rsidP="00350BA8">
            <w:pPr>
              <w:pStyle w:val="Estilo1"/>
              <w:jc w:val="center"/>
            </w:pPr>
            <w:r>
              <w:t>12</w:t>
            </w:r>
          </w:p>
        </w:tc>
        <w:tc>
          <w:tcPr>
            <w:tcW w:w="2207" w:type="dxa"/>
          </w:tcPr>
          <w:p w14:paraId="11CA76AC" w14:textId="574D2D5C" w:rsidR="00350BA8" w:rsidRDefault="00350BA8" w:rsidP="00350BA8">
            <w:pPr>
              <w:pStyle w:val="Estilo1"/>
              <w:jc w:val="center"/>
            </w:pPr>
            <w:r>
              <w:t>16</w:t>
            </w:r>
          </w:p>
        </w:tc>
        <w:tc>
          <w:tcPr>
            <w:tcW w:w="2002" w:type="dxa"/>
          </w:tcPr>
          <w:p w14:paraId="1F374D53" w14:textId="46D2076D" w:rsidR="00350BA8" w:rsidRDefault="00350BA8" w:rsidP="00350BA8">
            <w:pPr>
              <w:pStyle w:val="Estilo1"/>
              <w:jc w:val="center"/>
            </w:pPr>
            <w:r>
              <w:t>16 – (3 - 1) = 14</w:t>
            </w:r>
          </w:p>
        </w:tc>
        <w:tc>
          <w:tcPr>
            <w:tcW w:w="1993" w:type="dxa"/>
          </w:tcPr>
          <w:p w14:paraId="279E1C68" w14:textId="0273B4BF" w:rsidR="00350BA8" w:rsidRDefault="00350BA8" w:rsidP="00350BA8">
            <w:pPr>
              <w:pStyle w:val="Estilo1"/>
              <w:jc w:val="center"/>
            </w:pPr>
            <w:r>
              <w:t>14 – 5 = 9</w:t>
            </w:r>
          </w:p>
        </w:tc>
      </w:tr>
      <w:tr w:rsidR="00350BA8" w14:paraId="03971E97" w14:textId="77777777" w:rsidTr="00AA23BF">
        <w:tc>
          <w:tcPr>
            <w:tcW w:w="1696" w:type="dxa"/>
          </w:tcPr>
          <w:p w14:paraId="6267A69C" w14:textId="77777777" w:rsidR="00350BA8" w:rsidRDefault="00350BA8" w:rsidP="00350BA8">
            <w:pPr>
              <w:pStyle w:val="Estilo1"/>
              <w:jc w:val="center"/>
            </w:pPr>
            <w:r>
              <w:t>E</w:t>
            </w:r>
          </w:p>
        </w:tc>
        <w:tc>
          <w:tcPr>
            <w:tcW w:w="2294" w:type="dxa"/>
          </w:tcPr>
          <w:p w14:paraId="3D6FA249" w14:textId="77777777" w:rsidR="00350BA8" w:rsidRDefault="00350BA8" w:rsidP="00350BA8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00" w:type="dxa"/>
          </w:tcPr>
          <w:p w14:paraId="7EB1AEC5" w14:textId="43AA22A9" w:rsidR="00350BA8" w:rsidRDefault="00350BA8" w:rsidP="00350BA8">
            <w:pPr>
              <w:pStyle w:val="Estilo1"/>
              <w:jc w:val="center"/>
            </w:pPr>
            <w:r>
              <w:t>2</w:t>
            </w:r>
          </w:p>
        </w:tc>
        <w:tc>
          <w:tcPr>
            <w:tcW w:w="1802" w:type="dxa"/>
          </w:tcPr>
          <w:p w14:paraId="018ABD1F" w14:textId="2BE9B631" w:rsidR="00350BA8" w:rsidRDefault="00350BA8" w:rsidP="00350BA8">
            <w:pPr>
              <w:pStyle w:val="Estilo1"/>
              <w:jc w:val="center"/>
            </w:pPr>
            <w:r>
              <w:t>4</w:t>
            </w:r>
          </w:p>
        </w:tc>
        <w:tc>
          <w:tcPr>
            <w:tcW w:w="2207" w:type="dxa"/>
          </w:tcPr>
          <w:p w14:paraId="428603FC" w14:textId="3FFF2F20" w:rsidR="00350BA8" w:rsidRDefault="00350BA8" w:rsidP="00350BA8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02" w:type="dxa"/>
          </w:tcPr>
          <w:p w14:paraId="2A53BD74" w14:textId="3BBFA762" w:rsidR="00350BA8" w:rsidRDefault="00350BA8" w:rsidP="00350BA8">
            <w:pPr>
              <w:pStyle w:val="Estilo1"/>
              <w:jc w:val="center"/>
            </w:pPr>
            <w:r>
              <w:t>5 – (4 - 1) = 2</w:t>
            </w:r>
          </w:p>
        </w:tc>
        <w:tc>
          <w:tcPr>
            <w:tcW w:w="1993" w:type="dxa"/>
          </w:tcPr>
          <w:p w14:paraId="6997E773" w14:textId="42851C64" w:rsidR="00350BA8" w:rsidRDefault="00350BA8" w:rsidP="00350BA8">
            <w:pPr>
              <w:pStyle w:val="Estilo1"/>
              <w:jc w:val="center"/>
            </w:pPr>
            <w:r>
              <w:t>2 – 2 = 0</w:t>
            </w:r>
          </w:p>
        </w:tc>
      </w:tr>
      <w:tr w:rsidR="00350BA8" w14:paraId="05E8D721" w14:textId="77777777" w:rsidTr="00AA23BF">
        <w:tc>
          <w:tcPr>
            <w:tcW w:w="1696" w:type="dxa"/>
          </w:tcPr>
          <w:p w14:paraId="577D4B57" w14:textId="77777777" w:rsidR="00350BA8" w:rsidRDefault="00350BA8" w:rsidP="00350BA8">
            <w:pPr>
              <w:pStyle w:val="Estilo1"/>
              <w:jc w:val="center"/>
            </w:pPr>
            <w:r>
              <w:t>F</w:t>
            </w:r>
          </w:p>
        </w:tc>
        <w:tc>
          <w:tcPr>
            <w:tcW w:w="2294" w:type="dxa"/>
          </w:tcPr>
          <w:p w14:paraId="7CC02331" w14:textId="77777777" w:rsidR="00350BA8" w:rsidRDefault="00350BA8" w:rsidP="00350BA8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00" w:type="dxa"/>
          </w:tcPr>
          <w:p w14:paraId="7212FFCA" w14:textId="71008B5A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1802" w:type="dxa"/>
          </w:tcPr>
          <w:p w14:paraId="5DEBE549" w14:textId="079EEE3D" w:rsidR="00350BA8" w:rsidRDefault="00350BA8" w:rsidP="00350BA8">
            <w:pPr>
              <w:pStyle w:val="Estilo1"/>
              <w:jc w:val="center"/>
            </w:pPr>
            <w:r>
              <w:t>9</w:t>
            </w:r>
          </w:p>
        </w:tc>
        <w:tc>
          <w:tcPr>
            <w:tcW w:w="2207" w:type="dxa"/>
          </w:tcPr>
          <w:p w14:paraId="3DC819EE" w14:textId="77265FB1" w:rsidR="00350BA8" w:rsidRDefault="00350BA8" w:rsidP="00350BA8">
            <w:pPr>
              <w:pStyle w:val="Estilo1"/>
              <w:jc w:val="center"/>
            </w:pPr>
            <w:r>
              <w:t>11</w:t>
            </w:r>
          </w:p>
        </w:tc>
        <w:tc>
          <w:tcPr>
            <w:tcW w:w="2002" w:type="dxa"/>
          </w:tcPr>
          <w:p w14:paraId="40979554" w14:textId="1631F8B9" w:rsidR="00350BA8" w:rsidRDefault="00350BA8" w:rsidP="00350BA8">
            <w:pPr>
              <w:pStyle w:val="Estilo1"/>
              <w:jc w:val="center"/>
            </w:pPr>
            <w:r>
              <w:t>11 – (5 - 1) = 7</w:t>
            </w:r>
          </w:p>
        </w:tc>
        <w:tc>
          <w:tcPr>
            <w:tcW w:w="1993" w:type="dxa"/>
          </w:tcPr>
          <w:p w14:paraId="12489780" w14:textId="161F8895" w:rsidR="00350BA8" w:rsidRDefault="00350BA8" w:rsidP="00350BA8">
            <w:pPr>
              <w:pStyle w:val="Estilo1"/>
              <w:jc w:val="center"/>
            </w:pPr>
            <w:r>
              <w:t>7 – 3 = 4</w:t>
            </w:r>
          </w:p>
        </w:tc>
      </w:tr>
    </w:tbl>
    <w:p w14:paraId="5091C75B" w14:textId="77777777" w:rsidR="006E2A97" w:rsidRDefault="006E2A97" w:rsidP="006E2A97">
      <w:pPr>
        <w:pStyle w:val="Textoindependiente"/>
        <w:rPr>
          <w:b/>
          <w:sz w:val="3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5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6E2A97" w14:paraId="4F211465" w14:textId="77777777" w:rsidTr="00350BA8">
        <w:tc>
          <w:tcPr>
            <w:tcW w:w="365" w:type="dxa"/>
          </w:tcPr>
          <w:p w14:paraId="0399DB02" w14:textId="77777777" w:rsidR="006E2A97" w:rsidRDefault="006E2A97" w:rsidP="00AA23BF">
            <w:pPr>
              <w:pStyle w:val="Estilo1"/>
            </w:pPr>
          </w:p>
        </w:tc>
        <w:tc>
          <w:tcPr>
            <w:tcW w:w="341" w:type="dxa"/>
          </w:tcPr>
          <w:p w14:paraId="40739340" w14:textId="77777777" w:rsidR="006E2A97" w:rsidRDefault="006E2A97" w:rsidP="00AA23BF">
            <w:pPr>
              <w:pStyle w:val="Estilo1"/>
            </w:pPr>
            <w:r>
              <w:t>0</w:t>
            </w:r>
          </w:p>
        </w:tc>
        <w:tc>
          <w:tcPr>
            <w:tcW w:w="341" w:type="dxa"/>
          </w:tcPr>
          <w:p w14:paraId="2CE4C895" w14:textId="77777777" w:rsidR="006E2A97" w:rsidRDefault="006E2A97" w:rsidP="00AA23BF">
            <w:pPr>
              <w:pStyle w:val="Estilo1"/>
            </w:pPr>
            <w:r>
              <w:t>1</w:t>
            </w:r>
          </w:p>
        </w:tc>
        <w:tc>
          <w:tcPr>
            <w:tcW w:w="341" w:type="dxa"/>
          </w:tcPr>
          <w:p w14:paraId="5FEFB6CC" w14:textId="77777777" w:rsidR="006E2A97" w:rsidRDefault="006E2A97" w:rsidP="00AA23BF">
            <w:pPr>
              <w:pStyle w:val="Estilo1"/>
            </w:pPr>
            <w:r>
              <w:t>2</w:t>
            </w:r>
          </w:p>
        </w:tc>
        <w:tc>
          <w:tcPr>
            <w:tcW w:w="341" w:type="dxa"/>
          </w:tcPr>
          <w:p w14:paraId="0A449292" w14:textId="77777777" w:rsidR="006E2A97" w:rsidRDefault="006E2A97" w:rsidP="00AA23BF">
            <w:pPr>
              <w:pStyle w:val="Estilo1"/>
            </w:pPr>
            <w:r>
              <w:t>3</w:t>
            </w:r>
          </w:p>
        </w:tc>
        <w:tc>
          <w:tcPr>
            <w:tcW w:w="341" w:type="dxa"/>
          </w:tcPr>
          <w:p w14:paraId="03B79215" w14:textId="77777777" w:rsidR="006E2A97" w:rsidRDefault="006E2A97" w:rsidP="00AA23BF">
            <w:pPr>
              <w:pStyle w:val="Estilo1"/>
            </w:pPr>
            <w:r>
              <w:t>4</w:t>
            </w:r>
          </w:p>
        </w:tc>
        <w:tc>
          <w:tcPr>
            <w:tcW w:w="341" w:type="dxa"/>
          </w:tcPr>
          <w:p w14:paraId="346BD518" w14:textId="77777777" w:rsidR="006E2A97" w:rsidRDefault="006E2A97" w:rsidP="00AA23BF">
            <w:pPr>
              <w:pStyle w:val="Estilo1"/>
            </w:pPr>
            <w:r>
              <w:t>5</w:t>
            </w:r>
          </w:p>
        </w:tc>
        <w:tc>
          <w:tcPr>
            <w:tcW w:w="341" w:type="dxa"/>
          </w:tcPr>
          <w:p w14:paraId="27DACCAB" w14:textId="77777777" w:rsidR="006E2A97" w:rsidRDefault="006E2A97" w:rsidP="00AA23BF">
            <w:pPr>
              <w:pStyle w:val="Estilo1"/>
            </w:pPr>
            <w:r>
              <w:t>6</w:t>
            </w:r>
          </w:p>
        </w:tc>
        <w:tc>
          <w:tcPr>
            <w:tcW w:w="341" w:type="dxa"/>
          </w:tcPr>
          <w:p w14:paraId="0FEA7286" w14:textId="77777777" w:rsidR="006E2A97" w:rsidRDefault="006E2A97" w:rsidP="00AA23BF">
            <w:pPr>
              <w:pStyle w:val="Estilo1"/>
            </w:pPr>
            <w:r>
              <w:t>7</w:t>
            </w:r>
          </w:p>
        </w:tc>
        <w:tc>
          <w:tcPr>
            <w:tcW w:w="341" w:type="dxa"/>
          </w:tcPr>
          <w:p w14:paraId="30382D36" w14:textId="77777777" w:rsidR="006E2A97" w:rsidRDefault="006E2A97" w:rsidP="00AA23BF">
            <w:pPr>
              <w:pStyle w:val="Estilo1"/>
            </w:pPr>
            <w:r>
              <w:t>8</w:t>
            </w:r>
          </w:p>
        </w:tc>
        <w:tc>
          <w:tcPr>
            <w:tcW w:w="356" w:type="dxa"/>
          </w:tcPr>
          <w:p w14:paraId="762B42BC" w14:textId="77777777" w:rsidR="006E2A97" w:rsidRDefault="006E2A97" w:rsidP="00AA23BF">
            <w:pPr>
              <w:pStyle w:val="Estilo1"/>
            </w:pPr>
            <w:r>
              <w:t>9</w:t>
            </w:r>
          </w:p>
        </w:tc>
        <w:tc>
          <w:tcPr>
            <w:tcW w:w="446" w:type="dxa"/>
          </w:tcPr>
          <w:p w14:paraId="74AC297E" w14:textId="77777777" w:rsidR="006E2A97" w:rsidRDefault="006E2A97" w:rsidP="00AA23BF">
            <w:pPr>
              <w:pStyle w:val="Estilo1"/>
            </w:pPr>
            <w:r>
              <w:t>10</w:t>
            </w:r>
          </w:p>
        </w:tc>
        <w:tc>
          <w:tcPr>
            <w:tcW w:w="446" w:type="dxa"/>
          </w:tcPr>
          <w:p w14:paraId="0BC0C914" w14:textId="77777777" w:rsidR="006E2A97" w:rsidRDefault="006E2A97" w:rsidP="00AA23BF">
            <w:pPr>
              <w:pStyle w:val="Estilo1"/>
            </w:pPr>
            <w:r>
              <w:t>11</w:t>
            </w:r>
          </w:p>
        </w:tc>
        <w:tc>
          <w:tcPr>
            <w:tcW w:w="446" w:type="dxa"/>
          </w:tcPr>
          <w:p w14:paraId="7DEEB2F1" w14:textId="77777777" w:rsidR="006E2A97" w:rsidRDefault="006E2A97" w:rsidP="00AA23BF">
            <w:pPr>
              <w:pStyle w:val="Estilo1"/>
            </w:pPr>
            <w:r>
              <w:t>12</w:t>
            </w:r>
          </w:p>
        </w:tc>
        <w:tc>
          <w:tcPr>
            <w:tcW w:w="446" w:type="dxa"/>
          </w:tcPr>
          <w:p w14:paraId="4953CDF9" w14:textId="77777777" w:rsidR="006E2A97" w:rsidRDefault="006E2A97" w:rsidP="00AA23BF">
            <w:pPr>
              <w:pStyle w:val="Estilo1"/>
            </w:pPr>
            <w:r>
              <w:t>13</w:t>
            </w:r>
          </w:p>
        </w:tc>
        <w:tc>
          <w:tcPr>
            <w:tcW w:w="446" w:type="dxa"/>
          </w:tcPr>
          <w:p w14:paraId="2F119E34" w14:textId="77777777" w:rsidR="006E2A97" w:rsidRDefault="006E2A97" w:rsidP="00AA23BF">
            <w:pPr>
              <w:pStyle w:val="Estilo1"/>
            </w:pPr>
            <w:r>
              <w:t>14</w:t>
            </w:r>
          </w:p>
        </w:tc>
        <w:tc>
          <w:tcPr>
            <w:tcW w:w="446" w:type="dxa"/>
          </w:tcPr>
          <w:p w14:paraId="51EEF513" w14:textId="77777777" w:rsidR="006E2A97" w:rsidRDefault="006E2A97" w:rsidP="00AA23BF">
            <w:pPr>
              <w:pStyle w:val="Estilo1"/>
            </w:pPr>
            <w:r>
              <w:t>15</w:t>
            </w:r>
          </w:p>
        </w:tc>
        <w:tc>
          <w:tcPr>
            <w:tcW w:w="446" w:type="dxa"/>
          </w:tcPr>
          <w:p w14:paraId="573CBEFB" w14:textId="77777777" w:rsidR="006E2A97" w:rsidRDefault="006E2A97" w:rsidP="00AA23BF">
            <w:pPr>
              <w:pStyle w:val="Estilo1"/>
            </w:pPr>
            <w:r>
              <w:t>16</w:t>
            </w:r>
          </w:p>
        </w:tc>
        <w:tc>
          <w:tcPr>
            <w:tcW w:w="446" w:type="dxa"/>
          </w:tcPr>
          <w:p w14:paraId="50777E4C" w14:textId="77777777" w:rsidR="006E2A97" w:rsidRDefault="006E2A97" w:rsidP="00AA23BF">
            <w:pPr>
              <w:pStyle w:val="Estilo1"/>
            </w:pPr>
            <w:r>
              <w:t>17</w:t>
            </w:r>
          </w:p>
        </w:tc>
        <w:tc>
          <w:tcPr>
            <w:tcW w:w="446" w:type="dxa"/>
          </w:tcPr>
          <w:p w14:paraId="1334FEA8" w14:textId="77777777" w:rsidR="006E2A97" w:rsidRDefault="006E2A97" w:rsidP="00AA23BF">
            <w:pPr>
              <w:pStyle w:val="Estilo1"/>
            </w:pPr>
            <w:r>
              <w:t>18</w:t>
            </w:r>
          </w:p>
        </w:tc>
        <w:tc>
          <w:tcPr>
            <w:tcW w:w="446" w:type="dxa"/>
          </w:tcPr>
          <w:p w14:paraId="731A2CB9" w14:textId="77777777" w:rsidR="006E2A97" w:rsidRDefault="006E2A97" w:rsidP="00AA23BF">
            <w:pPr>
              <w:pStyle w:val="Estilo1"/>
            </w:pPr>
            <w:r>
              <w:t>19</w:t>
            </w:r>
          </w:p>
        </w:tc>
        <w:tc>
          <w:tcPr>
            <w:tcW w:w="446" w:type="dxa"/>
          </w:tcPr>
          <w:p w14:paraId="4E32B02A" w14:textId="77777777" w:rsidR="006E2A97" w:rsidRDefault="006E2A97" w:rsidP="00AA23BF">
            <w:pPr>
              <w:pStyle w:val="Estilo1"/>
            </w:pPr>
            <w:r>
              <w:t>20</w:t>
            </w:r>
          </w:p>
        </w:tc>
        <w:tc>
          <w:tcPr>
            <w:tcW w:w="446" w:type="dxa"/>
          </w:tcPr>
          <w:p w14:paraId="099D17F3" w14:textId="77777777" w:rsidR="006E2A97" w:rsidRDefault="006E2A97" w:rsidP="00AA23BF">
            <w:pPr>
              <w:pStyle w:val="Estilo1"/>
            </w:pPr>
            <w:r>
              <w:t>21</w:t>
            </w:r>
          </w:p>
        </w:tc>
        <w:tc>
          <w:tcPr>
            <w:tcW w:w="446" w:type="dxa"/>
          </w:tcPr>
          <w:p w14:paraId="6AAC6CD6" w14:textId="77777777" w:rsidR="006E2A97" w:rsidRDefault="006E2A97" w:rsidP="00AA23BF">
            <w:pPr>
              <w:pStyle w:val="Estilo1"/>
            </w:pPr>
            <w:r>
              <w:t>22</w:t>
            </w:r>
          </w:p>
        </w:tc>
        <w:tc>
          <w:tcPr>
            <w:tcW w:w="446" w:type="dxa"/>
          </w:tcPr>
          <w:p w14:paraId="73D84A58" w14:textId="77777777" w:rsidR="006E2A97" w:rsidRDefault="006E2A97" w:rsidP="00AA23BF">
            <w:pPr>
              <w:pStyle w:val="Estilo1"/>
            </w:pPr>
            <w:r>
              <w:t>23</w:t>
            </w:r>
          </w:p>
        </w:tc>
        <w:tc>
          <w:tcPr>
            <w:tcW w:w="440" w:type="dxa"/>
          </w:tcPr>
          <w:p w14:paraId="4BA914CB" w14:textId="77777777" w:rsidR="006E2A97" w:rsidRDefault="006E2A97" w:rsidP="00AA23BF">
            <w:pPr>
              <w:pStyle w:val="Estilo1"/>
            </w:pPr>
            <w:r>
              <w:t>24</w:t>
            </w:r>
          </w:p>
        </w:tc>
        <w:tc>
          <w:tcPr>
            <w:tcW w:w="440" w:type="dxa"/>
          </w:tcPr>
          <w:p w14:paraId="308F8F48" w14:textId="77777777" w:rsidR="006E2A97" w:rsidRDefault="006E2A97" w:rsidP="00AA23BF">
            <w:pPr>
              <w:pStyle w:val="Estilo1"/>
            </w:pPr>
            <w:r>
              <w:t>25</w:t>
            </w:r>
          </w:p>
        </w:tc>
        <w:tc>
          <w:tcPr>
            <w:tcW w:w="440" w:type="dxa"/>
          </w:tcPr>
          <w:p w14:paraId="0E788757" w14:textId="77777777" w:rsidR="006E2A97" w:rsidRDefault="006E2A97" w:rsidP="00AA23BF">
            <w:pPr>
              <w:pStyle w:val="Estilo1"/>
            </w:pPr>
            <w:r>
              <w:t>26</w:t>
            </w:r>
          </w:p>
        </w:tc>
        <w:tc>
          <w:tcPr>
            <w:tcW w:w="440" w:type="dxa"/>
          </w:tcPr>
          <w:p w14:paraId="40ECC157" w14:textId="77777777" w:rsidR="006E2A97" w:rsidRDefault="006E2A97" w:rsidP="00AA23BF">
            <w:pPr>
              <w:pStyle w:val="Estilo1"/>
            </w:pPr>
            <w:r>
              <w:t>27</w:t>
            </w:r>
          </w:p>
        </w:tc>
        <w:tc>
          <w:tcPr>
            <w:tcW w:w="440" w:type="dxa"/>
          </w:tcPr>
          <w:p w14:paraId="55C1EAF0" w14:textId="77777777" w:rsidR="006E2A97" w:rsidRDefault="006E2A97" w:rsidP="00AA23BF">
            <w:pPr>
              <w:pStyle w:val="Estilo1"/>
            </w:pPr>
            <w:r>
              <w:t>28</w:t>
            </w:r>
          </w:p>
        </w:tc>
        <w:tc>
          <w:tcPr>
            <w:tcW w:w="440" w:type="dxa"/>
          </w:tcPr>
          <w:p w14:paraId="0B5EEC35" w14:textId="77777777" w:rsidR="006E2A97" w:rsidRDefault="006E2A97" w:rsidP="00AA23BF">
            <w:pPr>
              <w:pStyle w:val="Estilo1"/>
            </w:pPr>
            <w:r>
              <w:t>29</w:t>
            </w:r>
          </w:p>
        </w:tc>
        <w:tc>
          <w:tcPr>
            <w:tcW w:w="440" w:type="dxa"/>
          </w:tcPr>
          <w:p w14:paraId="539859C3" w14:textId="77777777" w:rsidR="006E2A97" w:rsidRDefault="006E2A97" w:rsidP="00AA23BF">
            <w:pPr>
              <w:pStyle w:val="Estilo1"/>
            </w:pPr>
            <w:r>
              <w:t>30</w:t>
            </w:r>
          </w:p>
        </w:tc>
        <w:tc>
          <w:tcPr>
            <w:tcW w:w="440" w:type="dxa"/>
          </w:tcPr>
          <w:p w14:paraId="16B863A3" w14:textId="77777777" w:rsidR="006E2A97" w:rsidRDefault="006E2A97" w:rsidP="00AA23BF">
            <w:pPr>
              <w:pStyle w:val="Estilo1"/>
            </w:pPr>
            <w:r>
              <w:t>31</w:t>
            </w:r>
          </w:p>
        </w:tc>
        <w:tc>
          <w:tcPr>
            <w:tcW w:w="440" w:type="dxa"/>
          </w:tcPr>
          <w:p w14:paraId="3AD316DE" w14:textId="77777777" w:rsidR="006E2A97" w:rsidRDefault="006E2A97" w:rsidP="00AA23BF">
            <w:pPr>
              <w:pStyle w:val="Estilo1"/>
            </w:pPr>
            <w:r>
              <w:t>32</w:t>
            </w:r>
          </w:p>
        </w:tc>
      </w:tr>
      <w:tr w:rsidR="00350BA8" w14:paraId="6662B0B5" w14:textId="77777777" w:rsidTr="00350BA8">
        <w:tc>
          <w:tcPr>
            <w:tcW w:w="365" w:type="dxa"/>
          </w:tcPr>
          <w:p w14:paraId="4318470D" w14:textId="77777777" w:rsidR="00350BA8" w:rsidRDefault="00350BA8" w:rsidP="00350BA8">
            <w:pPr>
              <w:pStyle w:val="Estilo1"/>
            </w:pPr>
            <w:r>
              <w:t>A</w:t>
            </w:r>
          </w:p>
        </w:tc>
        <w:tc>
          <w:tcPr>
            <w:tcW w:w="341" w:type="dxa"/>
            <w:shd w:val="clear" w:color="auto" w:fill="70AD47" w:themeFill="accent6"/>
          </w:tcPr>
          <w:p w14:paraId="156A87D4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32E99C2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4717FFE6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7EC0E6D4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49644FC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2855230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652E14BE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33DE9C4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7E1D64A4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auto"/>
          </w:tcPr>
          <w:p w14:paraId="48AAF18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100649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71FD68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B7726C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516AF2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24A3A5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4AE01C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28678F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BDBA7D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4C2FCE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76E332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9ACCF8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5A1897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124636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C05CB2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354F1FC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783433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1B5EBEC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B2881E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C0BFAC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2A0239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4834C3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C1103A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3C5CD52" w14:textId="77777777" w:rsidR="00350BA8" w:rsidRDefault="00350BA8" w:rsidP="00350BA8">
            <w:pPr>
              <w:pStyle w:val="Estilo1"/>
            </w:pPr>
          </w:p>
        </w:tc>
      </w:tr>
      <w:tr w:rsidR="00350BA8" w14:paraId="601E795C" w14:textId="77777777" w:rsidTr="00350BA8">
        <w:tc>
          <w:tcPr>
            <w:tcW w:w="365" w:type="dxa"/>
          </w:tcPr>
          <w:p w14:paraId="7321FB7F" w14:textId="77777777" w:rsidR="00350BA8" w:rsidRDefault="00350BA8" w:rsidP="00350BA8">
            <w:pPr>
              <w:pStyle w:val="Estilo1"/>
            </w:pPr>
            <w:r>
              <w:t>B</w:t>
            </w:r>
          </w:p>
        </w:tc>
        <w:tc>
          <w:tcPr>
            <w:tcW w:w="341" w:type="dxa"/>
            <w:shd w:val="clear" w:color="auto" w:fill="auto"/>
          </w:tcPr>
          <w:p w14:paraId="79BA3EF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90F0928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0DF4BFA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17286D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1AAE754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4794E7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CC419F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A25512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4A63981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17F8CD8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EF1685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E3CC99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D0D921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CAA9B6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819965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28A9571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37F75F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4BDC247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576FF6D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7D5DA1D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0C16D27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6294971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7974225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77575D0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  <w:shd w:val="clear" w:color="auto" w:fill="70AD47" w:themeFill="accent6"/>
          </w:tcPr>
          <w:p w14:paraId="6D985FC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9A05DB2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83732E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8A7CAF0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82133E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CD1E3A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B17BF0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909752C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AE0E0D7" w14:textId="77777777" w:rsidR="00350BA8" w:rsidRDefault="00350BA8" w:rsidP="00350BA8">
            <w:pPr>
              <w:pStyle w:val="Estilo1"/>
            </w:pPr>
          </w:p>
        </w:tc>
      </w:tr>
      <w:tr w:rsidR="00350BA8" w14:paraId="0F67547A" w14:textId="77777777" w:rsidTr="00350BA8">
        <w:tc>
          <w:tcPr>
            <w:tcW w:w="365" w:type="dxa"/>
          </w:tcPr>
          <w:p w14:paraId="0C22B5C9" w14:textId="77777777" w:rsidR="00350BA8" w:rsidRDefault="00350BA8" w:rsidP="00350BA8">
            <w:pPr>
              <w:pStyle w:val="Estilo1"/>
            </w:pPr>
            <w:r>
              <w:t>C</w:t>
            </w:r>
          </w:p>
        </w:tc>
        <w:tc>
          <w:tcPr>
            <w:tcW w:w="341" w:type="dxa"/>
            <w:shd w:val="clear" w:color="auto" w:fill="auto"/>
          </w:tcPr>
          <w:p w14:paraId="2AA4A10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08C3896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07AFCCC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194109C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F21182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3A913A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68637BA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4B8C9AC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6C1A9297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auto"/>
          </w:tcPr>
          <w:p w14:paraId="5276A3F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C7C1C6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05AA30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02D87A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DB912E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01681C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A7D9E0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5024AAF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9BEBA1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4F4E1D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188A96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2D7CC6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BC877A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4A360B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AC3247B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7B5B32C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4B83A62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AA4BB0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CA91938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E397353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D0A2C43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A5102F3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0EADA73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CCB5422" w14:textId="77777777" w:rsidR="00350BA8" w:rsidRDefault="00350BA8" w:rsidP="00350BA8">
            <w:pPr>
              <w:pStyle w:val="Estilo1"/>
            </w:pPr>
          </w:p>
        </w:tc>
      </w:tr>
      <w:tr w:rsidR="00350BA8" w14:paraId="0E13C4F2" w14:textId="77777777" w:rsidTr="00350BA8">
        <w:tc>
          <w:tcPr>
            <w:tcW w:w="365" w:type="dxa"/>
          </w:tcPr>
          <w:p w14:paraId="0A2081AC" w14:textId="77777777" w:rsidR="00350BA8" w:rsidRDefault="00350BA8" w:rsidP="00350BA8">
            <w:pPr>
              <w:pStyle w:val="Estilo1"/>
            </w:pPr>
            <w:r>
              <w:t>D</w:t>
            </w:r>
          </w:p>
        </w:tc>
        <w:tc>
          <w:tcPr>
            <w:tcW w:w="341" w:type="dxa"/>
            <w:shd w:val="clear" w:color="auto" w:fill="auto"/>
          </w:tcPr>
          <w:p w14:paraId="1C1B638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61C6D74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243EEFA8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D7CC07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5F09D86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AD80708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C928038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B4DB4A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F18D32C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666A0AA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D27E0C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DE6A43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2436596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5410773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16BA7F0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0BA807A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483AA93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D7BC156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5FB4C5D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5170C3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503C99E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FE84F4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E35A73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7B5CB5B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2EB3BA98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00A2AF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11F2616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3050A7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36F1CF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8B82B1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C5A1B00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7CA9C53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2DC0760" w14:textId="77777777" w:rsidR="00350BA8" w:rsidRDefault="00350BA8" w:rsidP="00350BA8">
            <w:pPr>
              <w:pStyle w:val="Estilo1"/>
            </w:pPr>
          </w:p>
        </w:tc>
      </w:tr>
      <w:tr w:rsidR="00350BA8" w14:paraId="67A0B014" w14:textId="77777777" w:rsidTr="00350BA8">
        <w:tc>
          <w:tcPr>
            <w:tcW w:w="365" w:type="dxa"/>
          </w:tcPr>
          <w:p w14:paraId="27772DF0" w14:textId="77777777" w:rsidR="00350BA8" w:rsidRDefault="00350BA8" w:rsidP="00350BA8">
            <w:pPr>
              <w:pStyle w:val="Estilo1"/>
            </w:pPr>
            <w:r>
              <w:t>E</w:t>
            </w:r>
          </w:p>
        </w:tc>
        <w:tc>
          <w:tcPr>
            <w:tcW w:w="341" w:type="dxa"/>
            <w:shd w:val="clear" w:color="auto" w:fill="auto"/>
          </w:tcPr>
          <w:p w14:paraId="222A289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466482AC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18F5DB73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2AF091E3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6A197366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6D6D0A43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0B2F8FF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3AB3F39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2494CC69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auto"/>
          </w:tcPr>
          <w:p w14:paraId="7B72A8D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78C431F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9BEE11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ACD5CD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3703E4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412529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DF7E73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7A6DF9D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816137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1F62B0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BDD811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BAEF9A6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52AC0D0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D7D8AF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448ADAC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333B831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D1FE60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BC7DBD5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D492C9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B401E6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5DC34A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BDDE56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AB78E3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ED7CB57" w14:textId="77777777" w:rsidR="00350BA8" w:rsidRDefault="00350BA8" w:rsidP="00350BA8">
            <w:pPr>
              <w:pStyle w:val="Estilo1"/>
            </w:pPr>
          </w:p>
        </w:tc>
      </w:tr>
      <w:tr w:rsidR="00350BA8" w14:paraId="74C7F800" w14:textId="77777777" w:rsidTr="00350BA8">
        <w:tc>
          <w:tcPr>
            <w:tcW w:w="365" w:type="dxa"/>
          </w:tcPr>
          <w:p w14:paraId="1A8FE9A0" w14:textId="77777777" w:rsidR="00350BA8" w:rsidRDefault="00350BA8" w:rsidP="00350BA8">
            <w:pPr>
              <w:pStyle w:val="Estilo1"/>
            </w:pPr>
            <w:r>
              <w:t>F</w:t>
            </w:r>
          </w:p>
        </w:tc>
        <w:tc>
          <w:tcPr>
            <w:tcW w:w="341" w:type="dxa"/>
            <w:shd w:val="clear" w:color="auto" w:fill="auto"/>
          </w:tcPr>
          <w:p w14:paraId="1E026A5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5DB6E69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4CBA3921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1F2E78E3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54E0646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F785EE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7DE2A40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1079AA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BC53530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70AD47" w:themeFill="accent6"/>
          </w:tcPr>
          <w:p w14:paraId="67964C9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0C0490F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2639832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76A71C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99C832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45FC25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8B02BC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98D0BE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30F3C4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5A87ED3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BA55CF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1ECF3E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7A54F1C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7CB4BF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D2EEF6B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4CA3B2C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F0EBDD5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395750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7B7C040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F5712E5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A7CA525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AD860F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A0DE756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27099C5" w14:textId="77777777" w:rsidR="00350BA8" w:rsidRDefault="00350BA8" w:rsidP="00350BA8">
            <w:pPr>
              <w:pStyle w:val="Estilo1"/>
            </w:pPr>
          </w:p>
        </w:tc>
      </w:tr>
    </w:tbl>
    <w:p w14:paraId="203F52F8" w14:textId="571014B3" w:rsidR="00350BA8" w:rsidRPr="008D2306" w:rsidRDefault="00350BA8" w:rsidP="00350BA8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Tiempo de espera medio = </w:t>
      </w:r>
      <w:r w:rsidR="00C45BDE">
        <w:rPr>
          <w:rFonts w:asciiTheme="minorHAnsi" w:hAnsiTheme="minorHAnsi" w:cstheme="minorHAnsi"/>
          <w:b/>
          <w:bCs/>
        </w:rPr>
        <w:t>(0+16+3+9+0+4) /5 = 32/6 = 5,3</w:t>
      </w:r>
    </w:p>
    <w:p w14:paraId="385EA6AC" w14:textId="5C92F1DE" w:rsidR="00350BA8" w:rsidRPr="008D2306" w:rsidRDefault="00350BA8" w:rsidP="00350BA8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Tiempo de respuesta m</w:t>
      </w:r>
      <w:r w:rsidR="00C45BDE">
        <w:rPr>
          <w:rFonts w:asciiTheme="minorHAnsi" w:hAnsiTheme="minorHAnsi" w:cstheme="minorHAnsi"/>
          <w:b/>
          <w:bCs/>
        </w:rPr>
        <w:t>edio = (3+24+7+14+2+7) /5 = 57/6 = 9,5</w:t>
      </w:r>
    </w:p>
    <w:p w14:paraId="7EB06A5A" w14:textId="45130B1B" w:rsidR="006E2A97" w:rsidRDefault="006E2A97">
      <w:pPr>
        <w:widowControl/>
        <w:autoSpaceDE/>
        <w:autoSpaceDN/>
        <w:spacing w:after="160" w:line="259" w:lineRule="auto"/>
      </w:pPr>
      <w:r>
        <w:br w:type="page"/>
      </w:r>
    </w:p>
    <w:p w14:paraId="726AC533" w14:textId="7BE21C9A" w:rsidR="006E2A97" w:rsidRPr="0097674A" w:rsidRDefault="00AA23BF" w:rsidP="006E2A97">
      <w:pPr>
        <w:pStyle w:val="Ttulo1"/>
        <w:rPr>
          <w:rFonts w:ascii="Times New Roman" w:hAnsi="Times New Roman" w:cs="Times New Roman"/>
          <w:b/>
          <w:color w:val="auto"/>
          <w:sz w:val="52"/>
          <w:szCs w:val="52"/>
        </w:rPr>
      </w:pPr>
      <w:r w:rsidRPr="0097674A">
        <w:rPr>
          <w:rFonts w:ascii="Times New Roman" w:hAnsi="Times New Roman" w:cs="Times New Roman"/>
          <w:b/>
          <w:color w:val="auto"/>
          <w:sz w:val="52"/>
          <w:szCs w:val="52"/>
        </w:rPr>
        <w:lastRenderedPageBreak/>
        <w:t>RR(Q=2)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124"/>
      </w:tblGrid>
      <w:tr w:rsidR="006E2A97" w14:paraId="20F28604" w14:textId="77777777" w:rsidTr="00AA23BF">
        <w:trPr>
          <w:jc w:val="center"/>
        </w:trPr>
        <w:tc>
          <w:tcPr>
            <w:tcW w:w="2123" w:type="dxa"/>
          </w:tcPr>
          <w:p w14:paraId="051C1C8F" w14:textId="77777777" w:rsidR="006E2A97" w:rsidRDefault="006E2A97" w:rsidP="00AA23BF">
            <w:pPr>
              <w:pStyle w:val="Estilo1"/>
              <w:jc w:val="center"/>
            </w:pPr>
            <w:r>
              <w:t>Proceso</w:t>
            </w:r>
          </w:p>
        </w:tc>
        <w:tc>
          <w:tcPr>
            <w:tcW w:w="2123" w:type="dxa"/>
          </w:tcPr>
          <w:p w14:paraId="22804423" w14:textId="0554AEF9" w:rsidR="006E2A97" w:rsidRDefault="00AA23BF" w:rsidP="00AA23BF">
            <w:pPr>
              <w:pStyle w:val="Estilo1"/>
              <w:jc w:val="center"/>
            </w:pPr>
            <w:r>
              <w:t>T. LL</w:t>
            </w:r>
          </w:p>
        </w:tc>
        <w:tc>
          <w:tcPr>
            <w:tcW w:w="2124" w:type="dxa"/>
          </w:tcPr>
          <w:p w14:paraId="2DC2B04F" w14:textId="14A66533" w:rsidR="006E2A97" w:rsidRDefault="00AA23BF" w:rsidP="00AA23BF">
            <w:pPr>
              <w:pStyle w:val="Estilo1"/>
              <w:jc w:val="center"/>
            </w:pPr>
            <w:r>
              <w:t>D</w:t>
            </w:r>
          </w:p>
        </w:tc>
      </w:tr>
      <w:tr w:rsidR="006E2A97" w14:paraId="40D714BD" w14:textId="77777777" w:rsidTr="00AA23BF">
        <w:trPr>
          <w:jc w:val="center"/>
        </w:trPr>
        <w:tc>
          <w:tcPr>
            <w:tcW w:w="2123" w:type="dxa"/>
          </w:tcPr>
          <w:p w14:paraId="130C0D97" w14:textId="77777777" w:rsidR="006E2A97" w:rsidRDefault="006E2A97" w:rsidP="00AA23BF">
            <w:pPr>
              <w:pStyle w:val="Estilo1"/>
              <w:jc w:val="center"/>
            </w:pPr>
            <w:r>
              <w:t>A</w:t>
            </w:r>
          </w:p>
        </w:tc>
        <w:tc>
          <w:tcPr>
            <w:tcW w:w="2123" w:type="dxa"/>
          </w:tcPr>
          <w:p w14:paraId="50720DEE" w14:textId="77777777" w:rsidR="006E2A97" w:rsidRDefault="006E2A97" w:rsidP="00AA23BF">
            <w:pPr>
              <w:pStyle w:val="Estilo1"/>
              <w:jc w:val="center"/>
            </w:pPr>
            <w:r>
              <w:t>0</w:t>
            </w:r>
          </w:p>
        </w:tc>
        <w:tc>
          <w:tcPr>
            <w:tcW w:w="2124" w:type="dxa"/>
          </w:tcPr>
          <w:p w14:paraId="428D4684" w14:textId="77777777" w:rsidR="006E2A97" w:rsidRDefault="006E2A97" w:rsidP="00AA23BF">
            <w:pPr>
              <w:pStyle w:val="Estilo1"/>
              <w:jc w:val="center"/>
            </w:pPr>
            <w:r>
              <w:t>3</w:t>
            </w:r>
          </w:p>
        </w:tc>
      </w:tr>
      <w:tr w:rsidR="006E2A97" w14:paraId="339A66C8" w14:textId="77777777" w:rsidTr="00AA23BF">
        <w:trPr>
          <w:jc w:val="center"/>
        </w:trPr>
        <w:tc>
          <w:tcPr>
            <w:tcW w:w="2123" w:type="dxa"/>
          </w:tcPr>
          <w:p w14:paraId="164367E3" w14:textId="77777777" w:rsidR="006E2A97" w:rsidRDefault="006E2A97" w:rsidP="00AA23BF">
            <w:pPr>
              <w:pStyle w:val="Estilo1"/>
              <w:jc w:val="center"/>
            </w:pPr>
            <w:r>
              <w:t>B</w:t>
            </w:r>
          </w:p>
        </w:tc>
        <w:tc>
          <w:tcPr>
            <w:tcW w:w="2123" w:type="dxa"/>
          </w:tcPr>
          <w:p w14:paraId="32F51F0C" w14:textId="77777777" w:rsidR="006E2A97" w:rsidRDefault="006E2A97" w:rsidP="00AA23BF">
            <w:pPr>
              <w:pStyle w:val="Estilo1"/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00B4CFF4" w14:textId="77777777" w:rsidR="006E2A97" w:rsidRDefault="006E2A97" w:rsidP="00AA23BF">
            <w:pPr>
              <w:pStyle w:val="Estilo1"/>
              <w:jc w:val="center"/>
            </w:pPr>
            <w:r>
              <w:t>8</w:t>
            </w:r>
          </w:p>
        </w:tc>
      </w:tr>
      <w:tr w:rsidR="006E2A97" w14:paraId="245F280E" w14:textId="77777777" w:rsidTr="00AA23BF">
        <w:trPr>
          <w:jc w:val="center"/>
        </w:trPr>
        <w:tc>
          <w:tcPr>
            <w:tcW w:w="2123" w:type="dxa"/>
          </w:tcPr>
          <w:p w14:paraId="4565E7C4" w14:textId="77777777" w:rsidR="006E2A97" w:rsidRDefault="006E2A97" w:rsidP="00AA23BF">
            <w:pPr>
              <w:pStyle w:val="Estilo1"/>
              <w:jc w:val="center"/>
            </w:pPr>
            <w:r>
              <w:t>C</w:t>
            </w:r>
          </w:p>
        </w:tc>
        <w:tc>
          <w:tcPr>
            <w:tcW w:w="2123" w:type="dxa"/>
          </w:tcPr>
          <w:p w14:paraId="717918C3" w14:textId="77777777" w:rsidR="006E2A97" w:rsidRDefault="006E2A97" w:rsidP="00AA23BF">
            <w:pPr>
              <w:pStyle w:val="Estilo1"/>
              <w:jc w:val="center"/>
            </w:pPr>
            <w:r>
              <w:t>2</w:t>
            </w:r>
          </w:p>
        </w:tc>
        <w:tc>
          <w:tcPr>
            <w:tcW w:w="2124" w:type="dxa"/>
          </w:tcPr>
          <w:p w14:paraId="4DB7EF2B" w14:textId="77777777" w:rsidR="006E2A97" w:rsidRDefault="006E2A97" w:rsidP="00AA23BF">
            <w:pPr>
              <w:pStyle w:val="Estilo1"/>
              <w:jc w:val="center"/>
            </w:pPr>
            <w:r>
              <w:t>4</w:t>
            </w:r>
          </w:p>
        </w:tc>
      </w:tr>
      <w:tr w:rsidR="006E2A97" w14:paraId="016C3624" w14:textId="77777777" w:rsidTr="00AA23BF">
        <w:trPr>
          <w:jc w:val="center"/>
        </w:trPr>
        <w:tc>
          <w:tcPr>
            <w:tcW w:w="2123" w:type="dxa"/>
          </w:tcPr>
          <w:p w14:paraId="719055FC" w14:textId="77777777" w:rsidR="006E2A97" w:rsidRDefault="006E2A97" w:rsidP="00AA23BF">
            <w:pPr>
              <w:pStyle w:val="Estilo1"/>
              <w:jc w:val="center"/>
            </w:pPr>
            <w:r>
              <w:t>D</w:t>
            </w:r>
          </w:p>
        </w:tc>
        <w:tc>
          <w:tcPr>
            <w:tcW w:w="2123" w:type="dxa"/>
          </w:tcPr>
          <w:p w14:paraId="493F8787" w14:textId="77777777" w:rsidR="006E2A97" w:rsidRDefault="006E2A97" w:rsidP="00AA23BF">
            <w:pPr>
              <w:pStyle w:val="Estilo1"/>
              <w:jc w:val="center"/>
            </w:pPr>
            <w:r>
              <w:t>3</w:t>
            </w:r>
          </w:p>
        </w:tc>
        <w:tc>
          <w:tcPr>
            <w:tcW w:w="2124" w:type="dxa"/>
          </w:tcPr>
          <w:p w14:paraId="253F1DF0" w14:textId="77777777" w:rsidR="006E2A97" w:rsidRDefault="006E2A97" w:rsidP="00AA23BF">
            <w:pPr>
              <w:pStyle w:val="Estilo1"/>
              <w:jc w:val="center"/>
            </w:pPr>
            <w:r>
              <w:t>5</w:t>
            </w:r>
          </w:p>
        </w:tc>
      </w:tr>
      <w:tr w:rsidR="006E2A97" w14:paraId="6928E1EC" w14:textId="77777777" w:rsidTr="00AA23BF">
        <w:trPr>
          <w:jc w:val="center"/>
        </w:trPr>
        <w:tc>
          <w:tcPr>
            <w:tcW w:w="2123" w:type="dxa"/>
          </w:tcPr>
          <w:p w14:paraId="2F65AE2A" w14:textId="77777777" w:rsidR="006E2A97" w:rsidRDefault="006E2A97" w:rsidP="00AA23BF">
            <w:pPr>
              <w:pStyle w:val="Estilo1"/>
              <w:jc w:val="center"/>
            </w:pPr>
            <w:r>
              <w:t>E</w:t>
            </w:r>
          </w:p>
        </w:tc>
        <w:tc>
          <w:tcPr>
            <w:tcW w:w="2123" w:type="dxa"/>
          </w:tcPr>
          <w:p w14:paraId="6AD745BE" w14:textId="77777777" w:rsidR="006E2A97" w:rsidRDefault="006E2A97" w:rsidP="00AA23BF">
            <w:pPr>
              <w:pStyle w:val="Estilo1"/>
              <w:jc w:val="center"/>
            </w:pPr>
            <w:r>
              <w:t>4</w:t>
            </w:r>
          </w:p>
        </w:tc>
        <w:tc>
          <w:tcPr>
            <w:tcW w:w="2124" w:type="dxa"/>
          </w:tcPr>
          <w:p w14:paraId="5F9B701D" w14:textId="77777777" w:rsidR="006E2A97" w:rsidRDefault="006E2A97" w:rsidP="00AA23BF">
            <w:pPr>
              <w:pStyle w:val="Estilo1"/>
              <w:jc w:val="center"/>
            </w:pPr>
            <w:r>
              <w:t>2</w:t>
            </w:r>
          </w:p>
        </w:tc>
      </w:tr>
      <w:tr w:rsidR="006E2A97" w14:paraId="4204B2DC" w14:textId="77777777" w:rsidTr="00AA23BF">
        <w:trPr>
          <w:jc w:val="center"/>
        </w:trPr>
        <w:tc>
          <w:tcPr>
            <w:tcW w:w="2123" w:type="dxa"/>
          </w:tcPr>
          <w:p w14:paraId="60700F52" w14:textId="77777777" w:rsidR="006E2A97" w:rsidRDefault="006E2A97" w:rsidP="00AA23BF">
            <w:pPr>
              <w:pStyle w:val="Estilo1"/>
              <w:jc w:val="center"/>
            </w:pPr>
            <w:r>
              <w:t>F</w:t>
            </w:r>
          </w:p>
        </w:tc>
        <w:tc>
          <w:tcPr>
            <w:tcW w:w="2123" w:type="dxa"/>
          </w:tcPr>
          <w:p w14:paraId="4608AEE8" w14:textId="77777777" w:rsidR="006E2A97" w:rsidRDefault="006E2A97" w:rsidP="00AA23BF">
            <w:pPr>
              <w:pStyle w:val="Estilo1"/>
              <w:jc w:val="center"/>
            </w:pPr>
            <w:r>
              <w:t>5</w:t>
            </w:r>
          </w:p>
        </w:tc>
        <w:tc>
          <w:tcPr>
            <w:tcW w:w="2124" w:type="dxa"/>
          </w:tcPr>
          <w:p w14:paraId="562AC642" w14:textId="77777777" w:rsidR="006E2A97" w:rsidRDefault="006E2A97" w:rsidP="00AA23BF">
            <w:pPr>
              <w:pStyle w:val="Estilo1"/>
              <w:jc w:val="center"/>
            </w:pPr>
            <w:r>
              <w:t>3</w:t>
            </w:r>
          </w:p>
        </w:tc>
      </w:tr>
    </w:tbl>
    <w:p w14:paraId="494E7671" w14:textId="395089EB" w:rsidR="006E2A97" w:rsidRDefault="006E2A97" w:rsidP="006E2A97">
      <w:pPr>
        <w:pStyle w:val="Textoindependiente"/>
        <w:rPr>
          <w:b/>
          <w:sz w:val="34"/>
        </w:rPr>
      </w:pPr>
      <w:r>
        <w:rPr>
          <w:b/>
          <w:sz w:val="34"/>
        </w:rPr>
        <w:t>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R = 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F – (T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LL -1)</w:t>
      </w:r>
    </w:p>
    <w:p w14:paraId="6222A2B1" w14:textId="745062BE" w:rsidR="006E2A97" w:rsidRDefault="006E2A97" w:rsidP="006E2A97">
      <w:pPr>
        <w:pStyle w:val="Textoindependiente"/>
        <w:rPr>
          <w:b/>
          <w:sz w:val="34"/>
        </w:rPr>
      </w:pPr>
      <w:r>
        <w:rPr>
          <w:b/>
          <w:sz w:val="34"/>
        </w:rPr>
        <w:t>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E = 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R - 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2294"/>
        <w:gridCol w:w="2000"/>
        <w:gridCol w:w="1802"/>
        <w:gridCol w:w="2207"/>
        <w:gridCol w:w="2002"/>
        <w:gridCol w:w="1993"/>
      </w:tblGrid>
      <w:tr w:rsidR="006E2A97" w14:paraId="0C24A8EC" w14:textId="77777777" w:rsidTr="00AA23BF">
        <w:tc>
          <w:tcPr>
            <w:tcW w:w="1696" w:type="dxa"/>
          </w:tcPr>
          <w:p w14:paraId="65C851BD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PROCESO</w:t>
            </w:r>
          </w:p>
        </w:tc>
        <w:tc>
          <w:tcPr>
            <w:tcW w:w="2294" w:type="dxa"/>
          </w:tcPr>
          <w:p w14:paraId="50F4C003" w14:textId="1C099078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</w:t>
            </w:r>
            <w:r w:rsidR="00AA23BF">
              <w:rPr>
                <w:b/>
              </w:rPr>
              <w:t xml:space="preserve">. </w:t>
            </w:r>
            <w:r>
              <w:rPr>
                <w:b/>
              </w:rPr>
              <w:t xml:space="preserve">LL </w:t>
            </w:r>
          </w:p>
        </w:tc>
        <w:tc>
          <w:tcPr>
            <w:tcW w:w="2000" w:type="dxa"/>
          </w:tcPr>
          <w:p w14:paraId="587712B2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802" w:type="dxa"/>
          </w:tcPr>
          <w:p w14:paraId="6B152E2C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T. COMIENZO</w:t>
            </w:r>
          </w:p>
        </w:tc>
        <w:tc>
          <w:tcPr>
            <w:tcW w:w="2207" w:type="dxa"/>
          </w:tcPr>
          <w:p w14:paraId="26994353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F</w:t>
            </w:r>
          </w:p>
        </w:tc>
        <w:tc>
          <w:tcPr>
            <w:tcW w:w="2002" w:type="dxa"/>
          </w:tcPr>
          <w:p w14:paraId="60B88C03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R</w:t>
            </w:r>
          </w:p>
        </w:tc>
        <w:tc>
          <w:tcPr>
            <w:tcW w:w="1993" w:type="dxa"/>
          </w:tcPr>
          <w:p w14:paraId="22E02629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T. ESPERA</w:t>
            </w:r>
          </w:p>
        </w:tc>
      </w:tr>
      <w:tr w:rsidR="00350BA8" w14:paraId="5A3B5634" w14:textId="77777777" w:rsidTr="00AA23BF">
        <w:tc>
          <w:tcPr>
            <w:tcW w:w="1696" w:type="dxa"/>
          </w:tcPr>
          <w:p w14:paraId="757117C9" w14:textId="77777777" w:rsidR="00350BA8" w:rsidRDefault="00350BA8" w:rsidP="00350BA8">
            <w:pPr>
              <w:pStyle w:val="Estilo1"/>
              <w:jc w:val="center"/>
            </w:pPr>
            <w:r>
              <w:t>A</w:t>
            </w:r>
          </w:p>
        </w:tc>
        <w:tc>
          <w:tcPr>
            <w:tcW w:w="2294" w:type="dxa"/>
          </w:tcPr>
          <w:p w14:paraId="0EAA60C0" w14:textId="77777777" w:rsidR="00350BA8" w:rsidRDefault="00350BA8" w:rsidP="00350BA8">
            <w:pPr>
              <w:pStyle w:val="Estilo1"/>
              <w:jc w:val="center"/>
            </w:pPr>
            <w:r>
              <w:t>0</w:t>
            </w:r>
          </w:p>
        </w:tc>
        <w:tc>
          <w:tcPr>
            <w:tcW w:w="2000" w:type="dxa"/>
          </w:tcPr>
          <w:p w14:paraId="394E5A6D" w14:textId="1635E7B0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1802" w:type="dxa"/>
          </w:tcPr>
          <w:p w14:paraId="0DEFD5AD" w14:textId="3E91109D" w:rsidR="00350BA8" w:rsidRDefault="00350BA8" w:rsidP="00350BA8">
            <w:pPr>
              <w:pStyle w:val="Estilo1"/>
              <w:jc w:val="center"/>
            </w:pPr>
            <w:r>
              <w:t>0</w:t>
            </w:r>
          </w:p>
        </w:tc>
        <w:tc>
          <w:tcPr>
            <w:tcW w:w="2207" w:type="dxa"/>
          </w:tcPr>
          <w:p w14:paraId="44E50BAA" w14:textId="5E3736F1" w:rsidR="00350BA8" w:rsidRDefault="00350BA8" w:rsidP="00350BA8">
            <w:pPr>
              <w:pStyle w:val="Estilo1"/>
              <w:jc w:val="center"/>
            </w:pPr>
            <w:r>
              <w:t>6</w:t>
            </w:r>
          </w:p>
        </w:tc>
        <w:tc>
          <w:tcPr>
            <w:tcW w:w="2002" w:type="dxa"/>
          </w:tcPr>
          <w:p w14:paraId="21FD4CFB" w14:textId="0743A893" w:rsidR="00350BA8" w:rsidRDefault="00350BA8" w:rsidP="00350BA8">
            <w:pPr>
              <w:pStyle w:val="Estilo1"/>
              <w:jc w:val="center"/>
            </w:pPr>
            <w:r>
              <w:t>6 – (0 - 1) = 7</w:t>
            </w:r>
          </w:p>
        </w:tc>
        <w:tc>
          <w:tcPr>
            <w:tcW w:w="1993" w:type="dxa"/>
          </w:tcPr>
          <w:p w14:paraId="0D7EF2F5" w14:textId="49A6CDE4" w:rsidR="00350BA8" w:rsidRDefault="00350BA8" w:rsidP="00350BA8">
            <w:pPr>
              <w:pStyle w:val="Estilo1"/>
              <w:jc w:val="center"/>
            </w:pPr>
            <w:r>
              <w:t>7 – 3 = 4</w:t>
            </w:r>
          </w:p>
        </w:tc>
      </w:tr>
      <w:tr w:rsidR="00350BA8" w14:paraId="30BE5322" w14:textId="77777777" w:rsidTr="00AA23BF">
        <w:tc>
          <w:tcPr>
            <w:tcW w:w="1696" w:type="dxa"/>
          </w:tcPr>
          <w:p w14:paraId="3166E162" w14:textId="77777777" w:rsidR="00350BA8" w:rsidRDefault="00350BA8" w:rsidP="00350BA8">
            <w:pPr>
              <w:pStyle w:val="Estilo1"/>
              <w:jc w:val="center"/>
            </w:pPr>
            <w:r>
              <w:t>B</w:t>
            </w:r>
          </w:p>
        </w:tc>
        <w:tc>
          <w:tcPr>
            <w:tcW w:w="2294" w:type="dxa"/>
          </w:tcPr>
          <w:p w14:paraId="52E133EF" w14:textId="77777777" w:rsidR="00350BA8" w:rsidRDefault="00350BA8" w:rsidP="00350BA8">
            <w:pPr>
              <w:pStyle w:val="Estilo1"/>
              <w:jc w:val="center"/>
            </w:pPr>
            <w:r>
              <w:t>1</w:t>
            </w:r>
          </w:p>
        </w:tc>
        <w:tc>
          <w:tcPr>
            <w:tcW w:w="2000" w:type="dxa"/>
          </w:tcPr>
          <w:p w14:paraId="24922EAB" w14:textId="2D05FCD7" w:rsidR="00350BA8" w:rsidRDefault="00350BA8" w:rsidP="00350BA8">
            <w:pPr>
              <w:pStyle w:val="Estilo1"/>
              <w:jc w:val="center"/>
            </w:pPr>
            <w:r>
              <w:t>8</w:t>
            </w:r>
          </w:p>
        </w:tc>
        <w:tc>
          <w:tcPr>
            <w:tcW w:w="1802" w:type="dxa"/>
          </w:tcPr>
          <w:p w14:paraId="17151D9B" w14:textId="1F359067" w:rsidR="00350BA8" w:rsidRDefault="00350BA8" w:rsidP="00350BA8">
            <w:pPr>
              <w:pStyle w:val="Estilo1"/>
              <w:jc w:val="center"/>
            </w:pPr>
            <w:r>
              <w:t>2</w:t>
            </w:r>
          </w:p>
        </w:tc>
        <w:tc>
          <w:tcPr>
            <w:tcW w:w="2207" w:type="dxa"/>
          </w:tcPr>
          <w:p w14:paraId="201D81BA" w14:textId="64F17A76" w:rsidR="00350BA8" w:rsidRDefault="00350BA8" w:rsidP="00350BA8">
            <w:pPr>
              <w:pStyle w:val="Estilo1"/>
              <w:jc w:val="center"/>
            </w:pPr>
            <w:r>
              <w:t>24</w:t>
            </w:r>
          </w:p>
        </w:tc>
        <w:tc>
          <w:tcPr>
            <w:tcW w:w="2002" w:type="dxa"/>
          </w:tcPr>
          <w:p w14:paraId="27067BD0" w14:textId="1EF3DFCE" w:rsidR="00350BA8" w:rsidRDefault="00350BA8" w:rsidP="00350BA8">
            <w:pPr>
              <w:pStyle w:val="Estilo1"/>
              <w:jc w:val="center"/>
            </w:pPr>
            <w:r>
              <w:t>24 – (1 - 1) = 24</w:t>
            </w:r>
          </w:p>
        </w:tc>
        <w:tc>
          <w:tcPr>
            <w:tcW w:w="1993" w:type="dxa"/>
          </w:tcPr>
          <w:p w14:paraId="3EC899BA" w14:textId="0CDD9AA3" w:rsidR="00350BA8" w:rsidRDefault="00350BA8" w:rsidP="00350BA8">
            <w:pPr>
              <w:pStyle w:val="Estilo1"/>
              <w:jc w:val="center"/>
            </w:pPr>
            <w:r>
              <w:t>24 – 8 = 16</w:t>
            </w:r>
          </w:p>
        </w:tc>
      </w:tr>
      <w:tr w:rsidR="00350BA8" w14:paraId="0E86A39E" w14:textId="77777777" w:rsidTr="00AA23BF">
        <w:tc>
          <w:tcPr>
            <w:tcW w:w="1696" w:type="dxa"/>
          </w:tcPr>
          <w:p w14:paraId="1087FBAC" w14:textId="77777777" w:rsidR="00350BA8" w:rsidRDefault="00350BA8" w:rsidP="00350BA8">
            <w:pPr>
              <w:pStyle w:val="Estilo1"/>
              <w:jc w:val="center"/>
            </w:pPr>
            <w:r>
              <w:t>C</w:t>
            </w:r>
          </w:p>
        </w:tc>
        <w:tc>
          <w:tcPr>
            <w:tcW w:w="2294" w:type="dxa"/>
          </w:tcPr>
          <w:p w14:paraId="4BCEB16D" w14:textId="77777777" w:rsidR="00350BA8" w:rsidRDefault="00350BA8" w:rsidP="00350BA8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00" w:type="dxa"/>
          </w:tcPr>
          <w:p w14:paraId="5379886D" w14:textId="59C19CE5" w:rsidR="00350BA8" w:rsidRDefault="00350BA8" w:rsidP="00350BA8">
            <w:pPr>
              <w:pStyle w:val="Estilo1"/>
              <w:jc w:val="center"/>
            </w:pPr>
            <w:r>
              <w:t>4</w:t>
            </w:r>
          </w:p>
        </w:tc>
        <w:tc>
          <w:tcPr>
            <w:tcW w:w="1802" w:type="dxa"/>
          </w:tcPr>
          <w:p w14:paraId="787391AA" w14:textId="2C82068E" w:rsidR="00350BA8" w:rsidRDefault="00350BA8" w:rsidP="00350BA8">
            <w:pPr>
              <w:pStyle w:val="Estilo1"/>
              <w:jc w:val="center"/>
            </w:pPr>
            <w:r>
              <w:t>4</w:t>
            </w:r>
          </w:p>
        </w:tc>
        <w:tc>
          <w:tcPr>
            <w:tcW w:w="2207" w:type="dxa"/>
          </w:tcPr>
          <w:p w14:paraId="04A81F52" w14:textId="134236ED" w:rsidR="00350BA8" w:rsidRDefault="00350BA8" w:rsidP="00350BA8">
            <w:pPr>
              <w:pStyle w:val="Estilo1"/>
              <w:jc w:val="center"/>
            </w:pPr>
            <w:r>
              <w:t>16</w:t>
            </w:r>
          </w:p>
        </w:tc>
        <w:tc>
          <w:tcPr>
            <w:tcW w:w="2002" w:type="dxa"/>
          </w:tcPr>
          <w:p w14:paraId="40C64A4E" w14:textId="6E41E48E" w:rsidR="00350BA8" w:rsidRDefault="00350BA8" w:rsidP="00350BA8">
            <w:pPr>
              <w:pStyle w:val="Estilo1"/>
              <w:jc w:val="center"/>
            </w:pPr>
            <w:r>
              <w:t>16 – (2 - 1) = 15</w:t>
            </w:r>
          </w:p>
        </w:tc>
        <w:tc>
          <w:tcPr>
            <w:tcW w:w="1993" w:type="dxa"/>
          </w:tcPr>
          <w:p w14:paraId="121D710C" w14:textId="70EA2035" w:rsidR="00350BA8" w:rsidRDefault="00350BA8" w:rsidP="00350BA8">
            <w:pPr>
              <w:pStyle w:val="Estilo1"/>
              <w:jc w:val="center"/>
            </w:pPr>
            <w:r>
              <w:t>15 – 4 = 11</w:t>
            </w:r>
          </w:p>
        </w:tc>
      </w:tr>
      <w:tr w:rsidR="00350BA8" w14:paraId="6634C98C" w14:textId="77777777" w:rsidTr="00AA23BF">
        <w:tc>
          <w:tcPr>
            <w:tcW w:w="1696" w:type="dxa"/>
          </w:tcPr>
          <w:p w14:paraId="5E3F9819" w14:textId="77777777" w:rsidR="00350BA8" w:rsidRDefault="00350BA8" w:rsidP="00350BA8">
            <w:pPr>
              <w:pStyle w:val="Estilo1"/>
              <w:jc w:val="center"/>
            </w:pPr>
            <w:r>
              <w:t>D</w:t>
            </w:r>
          </w:p>
        </w:tc>
        <w:tc>
          <w:tcPr>
            <w:tcW w:w="2294" w:type="dxa"/>
          </w:tcPr>
          <w:p w14:paraId="48BADDA9" w14:textId="77777777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2000" w:type="dxa"/>
          </w:tcPr>
          <w:p w14:paraId="43D6696C" w14:textId="73ACE065" w:rsidR="00350BA8" w:rsidRDefault="00350BA8" w:rsidP="00350BA8">
            <w:pPr>
              <w:pStyle w:val="Estilo1"/>
              <w:jc w:val="center"/>
            </w:pPr>
            <w:r>
              <w:t>5</w:t>
            </w:r>
          </w:p>
        </w:tc>
        <w:tc>
          <w:tcPr>
            <w:tcW w:w="1802" w:type="dxa"/>
          </w:tcPr>
          <w:p w14:paraId="13972396" w14:textId="60E27E93" w:rsidR="00350BA8" w:rsidRDefault="00350BA8" w:rsidP="00350BA8">
            <w:pPr>
              <w:pStyle w:val="Estilo1"/>
              <w:jc w:val="center"/>
            </w:pPr>
            <w:r>
              <w:t>7</w:t>
            </w:r>
          </w:p>
        </w:tc>
        <w:tc>
          <w:tcPr>
            <w:tcW w:w="2207" w:type="dxa"/>
          </w:tcPr>
          <w:p w14:paraId="283CF2AE" w14:textId="6C1EA7D7" w:rsidR="00350BA8" w:rsidRDefault="00350BA8" w:rsidP="00350BA8">
            <w:pPr>
              <w:pStyle w:val="Estilo1"/>
              <w:jc w:val="center"/>
            </w:pPr>
            <w:r>
              <w:t>22</w:t>
            </w:r>
          </w:p>
        </w:tc>
        <w:tc>
          <w:tcPr>
            <w:tcW w:w="2002" w:type="dxa"/>
          </w:tcPr>
          <w:p w14:paraId="4536D819" w14:textId="6F19C628" w:rsidR="00350BA8" w:rsidRDefault="00350BA8" w:rsidP="00350BA8">
            <w:pPr>
              <w:pStyle w:val="Estilo1"/>
              <w:jc w:val="center"/>
            </w:pPr>
            <w:r>
              <w:t>22 – (3 - 1) = 20</w:t>
            </w:r>
          </w:p>
        </w:tc>
        <w:tc>
          <w:tcPr>
            <w:tcW w:w="1993" w:type="dxa"/>
          </w:tcPr>
          <w:p w14:paraId="640D1D95" w14:textId="4AD3F1D4" w:rsidR="00350BA8" w:rsidRDefault="00350BA8" w:rsidP="00350BA8">
            <w:pPr>
              <w:pStyle w:val="Estilo1"/>
              <w:jc w:val="center"/>
            </w:pPr>
            <w:r>
              <w:t>20 – 5 = 15</w:t>
            </w:r>
          </w:p>
        </w:tc>
      </w:tr>
      <w:tr w:rsidR="00350BA8" w14:paraId="6DC9B441" w14:textId="77777777" w:rsidTr="00AA23BF">
        <w:tc>
          <w:tcPr>
            <w:tcW w:w="1696" w:type="dxa"/>
          </w:tcPr>
          <w:p w14:paraId="1224F9B2" w14:textId="77777777" w:rsidR="00350BA8" w:rsidRDefault="00350BA8" w:rsidP="00350BA8">
            <w:pPr>
              <w:pStyle w:val="Estilo1"/>
              <w:jc w:val="center"/>
            </w:pPr>
            <w:r>
              <w:t>E</w:t>
            </w:r>
          </w:p>
        </w:tc>
        <w:tc>
          <w:tcPr>
            <w:tcW w:w="2294" w:type="dxa"/>
          </w:tcPr>
          <w:p w14:paraId="2F8BE27A" w14:textId="77777777" w:rsidR="00350BA8" w:rsidRDefault="00350BA8" w:rsidP="00350BA8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00" w:type="dxa"/>
          </w:tcPr>
          <w:p w14:paraId="247C40BB" w14:textId="4A296F69" w:rsidR="00350BA8" w:rsidRDefault="00350BA8" w:rsidP="00350BA8">
            <w:pPr>
              <w:pStyle w:val="Estilo1"/>
              <w:jc w:val="center"/>
            </w:pPr>
            <w:r>
              <w:t>2</w:t>
            </w:r>
          </w:p>
        </w:tc>
        <w:tc>
          <w:tcPr>
            <w:tcW w:w="1802" w:type="dxa"/>
          </w:tcPr>
          <w:p w14:paraId="4DCC1AAD" w14:textId="3FF13140" w:rsidR="00350BA8" w:rsidRDefault="00350BA8" w:rsidP="00350BA8">
            <w:pPr>
              <w:pStyle w:val="Estilo1"/>
              <w:jc w:val="center"/>
            </w:pPr>
            <w:r>
              <w:t>9</w:t>
            </w:r>
          </w:p>
        </w:tc>
        <w:tc>
          <w:tcPr>
            <w:tcW w:w="2207" w:type="dxa"/>
          </w:tcPr>
          <w:p w14:paraId="2A284966" w14:textId="22FB38EC" w:rsidR="00350BA8" w:rsidRDefault="00350BA8" w:rsidP="00350BA8">
            <w:pPr>
              <w:pStyle w:val="Estilo1"/>
              <w:jc w:val="center"/>
            </w:pPr>
            <w:r>
              <w:t>10</w:t>
            </w:r>
          </w:p>
        </w:tc>
        <w:tc>
          <w:tcPr>
            <w:tcW w:w="2002" w:type="dxa"/>
          </w:tcPr>
          <w:p w14:paraId="66948CC5" w14:textId="1AC372F4" w:rsidR="00350BA8" w:rsidRDefault="00350BA8" w:rsidP="00350BA8">
            <w:pPr>
              <w:pStyle w:val="Estilo1"/>
              <w:jc w:val="center"/>
            </w:pPr>
            <w:r>
              <w:t>10 – (4 - 1) = 7</w:t>
            </w:r>
          </w:p>
        </w:tc>
        <w:tc>
          <w:tcPr>
            <w:tcW w:w="1993" w:type="dxa"/>
          </w:tcPr>
          <w:p w14:paraId="6BE93CAD" w14:textId="571DBD7A" w:rsidR="00350BA8" w:rsidRDefault="00350BA8" w:rsidP="00350BA8">
            <w:pPr>
              <w:pStyle w:val="Estilo1"/>
              <w:jc w:val="center"/>
            </w:pPr>
            <w:r>
              <w:t>7 – 2 = 5</w:t>
            </w:r>
          </w:p>
        </w:tc>
      </w:tr>
      <w:tr w:rsidR="00350BA8" w14:paraId="0DE15A87" w14:textId="77777777" w:rsidTr="00AA23BF">
        <w:tc>
          <w:tcPr>
            <w:tcW w:w="1696" w:type="dxa"/>
          </w:tcPr>
          <w:p w14:paraId="6E1501BE" w14:textId="77777777" w:rsidR="00350BA8" w:rsidRDefault="00350BA8" w:rsidP="00350BA8">
            <w:pPr>
              <w:pStyle w:val="Estilo1"/>
              <w:jc w:val="center"/>
            </w:pPr>
            <w:r>
              <w:t>F</w:t>
            </w:r>
          </w:p>
        </w:tc>
        <w:tc>
          <w:tcPr>
            <w:tcW w:w="2294" w:type="dxa"/>
          </w:tcPr>
          <w:p w14:paraId="36F0D806" w14:textId="77777777" w:rsidR="00350BA8" w:rsidRDefault="00350BA8" w:rsidP="00350BA8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00" w:type="dxa"/>
          </w:tcPr>
          <w:p w14:paraId="509C3DB6" w14:textId="32A3FE90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1802" w:type="dxa"/>
          </w:tcPr>
          <w:p w14:paraId="14F85FAA" w14:textId="2AFACC0F" w:rsidR="00350BA8" w:rsidRDefault="00350BA8" w:rsidP="00350BA8">
            <w:pPr>
              <w:pStyle w:val="Estilo1"/>
              <w:jc w:val="center"/>
            </w:pPr>
            <w:r>
              <w:t>13</w:t>
            </w:r>
          </w:p>
        </w:tc>
        <w:tc>
          <w:tcPr>
            <w:tcW w:w="2207" w:type="dxa"/>
          </w:tcPr>
          <w:p w14:paraId="177AA97E" w14:textId="72733403" w:rsidR="00350BA8" w:rsidRDefault="00350BA8" w:rsidP="00350BA8">
            <w:pPr>
              <w:pStyle w:val="Estilo1"/>
              <w:jc w:val="center"/>
            </w:pPr>
            <w:r>
              <w:t>21</w:t>
            </w:r>
          </w:p>
        </w:tc>
        <w:tc>
          <w:tcPr>
            <w:tcW w:w="2002" w:type="dxa"/>
          </w:tcPr>
          <w:p w14:paraId="57C50B1B" w14:textId="489F4BC1" w:rsidR="00350BA8" w:rsidRDefault="00350BA8" w:rsidP="00350BA8">
            <w:pPr>
              <w:pStyle w:val="Estilo1"/>
              <w:jc w:val="center"/>
            </w:pPr>
            <w:r>
              <w:t>21 – (5 - 1) = 17</w:t>
            </w:r>
          </w:p>
        </w:tc>
        <w:tc>
          <w:tcPr>
            <w:tcW w:w="1993" w:type="dxa"/>
          </w:tcPr>
          <w:p w14:paraId="3D47FDD3" w14:textId="2229FDE9" w:rsidR="00350BA8" w:rsidRDefault="00350BA8" w:rsidP="00350BA8">
            <w:pPr>
              <w:pStyle w:val="Estilo1"/>
              <w:jc w:val="center"/>
            </w:pPr>
            <w:r>
              <w:t>17 – 3 = 14</w:t>
            </w:r>
          </w:p>
        </w:tc>
      </w:tr>
    </w:tbl>
    <w:p w14:paraId="195A9C7A" w14:textId="77777777" w:rsidR="006E2A97" w:rsidRDefault="006E2A97" w:rsidP="006E2A97">
      <w:pPr>
        <w:pStyle w:val="Textoindependiente"/>
        <w:rPr>
          <w:b/>
          <w:sz w:val="3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5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6E2A97" w14:paraId="097AA901" w14:textId="77777777" w:rsidTr="00350BA8">
        <w:tc>
          <w:tcPr>
            <w:tcW w:w="365" w:type="dxa"/>
          </w:tcPr>
          <w:p w14:paraId="4431A6F9" w14:textId="77777777" w:rsidR="006E2A97" w:rsidRDefault="006E2A97" w:rsidP="00AA23BF">
            <w:pPr>
              <w:pStyle w:val="Estilo1"/>
            </w:pPr>
          </w:p>
        </w:tc>
        <w:tc>
          <w:tcPr>
            <w:tcW w:w="341" w:type="dxa"/>
          </w:tcPr>
          <w:p w14:paraId="3FDF7034" w14:textId="77777777" w:rsidR="006E2A97" w:rsidRDefault="006E2A97" w:rsidP="00AA23BF">
            <w:pPr>
              <w:pStyle w:val="Estilo1"/>
            </w:pPr>
            <w:r>
              <w:t>0</w:t>
            </w:r>
          </w:p>
        </w:tc>
        <w:tc>
          <w:tcPr>
            <w:tcW w:w="341" w:type="dxa"/>
          </w:tcPr>
          <w:p w14:paraId="79E05B3F" w14:textId="77777777" w:rsidR="006E2A97" w:rsidRDefault="006E2A97" w:rsidP="00AA23BF">
            <w:pPr>
              <w:pStyle w:val="Estilo1"/>
            </w:pPr>
            <w:r>
              <w:t>1</w:t>
            </w:r>
          </w:p>
        </w:tc>
        <w:tc>
          <w:tcPr>
            <w:tcW w:w="341" w:type="dxa"/>
          </w:tcPr>
          <w:p w14:paraId="2F19705B" w14:textId="77777777" w:rsidR="006E2A97" w:rsidRDefault="006E2A97" w:rsidP="00AA23BF">
            <w:pPr>
              <w:pStyle w:val="Estilo1"/>
            </w:pPr>
            <w:r>
              <w:t>2</w:t>
            </w:r>
          </w:p>
        </w:tc>
        <w:tc>
          <w:tcPr>
            <w:tcW w:w="341" w:type="dxa"/>
          </w:tcPr>
          <w:p w14:paraId="7DF81F42" w14:textId="77777777" w:rsidR="006E2A97" w:rsidRDefault="006E2A97" w:rsidP="00AA23BF">
            <w:pPr>
              <w:pStyle w:val="Estilo1"/>
            </w:pPr>
            <w:r>
              <w:t>3</w:t>
            </w:r>
          </w:p>
        </w:tc>
        <w:tc>
          <w:tcPr>
            <w:tcW w:w="341" w:type="dxa"/>
          </w:tcPr>
          <w:p w14:paraId="32D41CC4" w14:textId="77777777" w:rsidR="006E2A97" w:rsidRDefault="006E2A97" w:rsidP="00AA23BF">
            <w:pPr>
              <w:pStyle w:val="Estilo1"/>
            </w:pPr>
            <w:r>
              <w:t>4</w:t>
            </w:r>
          </w:p>
        </w:tc>
        <w:tc>
          <w:tcPr>
            <w:tcW w:w="341" w:type="dxa"/>
          </w:tcPr>
          <w:p w14:paraId="0E60535D" w14:textId="77777777" w:rsidR="006E2A97" w:rsidRDefault="006E2A97" w:rsidP="00AA23BF">
            <w:pPr>
              <w:pStyle w:val="Estilo1"/>
            </w:pPr>
            <w:r>
              <w:t>5</w:t>
            </w:r>
          </w:p>
        </w:tc>
        <w:tc>
          <w:tcPr>
            <w:tcW w:w="341" w:type="dxa"/>
          </w:tcPr>
          <w:p w14:paraId="206AC731" w14:textId="77777777" w:rsidR="006E2A97" w:rsidRDefault="006E2A97" w:rsidP="00AA23BF">
            <w:pPr>
              <w:pStyle w:val="Estilo1"/>
            </w:pPr>
            <w:r>
              <w:t>6</w:t>
            </w:r>
          </w:p>
        </w:tc>
        <w:tc>
          <w:tcPr>
            <w:tcW w:w="341" w:type="dxa"/>
          </w:tcPr>
          <w:p w14:paraId="3B686351" w14:textId="77777777" w:rsidR="006E2A97" w:rsidRDefault="006E2A97" w:rsidP="00AA23BF">
            <w:pPr>
              <w:pStyle w:val="Estilo1"/>
            </w:pPr>
            <w:r>
              <w:t>7</w:t>
            </w:r>
          </w:p>
        </w:tc>
        <w:tc>
          <w:tcPr>
            <w:tcW w:w="341" w:type="dxa"/>
          </w:tcPr>
          <w:p w14:paraId="2EB6DCF7" w14:textId="77777777" w:rsidR="006E2A97" w:rsidRDefault="006E2A97" w:rsidP="00AA23BF">
            <w:pPr>
              <w:pStyle w:val="Estilo1"/>
            </w:pPr>
            <w:r>
              <w:t>8</w:t>
            </w:r>
          </w:p>
        </w:tc>
        <w:tc>
          <w:tcPr>
            <w:tcW w:w="356" w:type="dxa"/>
          </w:tcPr>
          <w:p w14:paraId="3847AE99" w14:textId="77777777" w:rsidR="006E2A97" w:rsidRDefault="006E2A97" w:rsidP="00AA23BF">
            <w:pPr>
              <w:pStyle w:val="Estilo1"/>
            </w:pPr>
            <w:r>
              <w:t>9</w:t>
            </w:r>
          </w:p>
        </w:tc>
        <w:tc>
          <w:tcPr>
            <w:tcW w:w="446" w:type="dxa"/>
          </w:tcPr>
          <w:p w14:paraId="3101E645" w14:textId="77777777" w:rsidR="006E2A97" w:rsidRDefault="006E2A97" w:rsidP="00AA23BF">
            <w:pPr>
              <w:pStyle w:val="Estilo1"/>
            </w:pPr>
            <w:r>
              <w:t>10</w:t>
            </w:r>
          </w:p>
        </w:tc>
        <w:tc>
          <w:tcPr>
            <w:tcW w:w="446" w:type="dxa"/>
          </w:tcPr>
          <w:p w14:paraId="30EBB1DF" w14:textId="77777777" w:rsidR="006E2A97" w:rsidRDefault="006E2A97" w:rsidP="00AA23BF">
            <w:pPr>
              <w:pStyle w:val="Estilo1"/>
            </w:pPr>
            <w:r>
              <w:t>11</w:t>
            </w:r>
          </w:p>
        </w:tc>
        <w:tc>
          <w:tcPr>
            <w:tcW w:w="446" w:type="dxa"/>
          </w:tcPr>
          <w:p w14:paraId="5D137274" w14:textId="77777777" w:rsidR="006E2A97" w:rsidRDefault="006E2A97" w:rsidP="00AA23BF">
            <w:pPr>
              <w:pStyle w:val="Estilo1"/>
            </w:pPr>
            <w:r>
              <w:t>12</w:t>
            </w:r>
          </w:p>
        </w:tc>
        <w:tc>
          <w:tcPr>
            <w:tcW w:w="446" w:type="dxa"/>
          </w:tcPr>
          <w:p w14:paraId="4E1AC00E" w14:textId="77777777" w:rsidR="006E2A97" w:rsidRDefault="006E2A97" w:rsidP="00AA23BF">
            <w:pPr>
              <w:pStyle w:val="Estilo1"/>
            </w:pPr>
            <w:r>
              <w:t>13</w:t>
            </w:r>
          </w:p>
        </w:tc>
        <w:tc>
          <w:tcPr>
            <w:tcW w:w="446" w:type="dxa"/>
          </w:tcPr>
          <w:p w14:paraId="7346B2D9" w14:textId="77777777" w:rsidR="006E2A97" w:rsidRDefault="006E2A97" w:rsidP="00AA23BF">
            <w:pPr>
              <w:pStyle w:val="Estilo1"/>
            </w:pPr>
            <w:r>
              <w:t>14</w:t>
            </w:r>
          </w:p>
        </w:tc>
        <w:tc>
          <w:tcPr>
            <w:tcW w:w="446" w:type="dxa"/>
          </w:tcPr>
          <w:p w14:paraId="7A481FE5" w14:textId="77777777" w:rsidR="006E2A97" w:rsidRDefault="006E2A97" w:rsidP="00AA23BF">
            <w:pPr>
              <w:pStyle w:val="Estilo1"/>
            </w:pPr>
            <w:r>
              <w:t>15</w:t>
            </w:r>
          </w:p>
        </w:tc>
        <w:tc>
          <w:tcPr>
            <w:tcW w:w="446" w:type="dxa"/>
          </w:tcPr>
          <w:p w14:paraId="3BFC9824" w14:textId="77777777" w:rsidR="006E2A97" w:rsidRDefault="006E2A97" w:rsidP="00AA23BF">
            <w:pPr>
              <w:pStyle w:val="Estilo1"/>
            </w:pPr>
            <w:r>
              <w:t>16</w:t>
            </w:r>
          </w:p>
        </w:tc>
        <w:tc>
          <w:tcPr>
            <w:tcW w:w="446" w:type="dxa"/>
          </w:tcPr>
          <w:p w14:paraId="646571F8" w14:textId="77777777" w:rsidR="006E2A97" w:rsidRDefault="006E2A97" w:rsidP="00AA23BF">
            <w:pPr>
              <w:pStyle w:val="Estilo1"/>
            </w:pPr>
            <w:r>
              <w:t>17</w:t>
            </w:r>
          </w:p>
        </w:tc>
        <w:tc>
          <w:tcPr>
            <w:tcW w:w="446" w:type="dxa"/>
          </w:tcPr>
          <w:p w14:paraId="22D22F95" w14:textId="77777777" w:rsidR="006E2A97" w:rsidRDefault="006E2A97" w:rsidP="00AA23BF">
            <w:pPr>
              <w:pStyle w:val="Estilo1"/>
            </w:pPr>
            <w:r>
              <w:t>18</w:t>
            </w:r>
          </w:p>
        </w:tc>
        <w:tc>
          <w:tcPr>
            <w:tcW w:w="446" w:type="dxa"/>
          </w:tcPr>
          <w:p w14:paraId="74781D99" w14:textId="77777777" w:rsidR="006E2A97" w:rsidRDefault="006E2A97" w:rsidP="00AA23BF">
            <w:pPr>
              <w:pStyle w:val="Estilo1"/>
            </w:pPr>
            <w:r>
              <w:t>19</w:t>
            </w:r>
          </w:p>
        </w:tc>
        <w:tc>
          <w:tcPr>
            <w:tcW w:w="446" w:type="dxa"/>
          </w:tcPr>
          <w:p w14:paraId="3F1478CF" w14:textId="77777777" w:rsidR="006E2A97" w:rsidRDefault="006E2A97" w:rsidP="00AA23BF">
            <w:pPr>
              <w:pStyle w:val="Estilo1"/>
            </w:pPr>
            <w:r>
              <w:t>20</w:t>
            </w:r>
          </w:p>
        </w:tc>
        <w:tc>
          <w:tcPr>
            <w:tcW w:w="446" w:type="dxa"/>
          </w:tcPr>
          <w:p w14:paraId="0F6B6B5A" w14:textId="77777777" w:rsidR="006E2A97" w:rsidRDefault="006E2A97" w:rsidP="00AA23BF">
            <w:pPr>
              <w:pStyle w:val="Estilo1"/>
            </w:pPr>
            <w:r>
              <w:t>21</w:t>
            </w:r>
          </w:p>
        </w:tc>
        <w:tc>
          <w:tcPr>
            <w:tcW w:w="446" w:type="dxa"/>
          </w:tcPr>
          <w:p w14:paraId="2702207B" w14:textId="77777777" w:rsidR="006E2A97" w:rsidRDefault="006E2A97" w:rsidP="00AA23BF">
            <w:pPr>
              <w:pStyle w:val="Estilo1"/>
            </w:pPr>
            <w:r>
              <w:t>22</w:t>
            </w:r>
          </w:p>
        </w:tc>
        <w:tc>
          <w:tcPr>
            <w:tcW w:w="446" w:type="dxa"/>
          </w:tcPr>
          <w:p w14:paraId="17A4DEC9" w14:textId="77777777" w:rsidR="006E2A97" w:rsidRDefault="006E2A97" w:rsidP="00AA23BF">
            <w:pPr>
              <w:pStyle w:val="Estilo1"/>
            </w:pPr>
            <w:r>
              <w:t>23</w:t>
            </w:r>
          </w:p>
        </w:tc>
        <w:tc>
          <w:tcPr>
            <w:tcW w:w="440" w:type="dxa"/>
          </w:tcPr>
          <w:p w14:paraId="2B037F2A" w14:textId="77777777" w:rsidR="006E2A97" w:rsidRDefault="006E2A97" w:rsidP="00AA23BF">
            <w:pPr>
              <w:pStyle w:val="Estilo1"/>
            </w:pPr>
            <w:r>
              <w:t>24</w:t>
            </w:r>
          </w:p>
        </w:tc>
        <w:tc>
          <w:tcPr>
            <w:tcW w:w="440" w:type="dxa"/>
          </w:tcPr>
          <w:p w14:paraId="4032464D" w14:textId="77777777" w:rsidR="006E2A97" w:rsidRDefault="006E2A97" w:rsidP="00AA23BF">
            <w:pPr>
              <w:pStyle w:val="Estilo1"/>
            </w:pPr>
            <w:r>
              <w:t>25</w:t>
            </w:r>
          </w:p>
        </w:tc>
        <w:tc>
          <w:tcPr>
            <w:tcW w:w="440" w:type="dxa"/>
          </w:tcPr>
          <w:p w14:paraId="63BFBBDB" w14:textId="77777777" w:rsidR="006E2A97" w:rsidRDefault="006E2A97" w:rsidP="00AA23BF">
            <w:pPr>
              <w:pStyle w:val="Estilo1"/>
            </w:pPr>
            <w:r>
              <w:t>26</w:t>
            </w:r>
          </w:p>
        </w:tc>
        <w:tc>
          <w:tcPr>
            <w:tcW w:w="440" w:type="dxa"/>
          </w:tcPr>
          <w:p w14:paraId="4D96B020" w14:textId="77777777" w:rsidR="006E2A97" w:rsidRDefault="006E2A97" w:rsidP="00AA23BF">
            <w:pPr>
              <w:pStyle w:val="Estilo1"/>
            </w:pPr>
            <w:r>
              <w:t>27</w:t>
            </w:r>
          </w:p>
        </w:tc>
        <w:tc>
          <w:tcPr>
            <w:tcW w:w="440" w:type="dxa"/>
          </w:tcPr>
          <w:p w14:paraId="28EFA739" w14:textId="77777777" w:rsidR="006E2A97" w:rsidRDefault="006E2A97" w:rsidP="00AA23BF">
            <w:pPr>
              <w:pStyle w:val="Estilo1"/>
            </w:pPr>
            <w:r>
              <w:t>28</w:t>
            </w:r>
          </w:p>
        </w:tc>
        <w:tc>
          <w:tcPr>
            <w:tcW w:w="440" w:type="dxa"/>
          </w:tcPr>
          <w:p w14:paraId="0CEF0941" w14:textId="77777777" w:rsidR="006E2A97" w:rsidRDefault="006E2A97" w:rsidP="00AA23BF">
            <w:pPr>
              <w:pStyle w:val="Estilo1"/>
            </w:pPr>
            <w:r>
              <w:t>29</w:t>
            </w:r>
          </w:p>
        </w:tc>
        <w:tc>
          <w:tcPr>
            <w:tcW w:w="440" w:type="dxa"/>
          </w:tcPr>
          <w:p w14:paraId="4942CA65" w14:textId="77777777" w:rsidR="006E2A97" w:rsidRDefault="006E2A97" w:rsidP="00AA23BF">
            <w:pPr>
              <w:pStyle w:val="Estilo1"/>
            </w:pPr>
            <w:r>
              <w:t>30</w:t>
            </w:r>
          </w:p>
        </w:tc>
        <w:tc>
          <w:tcPr>
            <w:tcW w:w="440" w:type="dxa"/>
          </w:tcPr>
          <w:p w14:paraId="225B5EFB" w14:textId="77777777" w:rsidR="006E2A97" w:rsidRDefault="006E2A97" w:rsidP="00AA23BF">
            <w:pPr>
              <w:pStyle w:val="Estilo1"/>
            </w:pPr>
            <w:r>
              <w:t>31</w:t>
            </w:r>
          </w:p>
        </w:tc>
        <w:tc>
          <w:tcPr>
            <w:tcW w:w="440" w:type="dxa"/>
          </w:tcPr>
          <w:p w14:paraId="2657984E" w14:textId="77777777" w:rsidR="006E2A97" w:rsidRDefault="006E2A97" w:rsidP="00AA23BF">
            <w:pPr>
              <w:pStyle w:val="Estilo1"/>
            </w:pPr>
            <w:r>
              <w:t>32</w:t>
            </w:r>
          </w:p>
        </w:tc>
      </w:tr>
      <w:tr w:rsidR="00350BA8" w14:paraId="131414A8" w14:textId="77777777" w:rsidTr="00350BA8">
        <w:tc>
          <w:tcPr>
            <w:tcW w:w="365" w:type="dxa"/>
          </w:tcPr>
          <w:p w14:paraId="41B23579" w14:textId="77777777" w:rsidR="00350BA8" w:rsidRDefault="00350BA8" w:rsidP="00350BA8">
            <w:pPr>
              <w:pStyle w:val="Estilo1"/>
            </w:pPr>
            <w:r>
              <w:t>A</w:t>
            </w:r>
          </w:p>
        </w:tc>
        <w:tc>
          <w:tcPr>
            <w:tcW w:w="341" w:type="dxa"/>
            <w:shd w:val="clear" w:color="auto" w:fill="70AD47" w:themeFill="accent6"/>
          </w:tcPr>
          <w:p w14:paraId="6CBA3FF1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4033EA5A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2B2447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BF8F41A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8B95AB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9DB07E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72CC3EA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208C7CEA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48A0D461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auto"/>
          </w:tcPr>
          <w:p w14:paraId="5D006FF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74D54C8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5E6789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5AC271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8659EF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D8F2C6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8A6AB9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D112FE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576749F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08C960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C63EDC6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0A581F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878EEE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271D08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359EF96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4C4922D6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CCA4150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6385E2C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B819C1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64E23F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EC61C50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138E64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EE71AF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3035D03" w14:textId="77777777" w:rsidR="00350BA8" w:rsidRDefault="00350BA8" w:rsidP="00350BA8">
            <w:pPr>
              <w:pStyle w:val="Estilo1"/>
            </w:pPr>
          </w:p>
        </w:tc>
      </w:tr>
      <w:tr w:rsidR="00350BA8" w14:paraId="17BB5496" w14:textId="77777777" w:rsidTr="00350BA8">
        <w:tc>
          <w:tcPr>
            <w:tcW w:w="365" w:type="dxa"/>
          </w:tcPr>
          <w:p w14:paraId="04693F56" w14:textId="77777777" w:rsidR="00350BA8" w:rsidRDefault="00350BA8" w:rsidP="00350BA8">
            <w:pPr>
              <w:pStyle w:val="Estilo1"/>
            </w:pPr>
            <w:r>
              <w:t>B</w:t>
            </w:r>
          </w:p>
        </w:tc>
        <w:tc>
          <w:tcPr>
            <w:tcW w:w="341" w:type="dxa"/>
            <w:shd w:val="clear" w:color="auto" w:fill="auto"/>
          </w:tcPr>
          <w:p w14:paraId="54AF729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9CC45C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5C9EAABA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4E0898EE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ADFC9D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64FF03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3C01C8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C13C5C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D984A59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6669225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A57D7B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46FBA5C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3F14A24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5A1905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22A8B8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537AFE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2464267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125164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6D544B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6EBAEC6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140C6BC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B8ED5C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1AD21F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19FDE52B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  <w:shd w:val="clear" w:color="auto" w:fill="70AD47" w:themeFill="accent6"/>
          </w:tcPr>
          <w:p w14:paraId="3C4D58A5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E4E8A5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61EABC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1B11910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21B228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60852DC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85FAD23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9820D8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D4CD605" w14:textId="77777777" w:rsidR="00350BA8" w:rsidRDefault="00350BA8" w:rsidP="00350BA8">
            <w:pPr>
              <w:pStyle w:val="Estilo1"/>
            </w:pPr>
          </w:p>
        </w:tc>
      </w:tr>
      <w:tr w:rsidR="00350BA8" w14:paraId="6B437E5F" w14:textId="77777777" w:rsidTr="00350BA8">
        <w:tc>
          <w:tcPr>
            <w:tcW w:w="365" w:type="dxa"/>
          </w:tcPr>
          <w:p w14:paraId="08A8BF02" w14:textId="77777777" w:rsidR="00350BA8" w:rsidRDefault="00350BA8" w:rsidP="00350BA8">
            <w:pPr>
              <w:pStyle w:val="Estilo1"/>
            </w:pPr>
            <w:r>
              <w:t>C</w:t>
            </w:r>
          </w:p>
        </w:tc>
        <w:tc>
          <w:tcPr>
            <w:tcW w:w="341" w:type="dxa"/>
            <w:shd w:val="clear" w:color="auto" w:fill="auto"/>
          </w:tcPr>
          <w:p w14:paraId="4CB47243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41905991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9C8F8B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DFAC460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684C5151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52D8845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759D75E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CA8223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935757E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22E930A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6FB3966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ED5DEA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DCAF23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DBB5AD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7988D66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42754AC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28C3CF5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7AF6759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5C0A80D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9FDA78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3109D5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F70EE6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A765FB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A431D8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3BD10F1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E3D155C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8695E1C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D4C4365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1C250C2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6A0FEDC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95E3CB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F4B85C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F571814" w14:textId="77777777" w:rsidR="00350BA8" w:rsidRDefault="00350BA8" w:rsidP="00350BA8">
            <w:pPr>
              <w:pStyle w:val="Estilo1"/>
            </w:pPr>
          </w:p>
        </w:tc>
      </w:tr>
      <w:tr w:rsidR="00350BA8" w14:paraId="2149B8FF" w14:textId="77777777" w:rsidTr="00350BA8">
        <w:tc>
          <w:tcPr>
            <w:tcW w:w="365" w:type="dxa"/>
          </w:tcPr>
          <w:p w14:paraId="1753EAD1" w14:textId="77777777" w:rsidR="00350BA8" w:rsidRDefault="00350BA8" w:rsidP="00350BA8">
            <w:pPr>
              <w:pStyle w:val="Estilo1"/>
            </w:pPr>
            <w:r>
              <w:t>D</w:t>
            </w:r>
          </w:p>
        </w:tc>
        <w:tc>
          <w:tcPr>
            <w:tcW w:w="341" w:type="dxa"/>
            <w:shd w:val="clear" w:color="auto" w:fill="auto"/>
          </w:tcPr>
          <w:p w14:paraId="0964016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5C96D66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21AD507E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0F5C86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0157D4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3738AD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2A264F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3B07880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2AF98460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415833F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FCD489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166B0D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B9B9FE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2C51E1F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C56AF66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493C0C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356B11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1FD568D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59231E7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354EE2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C416B7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4C3B20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7290B60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4A48A2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2753EE6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9EEAEA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4AF1B7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CBD025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A107FBB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600E986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C0B8330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0B4832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8196523" w14:textId="77777777" w:rsidR="00350BA8" w:rsidRDefault="00350BA8" w:rsidP="00350BA8">
            <w:pPr>
              <w:pStyle w:val="Estilo1"/>
            </w:pPr>
          </w:p>
        </w:tc>
      </w:tr>
      <w:tr w:rsidR="00350BA8" w14:paraId="3BB68092" w14:textId="77777777" w:rsidTr="00350BA8">
        <w:tc>
          <w:tcPr>
            <w:tcW w:w="365" w:type="dxa"/>
          </w:tcPr>
          <w:p w14:paraId="244ADAD7" w14:textId="77777777" w:rsidR="00350BA8" w:rsidRDefault="00350BA8" w:rsidP="00350BA8">
            <w:pPr>
              <w:pStyle w:val="Estilo1"/>
            </w:pPr>
            <w:r>
              <w:t>E</w:t>
            </w:r>
          </w:p>
        </w:tc>
        <w:tc>
          <w:tcPr>
            <w:tcW w:w="341" w:type="dxa"/>
            <w:shd w:val="clear" w:color="auto" w:fill="auto"/>
          </w:tcPr>
          <w:p w14:paraId="66BA398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113DDE91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0D90111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6AEC1324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DA734F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2A8400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BADF57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BAF69D1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37B539C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70AD47" w:themeFill="accent6"/>
          </w:tcPr>
          <w:p w14:paraId="3D437BF6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60F7629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D8ED72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BE012B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E3B98E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F65B14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B4DF49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8AC0C2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B5B3E3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66D813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203FE2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E39840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F8A7E9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F2771B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741A9C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5D1A4720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42773A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88DF158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8707E9B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EB5DEA5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22B2DB8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D85B42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D5CFA82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3032BDC" w14:textId="77777777" w:rsidR="00350BA8" w:rsidRDefault="00350BA8" w:rsidP="00350BA8">
            <w:pPr>
              <w:pStyle w:val="Estilo1"/>
            </w:pPr>
          </w:p>
        </w:tc>
      </w:tr>
      <w:tr w:rsidR="00350BA8" w14:paraId="0B52A55E" w14:textId="77777777" w:rsidTr="00350BA8">
        <w:tc>
          <w:tcPr>
            <w:tcW w:w="365" w:type="dxa"/>
          </w:tcPr>
          <w:p w14:paraId="636F3F39" w14:textId="77777777" w:rsidR="00350BA8" w:rsidRDefault="00350BA8" w:rsidP="00350BA8">
            <w:pPr>
              <w:pStyle w:val="Estilo1"/>
            </w:pPr>
            <w:r>
              <w:t>F</w:t>
            </w:r>
          </w:p>
        </w:tc>
        <w:tc>
          <w:tcPr>
            <w:tcW w:w="341" w:type="dxa"/>
            <w:shd w:val="clear" w:color="auto" w:fill="auto"/>
          </w:tcPr>
          <w:p w14:paraId="3DD953E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5574E231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001655C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73E4B2CA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27ABDBE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71F2EF8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259869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F8DD01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E74A56D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2BFAFA6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663FC0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4C9945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44D36C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313B7AB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51DE783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EB6E4B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297141A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8F0A99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3A5E9D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F0949C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261361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5665949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201EBC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EBDF37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08334BAC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2EAB4C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1258E4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8D03A25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7537D1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8F40CB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5999FE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1973FD3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2784742" w14:textId="77777777" w:rsidR="00350BA8" w:rsidRDefault="00350BA8" w:rsidP="00350BA8">
            <w:pPr>
              <w:pStyle w:val="Estilo1"/>
            </w:pPr>
          </w:p>
        </w:tc>
      </w:tr>
    </w:tbl>
    <w:p w14:paraId="4EFCA595" w14:textId="7CB8B833" w:rsidR="00350BA8" w:rsidRPr="008D2306" w:rsidRDefault="00350BA8" w:rsidP="00350BA8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Tiempo de espera med</w:t>
      </w:r>
      <w:r w:rsidR="00C45BDE">
        <w:rPr>
          <w:rFonts w:asciiTheme="minorHAnsi" w:hAnsiTheme="minorHAnsi" w:cstheme="minorHAnsi"/>
          <w:b/>
          <w:bCs/>
        </w:rPr>
        <w:t>io = (4+16+11+15+5+14) /5 = 65/6 = 10,83</w:t>
      </w:r>
    </w:p>
    <w:p w14:paraId="4D692470" w14:textId="0F49836E" w:rsidR="00350BA8" w:rsidRPr="008D2306" w:rsidRDefault="00350BA8" w:rsidP="00350BA8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Tiempo de respuesta med</w:t>
      </w:r>
      <w:r w:rsidR="00C45BDE">
        <w:rPr>
          <w:rFonts w:asciiTheme="minorHAnsi" w:hAnsiTheme="minorHAnsi" w:cstheme="minorHAnsi"/>
          <w:b/>
          <w:bCs/>
        </w:rPr>
        <w:t>io = (7+24+15+20+7+17) /5 = 90/6 = 15</w:t>
      </w:r>
    </w:p>
    <w:p w14:paraId="069DE51A" w14:textId="02838D17" w:rsidR="006E2A97" w:rsidRDefault="006E2A97">
      <w:pPr>
        <w:widowControl/>
        <w:autoSpaceDE/>
        <w:autoSpaceDN/>
        <w:spacing w:after="160" w:line="259" w:lineRule="auto"/>
      </w:pPr>
      <w:r>
        <w:br w:type="page"/>
      </w:r>
    </w:p>
    <w:p w14:paraId="210D6181" w14:textId="054A4A56" w:rsidR="006E2A97" w:rsidRPr="0097674A" w:rsidRDefault="00AA23BF" w:rsidP="006E2A97">
      <w:pPr>
        <w:pStyle w:val="Ttulo1"/>
        <w:rPr>
          <w:rFonts w:ascii="Times New Roman" w:hAnsi="Times New Roman" w:cs="Times New Roman"/>
          <w:b/>
          <w:color w:val="auto"/>
          <w:sz w:val="52"/>
          <w:szCs w:val="52"/>
        </w:rPr>
      </w:pPr>
      <w:r w:rsidRPr="0097674A">
        <w:rPr>
          <w:rFonts w:ascii="Times New Roman" w:hAnsi="Times New Roman" w:cs="Times New Roman"/>
          <w:b/>
          <w:color w:val="auto"/>
          <w:sz w:val="52"/>
          <w:szCs w:val="52"/>
        </w:rPr>
        <w:lastRenderedPageBreak/>
        <w:t>RR(Q=3)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124"/>
      </w:tblGrid>
      <w:tr w:rsidR="006E2A97" w14:paraId="0BF4C0A6" w14:textId="77777777" w:rsidTr="00AA23BF">
        <w:trPr>
          <w:jc w:val="center"/>
        </w:trPr>
        <w:tc>
          <w:tcPr>
            <w:tcW w:w="2123" w:type="dxa"/>
          </w:tcPr>
          <w:p w14:paraId="196250CC" w14:textId="77777777" w:rsidR="006E2A97" w:rsidRDefault="006E2A97" w:rsidP="00AA23BF">
            <w:pPr>
              <w:pStyle w:val="Estilo1"/>
              <w:jc w:val="center"/>
            </w:pPr>
            <w:r>
              <w:t>Proceso</w:t>
            </w:r>
          </w:p>
        </w:tc>
        <w:tc>
          <w:tcPr>
            <w:tcW w:w="2123" w:type="dxa"/>
          </w:tcPr>
          <w:p w14:paraId="6BC25C83" w14:textId="59A5653F" w:rsidR="006E2A97" w:rsidRDefault="00AA23BF" w:rsidP="00AA23BF">
            <w:pPr>
              <w:pStyle w:val="Estilo1"/>
              <w:jc w:val="center"/>
            </w:pPr>
            <w:r>
              <w:t>T. LL</w:t>
            </w:r>
          </w:p>
        </w:tc>
        <w:tc>
          <w:tcPr>
            <w:tcW w:w="2124" w:type="dxa"/>
          </w:tcPr>
          <w:p w14:paraId="1A641134" w14:textId="372593DB" w:rsidR="006E2A97" w:rsidRDefault="00AA23BF" w:rsidP="00AA23BF">
            <w:pPr>
              <w:pStyle w:val="Estilo1"/>
              <w:jc w:val="center"/>
            </w:pPr>
            <w:r>
              <w:t>D</w:t>
            </w:r>
          </w:p>
        </w:tc>
      </w:tr>
      <w:tr w:rsidR="006E2A97" w14:paraId="1935F53D" w14:textId="77777777" w:rsidTr="00AA23BF">
        <w:trPr>
          <w:jc w:val="center"/>
        </w:trPr>
        <w:tc>
          <w:tcPr>
            <w:tcW w:w="2123" w:type="dxa"/>
          </w:tcPr>
          <w:p w14:paraId="478F6217" w14:textId="77777777" w:rsidR="006E2A97" w:rsidRDefault="006E2A97" w:rsidP="00AA23BF">
            <w:pPr>
              <w:pStyle w:val="Estilo1"/>
              <w:jc w:val="center"/>
            </w:pPr>
            <w:r>
              <w:t>A</w:t>
            </w:r>
          </w:p>
        </w:tc>
        <w:tc>
          <w:tcPr>
            <w:tcW w:w="2123" w:type="dxa"/>
          </w:tcPr>
          <w:p w14:paraId="62B2F8A0" w14:textId="77777777" w:rsidR="006E2A97" w:rsidRDefault="006E2A97" w:rsidP="00AA23BF">
            <w:pPr>
              <w:pStyle w:val="Estilo1"/>
              <w:jc w:val="center"/>
            </w:pPr>
            <w:r>
              <w:t>0</w:t>
            </w:r>
          </w:p>
        </w:tc>
        <w:tc>
          <w:tcPr>
            <w:tcW w:w="2124" w:type="dxa"/>
          </w:tcPr>
          <w:p w14:paraId="06F8FE07" w14:textId="77777777" w:rsidR="006E2A97" w:rsidRDefault="006E2A97" w:rsidP="00AA23BF">
            <w:pPr>
              <w:pStyle w:val="Estilo1"/>
              <w:jc w:val="center"/>
            </w:pPr>
            <w:r>
              <w:t>3</w:t>
            </w:r>
          </w:p>
        </w:tc>
      </w:tr>
      <w:tr w:rsidR="006E2A97" w14:paraId="603EC920" w14:textId="77777777" w:rsidTr="00AA23BF">
        <w:trPr>
          <w:jc w:val="center"/>
        </w:trPr>
        <w:tc>
          <w:tcPr>
            <w:tcW w:w="2123" w:type="dxa"/>
          </w:tcPr>
          <w:p w14:paraId="460DDC75" w14:textId="77777777" w:rsidR="006E2A97" w:rsidRDefault="006E2A97" w:rsidP="00AA23BF">
            <w:pPr>
              <w:pStyle w:val="Estilo1"/>
              <w:jc w:val="center"/>
            </w:pPr>
            <w:r>
              <w:t>B</w:t>
            </w:r>
          </w:p>
        </w:tc>
        <w:tc>
          <w:tcPr>
            <w:tcW w:w="2123" w:type="dxa"/>
          </w:tcPr>
          <w:p w14:paraId="1CCF504B" w14:textId="77777777" w:rsidR="006E2A97" w:rsidRDefault="006E2A97" w:rsidP="00AA23BF">
            <w:pPr>
              <w:pStyle w:val="Estilo1"/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58481447" w14:textId="77777777" w:rsidR="006E2A97" w:rsidRDefault="006E2A97" w:rsidP="00AA23BF">
            <w:pPr>
              <w:pStyle w:val="Estilo1"/>
              <w:jc w:val="center"/>
            </w:pPr>
            <w:r>
              <w:t>8</w:t>
            </w:r>
          </w:p>
        </w:tc>
      </w:tr>
      <w:tr w:rsidR="006E2A97" w14:paraId="3F8CB2DB" w14:textId="77777777" w:rsidTr="00AA23BF">
        <w:trPr>
          <w:jc w:val="center"/>
        </w:trPr>
        <w:tc>
          <w:tcPr>
            <w:tcW w:w="2123" w:type="dxa"/>
          </w:tcPr>
          <w:p w14:paraId="63B6A897" w14:textId="77777777" w:rsidR="006E2A97" w:rsidRDefault="006E2A97" w:rsidP="00AA23BF">
            <w:pPr>
              <w:pStyle w:val="Estilo1"/>
              <w:jc w:val="center"/>
            </w:pPr>
            <w:r>
              <w:t>C</w:t>
            </w:r>
          </w:p>
        </w:tc>
        <w:tc>
          <w:tcPr>
            <w:tcW w:w="2123" w:type="dxa"/>
          </w:tcPr>
          <w:p w14:paraId="716E8C22" w14:textId="77777777" w:rsidR="006E2A97" w:rsidRDefault="006E2A97" w:rsidP="00AA23BF">
            <w:pPr>
              <w:pStyle w:val="Estilo1"/>
              <w:jc w:val="center"/>
            </w:pPr>
            <w:r>
              <w:t>2</w:t>
            </w:r>
          </w:p>
        </w:tc>
        <w:tc>
          <w:tcPr>
            <w:tcW w:w="2124" w:type="dxa"/>
          </w:tcPr>
          <w:p w14:paraId="3902E80B" w14:textId="77777777" w:rsidR="006E2A97" w:rsidRDefault="006E2A97" w:rsidP="00AA23BF">
            <w:pPr>
              <w:pStyle w:val="Estilo1"/>
              <w:jc w:val="center"/>
            </w:pPr>
            <w:r>
              <w:t>4</w:t>
            </w:r>
          </w:p>
        </w:tc>
      </w:tr>
      <w:tr w:rsidR="006E2A97" w14:paraId="5C7EFF17" w14:textId="77777777" w:rsidTr="00AA23BF">
        <w:trPr>
          <w:jc w:val="center"/>
        </w:trPr>
        <w:tc>
          <w:tcPr>
            <w:tcW w:w="2123" w:type="dxa"/>
          </w:tcPr>
          <w:p w14:paraId="13B652A1" w14:textId="77777777" w:rsidR="006E2A97" w:rsidRDefault="006E2A97" w:rsidP="00AA23BF">
            <w:pPr>
              <w:pStyle w:val="Estilo1"/>
              <w:jc w:val="center"/>
            </w:pPr>
            <w:r>
              <w:t>D</w:t>
            </w:r>
          </w:p>
        </w:tc>
        <w:tc>
          <w:tcPr>
            <w:tcW w:w="2123" w:type="dxa"/>
          </w:tcPr>
          <w:p w14:paraId="548CA083" w14:textId="77777777" w:rsidR="006E2A97" w:rsidRDefault="006E2A97" w:rsidP="00AA23BF">
            <w:pPr>
              <w:pStyle w:val="Estilo1"/>
              <w:jc w:val="center"/>
            </w:pPr>
            <w:r>
              <w:t>3</w:t>
            </w:r>
          </w:p>
        </w:tc>
        <w:tc>
          <w:tcPr>
            <w:tcW w:w="2124" w:type="dxa"/>
          </w:tcPr>
          <w:p w14:paraId="31F69A02" w14:textId="77777777" w:rsidR="006E2A97" w:rsidRDefault="006E2A97" w:rsidP="00AA23BF">
            <w:pPr>
              <w:pStyle w:val="Estilo1"/>
              <w:jc w:val="center"/>
            </w:pPr>
            <w:r>
              <w:t>5</w:t>
            </w:r>
          </w:p>
        </w:tc>
      </w:tr>
      <w:tr w:rsidR="006E2A97" w14:paraId="6BFBAA9E" w14:textId="77777777" w:rsidTr="00AA23BF">
        <w:trPr>
          <w:jc w:val="center"/>
        </w:trPr>
        <w:tc>
          <w:tcPr>
            <w:tcW w:w="2123" w:type="dxa"/>
          </w:tcPr>
          <w:p w14:paraId="0F0CF052" w14:textId="77777777" w:rsidR="006E2A97" w:rsidRDefault="006E2A97" w:rsidP="00AA23BF">
            <w:pPr>
              <w:pStyle w:val="Estilo1"/>
              <w:jc w:val="center"/>
            </w:pPr>
            <w:r>
              <w:t>E</w:t>
            </w:r>
          </w:p>
        </w:tc>
        <w:tc>
          <w:tcPr>
            <w:tcW w:w="2123" w:type="dxa"/>
          </w:tcPr>
          <w:p w14:paraId="7E6C40E4" w14:textId="77777777" w:rsidR="006E2A97" w:rsidRDefault="006E2A97" w:rsidP="00AA23BF">
            <w:pPr>
              <w:pStyle w:val="Estilo1"/>
              <w:jc w:val="center"/>
            </w:pPr>
            <w:r>
              <w:t>4</w:t>
            </w:r>
          </w:p>
        </w:tc>
        <w:tc>
          <w:tcPr>
            <w:tcW w:w="2124" w:type="dxa"/>
          </w:tcPr>
          <w:p w14:paraId="1A02797F" w14:textId="77777777" w:rsidR="006E2A97" w:rsidRDefault="006E2A97" w:rsidP="00AA23BF">
            <w:pPr>
              <w:pStyle w:val="Estilo1"/>
              <w:jc w:val="center"/>
            </w:pPr>
            <w:r>
              <w:t>2</w:t>
            </w:r>
          </w:p>
        </w:tc>
      </w:tr>
      <w:tr w:rsidR="006E2A97" w14:paraId="71483022" w14:textId="77777777" w:rsidTr="00AA23BF">
        <w:trPr>
          <w:jc w:val="center"/>
        </w:trPr>
        <w:tc>
          <w:tcPr>
            <w:tcW w:w="2123" w:type="dxa"/>
          </w:tcPr>
          <w:p w14:paraId="30CD530E" w14:textId="77777777" w:rsidR="006E2A97" w:rsidRDefault="006E2A97" w:rsidP="00AA23BF">
            <w:pPr>
              <w:pStyle w:val="Estilo1"/>
              <w:jc w:val="center"/>
            </w:pPr>
            <w:r>
              <w:t>F</w:t>
            </w:r>
          </w:p>
        </w:tc>
        <w:tc>
          <w:tcPr>
            <w:tcW w:w="2123" w:type="dxa"/>
          </w:tcPr>
          <w:p w14:paraId="4FF80A0A" w14:textId="77777777" w:rsidR="006E2A97" w:rsidRDefault="006E2A97" w:rsidP="00AA23BF">
            <w:pPr>
              <w:pStyle w:val="Estilo1"/>
              <w:jc w:val="center"/>
            </w:pPr>
            <w:r>
              <w:t>5</w:t>
            </w:r>
          </w:p>
        </w:tc>
        <w:tc>
          <w:tcPr>
            <w:tcW w:w="2124" w:type="dxa"/>
          </w:tcPr>
          <w:p w14:paraId="79A6062F" w14:textId="77777777" w:rsidR="006E2A97" w:rsidRDefault="006E2A97" w:rsidP="00AA23BF">
            <w:pPr>
              <w:pStyle w:val="Estilo1"/>
              <w:jc w:val="center"/>
            </w:pPr>
            <w:r>
              <w:t>3</w:t>
            </w:r>
          </w:p>
        </w:tc>
      </w:tr>
    </w:tbl>
    <w:p w14:paraId="796B7A50" w14:textId="5CC4AA48" w:rsidR="006E2A97" w:rsidRDefault="006E2A97" w:rsidP="006E2A97">
      <w:pPr>
        <w:pStyle w:val="Textoindependiente"/>
        <w:rPr>
          <w:b/>
          <w:sz w:val="34"/>
        </w:rPr>
      </w:pPr>
      <w:r>
        <w:rPr>
          <w:b/>
          <w:sz w:val="34"/>
        </w:rPr>
        <w:t>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R = 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F – (T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LL -1)</w:t>
      </w:r>
    </w:p>
    <w:p w14:paraId="2B4059E8" w14:textId="09179800" w:rsidR="006E2A97" w:rsidRDefault="006E2A97" w:rsidP="006E2A97">
      <w:pPr>
        <w:pStyle w:val="Textoindependiente"/>
        <w:rPr>
          <w:b/>
          <w:sz w:val="34"/>
        </w:rPr>
      </w:pPr>
      <w:r>
        <w:rPr>
          <w:b/>
          <w:sz w:val="34"/>
        </w:rPr>
        <w:t>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E = T</w:t>
      </w:r>
      <w:r w:rsidR="00AA23BF">
        <w:rPr>
          <w:b/>
          <w:sz w:val="34"/>
        </w:rPr>
        <w:t xml:space="preserve">. </w:t>
      </w:r>
      <w:r>
        <w:rPr>
          <w:b/>
          <w:sz w:val="34"/>
        </w:rPr>
        <w:t>R - 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2294"/>
        <w:gridCol w:w="2000"/>
        <w:gridCol w:w="1802"/>
        <w:gridCol w:w="2207"/>
        <w:gridCol w:w="2002"/>
        <w:gridCol w:w="1993"/>
      </w:tblGrid>
      <w:tr w:rsidR="006E2A97" w14:paraId="7D992267" w14:textId="77777777" w:rsidTr="00AA23BF">
        <w:tc>
          <w:tcPr>
            <w:tcW w:w="1696" w:type="dxa"/>
          </w:tcPr>
          <w:p w14:paraId="5EC5E316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PROCESO</w:t>
            </w:r>
          </w:p>
        </w:tc>
        <w:tc>
          <w:tcPr>
            <w:tcW w:w="2294" w:type="dxa"/>
          </w:tcPr>
          <w:p w14:paraId="68A5999B" w14:textId="7CFFE70C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</w:t>
            </w:r>
            <w:r w:rsidR="00AA23BF">
              <w:rPr>
                <w:b/>
              </w:rPr>
              <w:t xml:space="preserve">. </w:t>
            </w:r>
            <w:r>
              <w:rPr>
                <w:b/>
              </w:rPr>
              <w:t xml:space="preserve">LL </w:t>
            </w:r>
          </w:p>
        </w:tc>
        <w:tc>
          <w:tcPr>
            <w:tcW w:w="2000" w:type="dxa"/>
          </w:tcPr>
          <w:p w14:paraId="3402CE9D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802" w:type="dxa"/>
          </w:tcPr>
          <w:p w14:paraId="6ABD27D0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T. COMIENZO</w:t>
            </w:r>
          </w:p>
        </w:tc>
        <w:tc>
          <w:tcPr>
            <w:tcW w:w="2207" w:type="dxa"/>
          </w:tcPr>
          <w:p w14:paraId="75AD3B0A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F</w:t>
            </w:r>
          </w:p>
        </w:tc>
        <w:tc>
          <w:tcPr>
            <w:tcW w:w="2002" w:type="dxa"/>
          </w:tcPr>
          <w:p w14:paraId="11BEDEBB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R</w:t>
            </w:r>
          </w:p>
        </w:tc>
        <w:tc>
          <w:tcPr>
            <w:tcW w:w="1993" w:type="dxa"/>
          </w:tcPr>
          <w:p w14:paraId="62735538" w14:textId="77777777" w:rsidR="006E2A97" w:rsidRPr="0039203C" w:rsidRDefault="006E2A97" w:rsidP="00AA23BF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T. ESPERA</w:t>
            </w:r>
          </w:p>
        </w:tc>
      </w:tr>
      <w:tr w:rsidR="00350BA8" w14:paraId="0113A55B" w14:textId="77777777" w:rsidTr="00AA23BF">
        <w:tc>
          <w:tcPr>
            <w:tcW w:w="1696" w:type="dxa"/>
          </w:tcPr>
          <w:p w14:paraId="76C9BA2F" w14:textId="77777777" w:rsidR="00350BA8" w:rsidRDefault="00350BA8" w:rsidP="00350BA8">
            <w:pPr>
              <w:pStyle w:val="Estilo1"/>
              <w:jc w:val="center"/>
            </w:pPr>
            <w:r>
              <w:t>A</w:t>
            </w:r>
          </w:p>
        </w:tc>
        <w:tc>
          <w:tcPr>
            <w:tcW w:w="2294" w:type="dxa"/>
          </w:tcPr>
          <w:p w14:paraId="33F88527" w14:textId="77777777" w:rsidR="00350BA8" w:rsidRDefault="00350BA8" w:rsidP="00350BA8">
            <w:pPr>
              <w:pStyle w:val="Estilo1"/>
              <w:jc w:val="center"/>
            </w:pPr>
            <w:r>
              <w:t>0</w:t>
            </w:r>
          </w:p>
        </w:tc>
        <w:tc>
          <w:tcPr>
            <w:tcW w:w="2000" w:type="dxa"/>
          </w:tcPr>
          <w:p w14:paraId="6018E82E" w14:textId="6886FB6E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1802" w:type="dxa"/>
          </w:tcPr>
          <w:p w14:paraId="369023B3" w14:textId="49920404" w:rsidR="00350BA8" w:rsidRDefault="00350BA8" w:rsidP="00350BA8">
            <w:pPr>
              <w:pStyle w:val="Estilo1"/>
              <w:jc w:val="center"/>
            </w:pPr>
            <w:r>
              <w:t>0</w:t>
            </w:r>
          </w:p>
        </w:tc>
        <w:tc>
          <w:tcPr>
            <w:tcW w:w="2207" w:type="dxa"/>
          </w:tcPr>
          <w:p w14:paraId="52B64E96" w14:textId="01B0E533" w:rsidR="00350BA8" w:rsidRDefault="00350BA8" w:rsidP="00350BA8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02" w:type="dxa"/>
          </w:tcPr>
          <w:p w14:paraId="36F1B20D" w14:textId="7A557D89" w:rsidR="00350BA8" w:rsidRDefault="00350BA8" w:rsidP="00350BA8">
            <w:pPr>
              <w:pStyle w:val="Estilo1"/>
              <w:jc w:val="center"/>
            </w:pPr>
            <w:r>
              <w:t>2 – (0 - 1) = 3</w:t>
            </w:r>
          </w:p>
        </w:tc>
        <w:tc>
          <w:tcPr>
            <w:tcW w:w="1993" w:type="dxa"/>
          </w:tcPr>
          <w:p w14:paraId="7148633A" w14:textId="3CBDF0D3" w:rsidR="00350BA8" w:rsidRDefault="00350BA8" w:rsidP="00350BA8">
            <w:pPr>
              <w:pStyle w:val="Estilo1"/>
              <w:jc w:val="center"/>
            </w:pPr>
            <w:r>
              <w:t>3 – 3 = 0</w:t>
            </w:r>
          </w:p>
        </w:tc>
      </w:tr>
      <w:tr w:rsidR="00350BA8" w14:paraId="3AAFA305" w14:textId="77777777" w:rsidTr="00AA23BF">
        <w:tc>
          <w:tcPr>
            <w:tcW w:w="1696" w:type="dxa"/>
          </w:tcPr>
          <w:p w14:paraId="69BB3C25" w14:textId="77777777" w:rsidR="00350BA8" w:rsidRDefault="00350BA8" w:rsidP="00350BA8">
            <w:pPr>
              <w:pStyle w:val="Estilo1"/>
              <w:jc w:val="center"/>
            </w:pPr>
            <w:r>
              <w:t>B</w:t>
            </w:r>
          </w:p>
        </w:tc>
        <w:tc>
          <w:tcPr>
            <w:tcW w:w="2294" w:type="dxa"/>
          </w:tcPr>
          <w:p w14:paraId="4EFF3819" w14:textId="77777777" w:rsidR="00350BA8" w:rsidRDefault="00350BA8" w:rsidP="00350BA8">
            <w:pPr>
              <w:pStyle w:val="Estilo1"/>
              <w:jc w:val="center"/>
            </w:pPr>
            <w:r>
              <w:t>1</w:t>
            </w:r>
          </w:p>
        </w:tc>
        <w:tc>
          <w:tcPr>
            <w:tcW w:w="2000" w:type="dxa"/>
          </w:tcPr>
          <w:p w14:paraId="30180886" w14:textId="1D689536" w:rsidR="00350BA8" w:rsidRDefault="00350BA8" w:rsidP="00350BA8">
            <w:pPr>
              <w:pStyle w:val="Estilo1"/>
              <w:jc w:val="center"/>
            </w:pPr>
            <w:r>
              <w:t>8</w:t>
            </w:r>
          </w:p>
        </w:tc>
        <w:tc>
          <w:tcPr>
            <w:tcW w:w="1802" w:type="dxa"/>
          </w:tcPr>
          <w:p w14:paraId="250BD6AC" w14:textId="5DCCA964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2207" w:type="dxa"/>
          </w:tcPr>
          <w:p w14:paraId="52373DBB" w14:textId="0F8B39E6" w:rsidR="00350BA8" w:rsidRDefault="00350BA8" w:rsidP="00350BA8">
            <w:pPr>
              <w:pStyle w:val="Estilo1"/>
              <w:jc w:val="center"/>
            </w:pPr>
            <w:r>
              <w:t>24</w:t>
            </w:r>
          </w:p>
        </w:tc>
        <w:tc>
          <w:tcPr>
            <w:tcW w:w="2002" w:type="dxa"/>
          </w:tcPr>
          <w:p w14:paraId="2C480015" w14:textId="6B38D47D" w:rsidR="00350BA8" w:rsidRDefault="00350BA8" w:rsidP="00350BA8">
            <w:pPr>
              <w:pStyle w:val="Estilo1"/>
              <w:jc w:val="center"/>
            </w:pPr>
            <w:r>
              <w:t>24 – (1 - 1) = 24</w:t>
            </w:r>
          </w:p>
        </w:tc>
        <w:tc>
          <w:tcPr>
            <w:tcW w:w="1993" w:type="dxa"/>
          </w:tcPr>
          <w:p w14:paraId="6137F49A" w14:textId="7E3CB87E" w:rsidR="00350BA8" w:rsidRDefault="00350BA8" w:rsidP="00350BA8">
            <w:pPr>
              <w:pStyle w:val="Estilo1"/>
              <w:jc w:val="center"/>
            </w:pPr>
            <w:r>
              <w:t>24 – 8 = 16</w:t>
            </w:r>
          </w:p>
        </w:tc>
      </w:tr>
      <w:tr w:rsidR="00350BA8" w14:paraId="2B34C43E" w14:textId="77777777" w:rsidTr="00AA23BF">
        <w:tc>
          <w:tcPr>
            <w:tcW w:w="1696" w:type="dxa"/>
          </w:tcPr>
          <w:p w14:paraId="7F0DBFF1" w14:textId="77777777" w:rsidR="00350BA8" w:rsidRDefault="00350BA8" w:rsidP="00350BA8">
            <w:pPr>
              <w:pStyle w:val="Estilo1"/>
              <w:jc w:val="center"/>
            </w:pPr>
            <w:r>
              <w:t>C</w:t>
            </w:r>
          </w:p>
        </w:tc>
        <w:tc>
          <w:tcPr>
            <w:tcW w:w="2294" w:type="dxa"/>
          </w:tcPr>
          <w:p w14:paraId="4D898B8B" w14:textId="77777777" w:rsidR="00350BA8" w:rsidRDefault="00350BA8" w:rsidP="00350BA8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00" w:type="dxa"/>
          </w:tcPr>
          <w:p w14:paraId="30BB2B3D" w14:textId="503101D2" w:rsidR="00350BA8" w:rsidRDefault="00350BA8" w:rsidP="00350BA8">
            <w:pPr>
              <w:pStyle w:val="Estilo1"/>
              <w:jc w:val="center"/>
            </w:pPr>
            <w:r>
              <w:t>4</w:t>
            </w:r>
          </w:p>
        </w:tc>
        <w:tc>
          <w:tcPr>
            <w:tcW w:w="1802" w:type="dxa"/>
          </w:tcPr>
          <w:p w14:paraId="1776918A" w14:textId="7A7EA7FD" w:rsidR="00350BA8" w:rsidRDefault="00350BA8" w:rsidP="00350BA8">
            <w:pPr>
              <w:pStyle w:val="Estilo1"/>
              <w:jc w:val="center"/>
            </w:pPr>
            <w:r>
              <w:t>6</w:t>
            </w:r>
          </w:p>
        </w:tc>
        <w:tc>
          <w:tcPr>
            <w:tcW w:w="2207" w:type="dxa"/>
          </w:tcPr>
          <w:p w14:paraId="3ABA0E76" w14:textId="67FF9C9A" w:rsidR="00350BA8" w:rsidRDefault="00350BA8" w:rsidP="00350BA8">
            <w:pPr>
              <w:pStyle w:val="Estilo1"/>
              <w:jc w:val="center"/>
            </w:pPr>
            <w:r>
              <w:t>15</w:t>
            </w:r>
          </w:p>
        </w:tc>
        <w:tc>
          <w:tcPr>
            <w:tcW w:w="2002" w:type="dxa"/>
          </w:tcPr>
          <w:p w14:paraId="0EC9889B" w14:textId="5427BE59" w:rsidR="00350BA8" w:rsidRDefault="00350BA8" w:rsidP="00350BA8">
            <w:pPr>
              <w:pStyle w:val="Estilo1"/>
              <w:jc w:val="center"/>
            </w:pPr>
            <w:r>
              <w:t>15 – (2 - 1) = 14</w:t>
            </w:r>
          </w:p>
        </w:tc>
        <w:tc>
          <w:tcPr>
            <w:tcW w:w="1993" w:type="dxa"/>
          </w:tcPr>
          <w:p w14:paraId="648A5D93" w14:textId="13BE4695" w:rsidR="00350BA8" w:rsidRDefault="00350BA8" w:rsidP="00350BA8">
            <w:pPr>
              <w:pStyle w:val="Estilo1"/>
              <w:jc w:val="center"/>
            </w:pPr>
            <w:r>
              <w:t>14 – 4 = 10</w:t>
            </w:r>
          </w:p>
        </w:tc>
      </w:tr>
      <w:tr w:rsidR="00350BA8" w14:paraId="4147A143" w14:textId="77777777" w:rsidTr="00AA23BF">
        <w:tc>
          <w:tcPr>
            <w:tcW w:w="1696" w:type="dxa"/>
          </w:tcPr>
          <w:p w14:paraId="22595152" w14:textId="77777777" w:rsidR="00350BA8" w:rsidRDefault="00350BA8" w:rsidP="00350BA8">
            <w:pPr>
              <w:pStyle w:val="Estilo1"/>
              <w:jc w:val="center"/>
            </w:pPr>
            <w:r>
              <w:t>D</w:t>
            </w:r>
          </w:p>
        </w:tc>
        <w:tc>
          <w:tcPr>
            <w:tcW w:w="2294" w:type="dxa"/>
          </w:tcPr>
          <w:p w14:paraId="5791859D" w14:textId="77777777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2000" w:type="dxa"/>
          </w:tcPr>
          <w:p w14:paraId="04BFB52D" w14:textId="031FC0E4" w:rsidR="00350BA8" w:rsidRDefault="00350BA8" w:rsidP="00350BA8">
            <w:pPr>
              <w:pStyle w:val="Estilo1"/>
              <w:jc w:val="center"/>
            </w:pPr>
            <w:r>
              <w:t>5</w:t>
            </w:r>
          </w:p>
        </w:tc>
        <w:tc>
          <w:tcPr>
            <w:tcW w:w="1802" w:type="dxa"/>
          </w:tcPr>
          <w:p w14:paraId="49962A5B" w14:textId="05A68B56" w:rsidR="00350BA8" w:rsidRDefault="00350BA8" w:rsidP="00350BA8">
            <w:pPr>
              <w:pStyle w:val="Estilo1"/>
              <w:jc w:val="center"/>
            </w:pPr>
            <w:r>
              <w:t>9</w:t>
            </w:r>
          </w:p>
        </w:tc>
        <w:tc>
          <w:tcPr>
            <w:tcW w:w="2207" w:type="dxa"/>
          </w:tcPr>
          <w:p w14:paraId="20E3C8F1" w14:textId="613C2779" w:rsidR="00350BA8" w:rsidRDefault="00350BA8" w:rsidP="00350BA8">
            <w:pPr>
              <w:pStyle w:val="Estilo1"/>
              <w:jc w:val="center"/>
            </w:pPr>
            <w:r>
              <w:t>19</w:t>
            </w:r>
          </w:p>
        </w:tc>
        <w:tc>
          <w:tcPr>
            <w:tcW w:w="2002" w:type="dxa"/>
          </w:tcPr>
          <w:p w14:paraId="5DA07DE5" w14:textId="5BC346DD" w:rsidR="00350BA8" w:rsidRDefault="00350BA8" w:rsidP="00350BA8">
            <w:pPr>
              <w:pStyle w:val="Estilo1"/>
              <w:jc w:val="center"/>
            </w:pPr>
            <w:r>
              <w:t>19 – (3 - 1) = 17</w:t>
            </w:r>
          </w:p>
        </w:tc>
        <w:tc>
          <w:tcPr>
            <w:tcW w:w="1993" w:type="dxa"/>
          </w:tcPr>
          <w:p w14:paraId="710AAACE" w14:textId="6D827A6D" w:rsidR="00350BA8" w:rsidRDefault="00350BA8" w:rsidP="00350BA8">
            <w:pPr>
              <w:pStyle w:val="Estilo1"/>
              <w:jc w:val="center"/>
            </w:pPr>
            <w:r>
              <w:t>17 – 5 = 12</w:t>
            </w:r>
          </w:p>
        </w:tc>
      </w:tr>
      <w:tr w:rsidR="00350BA8" w14:paraId="7CBA76A7" w14:textId="77777777" w:rsidTr="00AA23BF">
        <w:tc>
          <w:tcPr>
            <w:tcW w:w="1696" w:type="dxa"/>
          </w:tcPr>
          <w:p w14:paraId="74026E10" w14:textId="77777777" w:rsidR="00350BA8" w:rsidRDefault="00350BA8" w:rsidP="00350BA8">
            <w:pPr>
              <w:pStyle w:val="Estilo1"/>
              <w:jc w:val="center"/>
            </w:pPr>
            <w:r>
              <w:t>E</w:t>
            </w:r>
          </w:p>
        </w:tc>
        <w:tc>
          <w:tcPr>
            <w:tcW w:w="2294" w:type="dxa"/>
          </w:tcPr>
          <w:p w14:paraId="1C455D24" w14:textId="77777777" w:rsidR="00350BA8" w:rsidRDefault="00350BA8" w:rsidP="00350BA8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00" w:type="dxa"/>
          </w:tcPr>
          <w:p w14:paraId="2C12F556" w14:textId="74379802" w:rsidR="00350BA8" w:rsidRDefault="00350BA8" w:rsidP="00350BA8">
            <w:pPr>
              <w:pStyle w:val="Estilo1"/>
              <w:jc w:val="center"/>
            </w:pPr>
            <w:r>
              <w:t>2</w:t>
            </w:r>
          </w:p>
        </w:tc>
        <w:tc>
          <w:tcPr>
            <w:tcW w:w="1802" w:type="dxa"/>
          </w:tcPr>
          <w:p w14:paraId="6E5AB41D" w14:textId="419FA840" w:rsidR="00350BA8" w:rsidRDefault="00350BA8" w:rsidP="00350BA8">
            <w:pPr>
              <w:pStyle w:val="Estilo1"/>
              <w:jc w:val="center"/>
            </w:pPr>
            <w:r>
              <w:t>16</w:t>
            </w:r>
          </w:p>
        </w:tc>
        <w:tc>
          <w:tcPr>
            <w:tcW w:w="2207" w:type="dxa"/>
          </w:tcPr>
          <w:p w14:paraId="28BCAE81" w14:textId="25067472" w:rsidR="00350BA8" w:rsidRDefault="00350BA8" w:rsidP="00350BA8">
            <w:pPr>
              <w:pStyle w:val="Estilo1"/>
              <w:jc w:val="center"/>
            </w:pPr>
            <w:r>
              <w:t>17</w:t>
            </w:r>
          </w:p>
        </w:tc>
        <w:tc>
          <w:tcPr>
            <w:tcW w:w="2002" w:type="dxa"/>
          </w:tcPr>
          <w:p w14:paraId="697F48FA" w14:textId="03AE010D" w:rsidR="00350BA8" w:rsidRDefault="00350BA8" w:rsidP="00350BA8">
            <w:pPr>
              <w:pStyle w:val="Estilo1"/>
              <w:jc w:val="center"/>
            </w:pPr>
            <w:r>
              <w:t>17 – (4 - 1) = 14</w:t>
            </w:r>
          </w:p>
        </w:tc>
        <w:tc>
          <w:tcPr>
            <w:tcW w:w="1993" w:type="dxa"/>
          </w:tcPr>
          <w:p w14:paraId="531F8EEA" w14:textId="456AF5B6" w:rsidR="00350BA8" w:rsidRDefault="00350BA8" w:rsidP="00350BA8">
            <w:pPr>
              <w:pStyle w:val="Estilo1"/>
              <w:jc w:val="center"/>
            </w:pPr>
            <w:r>
              <w:t>14 – 2 = 12</w:t>
            </w:r>
          </w:p>
        </w:tc>
      </w:tr>
      <w:tr w:rsidR="00350BA8" w14:paraId="534D50B3" w14:textId="77777777" w:rsidTr="00AA23BF">
        <w:tc>
          <w:tcPr>
            <w:tcW w:w="1696" w:type="dxa"/>
          </w:tcPr>
          <w:p w14:paraId="1866E818" w14:textId="77777777" w:rsidR="00350BA8" w:rsidRDefault="00350BA8" w:rsidP="00350BA8">
            <w:pPr>
              <w:pStyle w:val="Estilo1"/>
              <w:jc w:val="center"/>
            </w:pPr>
            <w:r>
              <w:t>F</w:t>
            </w:r>
          </w:p>
        </w:tc>
        <w:tc>
          <w:tcPr>
            <w:tcW w:w="2294" w:type="dxa"/>
          </w:tcPr>
          <w:p w14:paraId="3EE2AB46" w14:textId="77777777" w:rsidR="00350BA8" w:rsidRDefault="00350BA8" w:rsidP="00350BA8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00" w:type="dxa"/>
          </w:tcPr>
          <w:p w14:paraId="18D16C02" w14:textId="13CF72E0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1802" w:type="dxa"/>
          </w:tcPr>
          <w:p w14:paraId="35293875" w14:textId="3361247B" w:rsidR="00350BA8" w:rsidRDefault="00350BA8" w:rsidP="00350BA8">
            <w:pPr>
              <w:pStyle w:val="Estilo1"/>
              <w:jc w:val="center"/>
            </w:pPr>
            <w:r>
              <w:t>20</w:t>
            </w:r>
          </w:p>
        </w:tc>
        <w:tc>
          <w:tcPr>
            <w:tcW w:w="2207" w:type="dxa"/>
          </w:tcPr>
          <w:p w14:paraId="0967AF08" w14:textId="30C14299" w:rsidR="00350BA8" w:rsidRDefault="00350BA8" w:rsidP="00350BA8">
            <w:pPr>
              <w:pStyle w:val="Estilo1"/>
              <w:jc w:val="center"/>
            </w:pPr>
            <w:r>
              <w:t>22</w:t>
            </w:r>
          </w:p>
        </w:tc>
        <w:tc>
          <w:tcPr>
            <w:tcW w:w="2002" w:type="dxa"/>
          </w:tcPr>
          <w:p w14:paraId="69B2872B" w14:textId="0124BF1A" w:rsidR="00350BA8" w:rsidRDefault="00350BA8" w:rsidP="00350BA8">
            <w:pPr>
              <w:pStyle w:val="Estilo1"/>
              <w:jc w:val="center"/>
            </w:pPr>
            <w:r>
              <w:t>22 – (5 - 1) = 18</w:t>
            </w:r>
          </w:p>
        </w:tc>
        <w:tc>
          <w:tcPr>
            <w:tcW w:w="1993" w:type="dxa"/>
          </w:tcPr>
          <w:p w14:paraId="00F85E7B" w14:textId="79C401EA" w:rsidR="00350BA8" w:rsidRDefault="00350BA8" w:rsidP="00350BA8">
            <w:pPr>
              <w:pStyle w:val="Estilo1"/>
              <w:jc w:val="center"/>
            </w:pPr>
            <w:r>
              <w:t>18 – 3 = 15</w:t>
            </w:r>
          </w:p>
        </w:tc>
      </w:tr>
    </w:tbl>
    <w:p w14:paraId="581DCFD3" w14:textId="77777777" w:rsidR="006E2A97" w:rsidRDefault="006E2A97" w:rsidP="006E2A97">
      <w:pPr>
        <w:pStyle w:val="Textoindependiente"/>
        <w:rPr>
          <w:b/>
          <w:sz w:val="3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5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6E2A97" w14:paraId="26DEA6C9" w14:textId="77777777" w:rsidTr="00350BA8">
        <w:tc>
          <w:tcPr>
            <w:tcW w:w="365" w:type="dxa"/>
          </w:tcPr>
          <w:p w14:paraId="0ABAAD12" w14:textId="77777777" w:rsidR="006E2A97" w:rsidRDefault="006E2A97" w:rsidP="00AA23BF">
            <w:pPr>
              <w:pStyle w:val="Estilo1"/>
            </w:pPr>
          </w:p>
        </w:tc>
        <w:tc>
          <w:tcPr>
            <w:tcW w:w="341" w:type="dxa"/>
          </w:tcPr>
          <w:p w14:paraId="368E2FBB" w14:textId="77777777" w:rsidR="006E2A97" w:rsidRDefault="006E2A97" w:rsidP="00AA23BF">
            <w:pPr>
              <w:pStyle w:val="Estilo1"/>
            </w:pPr>
            <w:r>
              <w:t>0</w:t>
            </w:r>
          </w:p>
        </w:tc>
        <w:tc>
          <w:tcPr>
            <w:tcW w:w="341" w:type="dxa"/>
          </w:tcPr>
          <w:p w14:paraId="07C9E883" w14:textId="77777777" w:rsidR="006E2A97" w:rsidRDefault="006E2A97" w:rsidP="00AA23BF">
            <w:pPr>
              <w:pStyle w:val="Estilo1"/>
            </w:pPr>
            <w:r>
              <w:t>1</w:t>
            </w:r>
          </w:p>
        </w:tc>
        <w:tc>
          <w:tcPr>
            <w:tcW w:w="341" w:type="dxa"/>
          </w:tcPr>
          <w:p w14:paraId="67E99951" w14:textId="77777777" w:rsidR="006E2A97" w:rsidRDefault="006E2A97" w:rsidP="00AA23BF">
            <w:pPr>
              <w:pStyle w:val="Estilo1"/>
            </w:pPr>
            <w:r>
              <w:t>2</w:t>
            </w:r>
          </w:p>
        </w:tc>
        <w:tc>
          <w:tcPr>
            <w:tcW w:w="341" w:type="dxa"/>
          </w:tcPr>
          <w:p w14:paraId="07ABAD51" w14:textId="77777777" w:rsidR="006E2A97" w:rsidRDefault="006E2A97" w:rsidP="00AA23BF">
            <w:pPr>
              <w:pStyle w:val="Estilo1"/>
            </w:pPr>
            <w:r>
              <w:t>3</w:t>
            </w:r>
          </w:p>
        </w:tc>
        <w:tc>
          <w:tcPr>
            <w:tcW w:w="341" w:type="dxa"/>
          </w:tcPr>
          <w:p w14:paraId="6024BDB0" w14:textId="77777777" w:rsidR="006E2A97" w:rsidRDefault="006E2A97" w:rsidP="00AA23BF">
            <w:pPr>
              <w:pStyle w:val="Estilo1"/>
            </w:pPr>
            <w:r>
              <w:t>4</w:t>
            </w:r>
          </w:p>
        </w:tc>
        <w:tc>
          <w:tcPr>
            <w:tcW w:w="341" w:type="dxa"/>
          </w:tcPr>
          <w:p w14:paraId="7C8DEACA" w14:textId="77777777" w:rsidR="006E2A97" w:rsidRDefault="006E2A97" w:rsidP="00AA23BF">
            <w:pPr>
              <w:pStyle w:val="Estilo1"/>
            </w:pPr>
            <w:r>
              <w:t>5</w:t>
            </w:r>
          </w:p>
        </w:tc>
        <w:tc>
          <w:tcPr>
            <w:tcW w:w="341" w:type="dxa"/>
          </w:tcPr>
          <w:p w14:paraId="6B755020" w14:textId="77777777" w:rsidR="006E2A97" w:rsidRDefault="006E2A97" w:rsidP="00AA23BF">
            <w:pPr>
              <w:pStyle w:val="Estilo1"/>
            </w:pPr>
            <w:r>
              <w:t>6</w:t>
            </w:r>
          </w:p>
        </w:tc>
        <w:tc>
          <w:tcPr>
            <w:tcW w:w="341" w:type="dxa"/>
          </w:tcPr>
          <w:p w14:paraId="0E8FC880" w14:textId="77777777" w:rsidR="006E2A97" w:rsidRDefault="006E2A97" w:rsidP="00AA23BF">
            <w:pPr>
              <w:pStyle w:val="Estilo1"/>
            </w:pPr>
            <w:r>
              <w:t>7</w:t>
            </w:r>
          </w:p>
        </w:tc>
        <w:tc>
          <w:tcPr>
            <w:tcW w:w="341" w:type="dxa"/>
          </w:tcPr>
          <w:p w14:paraId="3D0B8721" w14:textId="77777777" w:rsidR="006E2A97" w:rsidRDefault="006E2A97" w:rsidP="00AA23BF">
            <w:pPr>
              <w:pStyle w:val="Estilo1"/>
            </w:pPr>
            <w:r>
              <w:t>8</w:t>
            </w:r>
          </w:p>
        </w:tc>
        <w:tc>
          <w:tcPr>
            <w:tcW w:w="356" w:type="dxa"/>
          </w:tcPr>
          <w:p w14:paraId="7E4BD267" w14:textId="77777777" w:rsidR="006E2A97" w:rsidRDefault="006E2A97" w:rsidP="00AA23BF">
            <w:pPr>
              <w:pStyle w:val="Estilo1"/>
            </w:pPr>
            <w:r>
              <w:t>9</w:t>
            </w:r>
          </w:p>
        </w:tc>
        <w:tc>
          <w:tcPr>
            <w:tcW w:w="446" w:type="dxa"/>
          </w:tcPr>
          <w:p w14:paraId="3DD3BC51" w14:textId="77777777" w:rsidR="006E2A97" w:rsidRDefault="006E2A97" w:rsidP="00AA23BF">
            <w:pPr>
              <w:pStyle w:val="Estilo1"/>
            </w:pPr>
            <w:r>
              <w:t>10</w:t>
            </w:r>
          </w:p>
        </w:tc>
        <w:tc>
          <w:tcPr>
            <w:tcW w:w="446" w:type="dxa"/>
          </w:tcPr>
          <w:p w14:paraId="7EEC55D9" w14:textId="77777777" w:rsidR="006E2A97" w:rsidRDefault="006E2A97" w:rsidP="00AA23BF">
            <w:pPr>
              <w:pStyle w:val="Estilo1"/>
            </w:pPr>
            <w:r>
              <w:t>11</w:t>
            </w:r>
          </w:p>
        </w:tc>
        <w:tc>
          <w:tcPr>
            <w:tcW w:w="446" w:type="dxa"/>
          </w:tcPr>
          <w:p w14:paraId="4BA671A6" w14:textId="77777777" w:rsidR="006E2A97" w:rsidRDefault="006E2A97" w:rsidP="00AA23BF">
            <w:pPr>
              <w:pStyle w:val="Estilo1"/>
            </w:pPr>
            <w:r>
              <w:t>12</w:t>
            </w:r>
          </w:p>
        </w:tc>
        <w:tc>
          <w:tcPr>
            <w:tcW w:w="446" w:type="dxa"/>
          </w:tcPr>
          <w:p w14:paraId="4B62C50C" w14:textId="77777777" w:rsidR="006E2A97" w:rsidRDefault="006E2A97" w:rsidP="00AA23BF">
            <w:pPr>
              <w:pStyle w:val="Estilo1"/>
            </w:pPr>
            <w:r>
              <w:t>13</w:t>
            </w:r>
          </w:p>
        </w:tc>
        <w:tc>
          <w:tcPr>
            <w:tcW w:w="446" w:type="dxa"/>
          </w:tcPr>
          <w:p w14:paraId="272E2BBC" w14:textId="77777777" w:rsidR="006E2A97" w:rsidRDefault="006E2A97" w:rsidP="00AA23BF">
            <w:pPr>
              <w:pStyle w:val="Estilo1"/>
            </w:pPr>
            <w:r>
              <w:t>14</w:t>
            </w:r>
          </w:p>
        </w:tc>
        <w:tc>
          <w:tcPr>
            <w:tcW w:w="446" w:type="dxa"/>
          </w:tcPr>
          <w:p w14:paraId="3150A4FD" w14:textId="77777777" w:rsidR="006E2A97" w:rsidRDefault="006E2A97" w:rsidP="00AA23BF">
            <w:pPr>
              <w:pStyle w:val="Estilo1"/>
            </w:pPr>
            <w:r>
              <w:t>15</w:t>
            </w:r>
          </w:p>
        </w:tc>
        <w:tc>
          <w:tcPr>
            <w:tcW w:w="446" w:type="dxa"/>
          </w:tcPr>
          <w:p w14:paraId="7DD641A4" w14:textId="77777777" w:rsidR="006E2A97" w:rsidRDefault="006E2A97" w:rsidP="00AA23BF">
            <w:pPr>
              <w:pStyle w:val="Estilo1"/>
            </w:pPr>
            <w:r>
              <w:t>16</w:t>
            </w:r>
          </w:p>
        </w:tc>
        <w:tc>
          <w:tcPr>
            <w:tcW w:w="446" w:type="dxa"/>
          </w:tcPr>
          <w:p w14:paraId="1FA13893" w14:textId="77777777" w:rsidR="006E2A97" w:rsidRDefault="006E2A97" w:rsidP="00AA23BF">
            <w:pPr>
              <w:pStyle w:val="Estilo1"/>
            </w:pPr>
            <w:r>
              <w:t>17</w:t>
            </w:r>
          </w:p>
        </w:tc>
        <w:tc>
          <w:tcPr>
            <w:tcW w:w="446" w:type="dxa"/>
          </w:tcPr>
          <w:p w14:paraId="07042CF5" w14:textId="77777777" w:rsidR="006E2A97" w:rsidRDefault="006E2A97" w:rsidP="00AA23BF">
            <w:pPr>
              <w:pStyle w:val="Estilo1"/>
            </w:pPr>
            <w:r>
              <w:t>18</w:t>
            </w:r>
          </w:p>
        </w:tc>
        <w:tc>
          <w:tcPr>
            <w:tcW w:w="446" w:type="dxa"/>
          </w:tcPr>
          <w:p w14:paraId="463D6668" w14:textId="77777777" w:rsidR="006E2A97" w:rsidRDefault="006E2A97" w:rsidP="00AA23BF">
            <w:pPr>
              <w:pStyle w:val="Estilo1"/>
            </w:pPr>
            <w:r>
              <w:t>19</w:t>
            </w:r>
          </w:p>
        </w:tc>
        <w:tc>
          <w:tcPr>
            <w:tcW w:w="446" w:type="dxa"/>
          </w:tcPr>
          <w:p w14:paraId="3C8E6E7C" w14:textId="77777777" w:rsidR="006E2A97" w:rsidRDefault="006E2A97" w:rsidP="00AA23BF">
            <w:pPr>
              <w:pStyle w:val="Estilo1"/>
            </w:pPr>
            <w:r>
              <w:t>20</w:t>
            </w:r>
          </w:p>
        </w:tc>
        <w:tc>
          <w:tcPr>
            <w:tcW w:w="446" w:type="dxa"/>
          </w:tcPr>
          <w:p w14:paraId="3F31688F" w14:textId="77777777" w:rsidR="006E2A97" w:rsidRDefault="006E2A97" w:rsidP="00AA23BF">
            <w:pPr>
              <w:pStyle w:val="Estilo1"/>
            </w:pPr>
            <w:r>
              <w:t>21</w:t>
            </w:r>
          </w:p>
        </w:tc>
        <w:tc>
          <w:tcPr>
            <w:tcW w:w="446" w:type="dxa"/>
          </w:tcPr>
          <w:p w14:paraId="658503CC" w14:textId="77777777" w:rsidR="006E2A97" w:rsidRDefault="006E2A97" w:rsidP="00AA23BF">
            <w:pPr>
              <w:pStyle w:val="Estilo1"/>
            </w:pPr>
            <w:r>
              <w:t>22</w:t>
            </w:r>
          </w:p>
        </w:tc>
        <w:tc>
          <w:tcPr>
            <w:tcW w:w="446" w:type="dxa"/>
          </w:tcPr>
          <w:p w14:paraId="3AEF9EBF" w14:textId="77777777" w:rsidR="006E2A97" w:rsidRDefault="006E2A97" w:rsidP="00AA23BF">
            <w:pPr>
              <w:pStyle w:val="Estilo1"/>
            </w:pPr>
            <w:r>
              <w:t>23</w:t>
            </w:r>
          </w:p>
        </w:tc>
        <w:tc>
          <w:tcPr>
            <w:tcW w:w="440" w:type="dxa"/>
          </w:tcPr>
          <w:p w14:paraId="15A9E5F9" w14:textId="77777777" w:rsidR="006E2A97" w:rsidRDefault="006E2A97" w:rsidP="00AA23BF">
            <w:pPr>
              <w:pStyle w:val="Estilo1"/>
            </w:pPr>
            <w:r>
              <w:t>24</w:t>
            </w:r>
          </w:p>
        </w:tc>
        <w:tc>
          <w:tcPr>
            <w:tcW w:w="440" w:type="dxa"/>
          </w:tcPr>
          <w:p w14:paraId="31E83A1B" w14:textId="77777777" w:rsidR="006E2A97" w:rsidRDefault="006E2A97" w:rsidP="00AA23BF">
            <w:pPr>
              <w:pStyle w:val="Estilo1"/>
            </w:pPr>
            <w:r>
              <w:t>25</w:t>
            </w:r>
          </w:p>
        </w:tc>
        <w:tc>
          <w:tcPr>
            <w:tcW w:w="440" w:type="dxa"/>
          </w:tcPr>
          <w:p w14:paraId="3509DD93" w14:textId="77777777" w:rsidR="006E2A97" w:rsidRDefault="006E2A97" w:rsidP="00AA23BF">
            <w:pPr>
              <w:pStyle w:val="Estilo1"/>
            </w:pPr>
            <w:r>
              <w:t>26</w:t>
            </w:r>
          </w:p>
        </w:tc>
        <w:tc>
          <w:tcPr>
            <w:tcW w:w="440" w:type="dxa"/>
          </w:tcPr>
          <w:p w14:paraId="568619FB" w14:textId="77777777" w:rsidR="006E2A97" w:rsidRDefault="006E2A97" w:rsidP="00AA23BF">
            <w:pPr>
              <w:pStyle w:val="Estilo1"/>
            </w:pPr>
            <w:r>
              <w:t>27</w:t>
            </w:r>
          </w:p>
        </w:tc>
        <w:tc>
          <w:tcPr>
            <w:tcW w:w="440" w:type="dxa"/>
          </w:tcPr>
          <w:p w14:paraId="719F9A42" w14:textId="77777777" w:rsidR="006E2A97" w:rsidRDefault="006E2A97" w:rsidP="00AA23BF">
            <w:pPr>
              <w:pStyle w:val="Estilo1"/>
            </w:pPr>
            <w:r>
              <w:t>28</w:t>
            </w:r>
          </w:p>
        </w:tc>
        <w:tc>
          <w:tcPr>
            <w:tcW w:w="440" w:type="dxa"/>
          </w:tcPr>
          <w:p w14:paraId="12EDBB48" w14:textId="77777777" w:rsidR="006E2A97" w:rsidRDefault="006E2A97" w:rsidP="00AA23BF">
            <w:pPr>
              <w:pStyle w:val="Estilo1"/>
            </w:pPr>
            <w:r>
              <w:t>29</w:t>
            </w:r>
          </w:p>
        </w:tc>
        <w:tc>
          <w:tcPr>
            <w:tcW w:w="440" w:type="dxa"/>
          </w:tcPr>
          <w:p w14:paraId="453682D0" w14:textId="77777777" w:rsidR="006E2A97" w:rsidRDefault="006E2A97" w:rsidP="00AA23BF">
            <w:pPr>
              <w:pStyle w:val="Estilo1"/>
            </w:pPr>
            <w:r>
              <w:t>30</w:t>
            </w:r>
          </w:p>
        </w:tc>
        <w:tc>
          <w:tcPr>
            <w:tcW w:w="440" w:type="dxa"/>
          </w:tcPr>
          <w:p w14:paraId="57452E3E" w14:textId="77777777" w:rsidR="006E2A97" w:rsidRDefault="006E2A97" w:rsidP="00AA23BF">
            <w:pPr>
              <w:pStyle w:val="Estilo1"/>
            </w:pPr>
            <w:r>
              <w:t>31</w:t>
            </w:r>
          </w:p>
        </w:tc>
        <w:tc>
          <w:tcPr>
            <w:tcW w:w="440" w:type="dxa"/>
          </w:tcPr>
          <w:p w14:paraId="140BE1B5" w14:textId="77777777" w:rsidR="006E2A97" w:rsidRDefault="006E2A97" w:rsidP="00AA23BF">
            <w:pPr>
              <w:pStyle w:val="Estilo1"/>
            </w:pPr>
            <w:r>
              <w:t>32</w:t>
            </w:r>
          </w:p>
        </w:tc>
      </w:tr>
      <w:tr w:rsidR="00350BA8" w14:paraId="6BBB10E2" w14:textId="77777777" w:rsidTr="00350BA8">
        <w:tc>
          <w:tcPr>
            <w:tcW w:w="365" w:type="dxa"/>
          </w:tcPr>
          <w:p w14:paraId="46B1322E" w14:textId="77777777" w:rsidR="00350BA8" w:rsidRDefault="00350BA8" w:rsidP="00350BA8">
            <w:pPr>
              <w:pStyle w:val="Estilo1"/>
            </w:pPr>
            <w:r>
              <w:t>A</w:t>
            </w:r>
          </w:p>
        </w:tc>
        <w:tc>
          <w:tcPr>
            <w:tcW w:w="341" w:type="dxa"/>
            <w:shd w:val="clear" w:color="auto" w:fill="70AD47" w:themeFill="accent6"/>
          </w:tcPr>
          <w:p w14:paraId="16DEDB4A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7E8F71C8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600D05E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6EA97A76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76CBFC7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0AA28941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1878327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5635E83C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6D1B252E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auto"/>
          </w:tcPr>
          <w:p w14:paraId="456E385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07356C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53D460C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591F91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C0D49F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4DC1A9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AF50F16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6509EF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DEFAA7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7E6AB82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5F27506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243C40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7CC30C4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1BA657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6D48CFB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63315CD6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7C36DE8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F5C5A4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4FF9548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C0EB5E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B66764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4D55810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7A053D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CBCA2B6" w14:textId="77777777" w:rsidR="00350BA8" w:rsidRDefault="00350BA8" w:rsidP="00350BA8">
            <w:pPr>
              <w:pStyle w:val="Estilo1"/>
            </w:pPr>
          </w:p>
        </w:tc>
      </w:tr>
      <w:tr w:rsidR="00350BA8" w14:paraId="2AE994A4" w14:textId="77777777" w:rsidTr="00350BA8">
        <w:tc>
          <w:tcPr>
            <w:tcW w:w="365" w:type="dxa"/>
          </w:tcPr>
          <w:p w14:paraId="0283962E" w14:textId="77777777" w:rsidR="00350BA8" w:rsidRDefault="00350BA8" w:rsidP="00350BA8">
            <w:pPr>
              <w:pStyle w:val="Estilo1"/>
            </w:pPr>
            <w:r>
              <w:t>B</w:t>
            </w:r>
          </w:p>
        </w:tc>
        <w:tc>
          <w:tcPr>
            <w:tcW w:w="341" w:type="dxa"/>
            <w:shd w:val="clear" w:color="auto" w:fill="auto"/>
          </w:tcPr>
          <w:p w14:paraId="0D2521B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48BAD3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D8032B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1A26860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52F165F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11E13B8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8B6580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65AF8A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B01F3C9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14F24D0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2E8295E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2BDC93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25DDE87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4D2C567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38FD7A9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F5462D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35FF11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2B0373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D427C7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AACB78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F09333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EFDE2C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CF0B4A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394EF010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  <w:shd w:val="clear" w:color="auto" w:fill="70AD47" w:themeFill="accent6"/>
          </w:tcPr>
          <w:p w14:paraId="245C72A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9A7262C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C700D9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1C769F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A394DCB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36A6AD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492A5E2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8F2A3C6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F81A024" w14:textId="77777777" w:rsidR="00350BA8" w:rsidRDefault="00350BA8" w:rsidP="00350BA8">
            <w:pPr>
              <w:pStyle w:val="Estilo1"/>
            </w:pPr>
          </w:p>
        </w:tc>
      </w:tr>
      <w:tr w:rsidR="00350BA8" w14:paraId="24DC393A" w14:textId="77777777" w:rsidTr="00350BA8">
        <w:tc>
          <w:tcPr>
            <w:tcW w:w="365" w:type="dxa"/>
          </w:tcPr>
          <w:p w14:paraId="5DF83251" w14:textId="77777777" w:rsidR="00350BA8" w:rsidRDefault="00350BA8" w:rsidP="00350BA8">
            <w:pPr>
              <w:pStyle w:val="Estilo1"/>
            </w:pPr>
            <w:r>
              <w:t>C</w:t>
            </w:r>
          </w:p>
        </w:tc>
        <w:tc>
          <w:tcPr>
            <w:tcW w:w="341" w:type="dxa"/>
            <w:shd w:val="clear" w:color="auto" w:fill="auto"/>
          </w:tcPr>
          <w:p w14:paraId="15AF25FE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7B514F9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9668D1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E40CC7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6F16C04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6C9AD7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7211A50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29F4A063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28B9BB46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785246F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778759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343632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B3F34A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2D36C3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3EC594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1D288DB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7D2AA46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7DB1E7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C2D04C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61D846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56C9CF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2CF534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6BA9B9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FEEDC2C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49815D4C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2E51A3C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A2C194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8D3B74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D2C006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C17695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9323D26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760BA43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4D685EA" w14:textId="77777777" w:rsidR="00350BA8" w:rsidRDefault="00350BA8" w:rsidP="00350BA8">
            <w:pPr>
              <w:pStyle w:val="Estilo1"/>
            </w:pPr>
          </w:p>
        </w:tc>
      </w:tr>
      <w:tr w:rsidR="00350BA8" w14:paraId="35368FF8" w14:textId="77777777" w:rsidTr="00350BA8">
        <w:tc>
          <w:tcPr>
            <w:tcW w:w="365" w:type="dxa"/>
          </w:tcPr>
          <w:p w14:paraId="2F8C2A08" w14:textId="77777777" w:rsidR="00350BA8" w:rsidRDefault="00350BA8" w:rsidP="00350BA8">
            <w:pPr>
              <w:pStyle w:val="Estilo1"/>
            </w:pPr>
            <w:r>
              <w:t>D</w:t>
            </w:r>
          </w:p>
        </w:tc>
        <w:tc>
          <w:tcPr>
            <w:tcW w:w="341" w:type="dxa"/>
            <w:shd w:val="clear" w:color="auto" w:fill="auto"/>
          </w:tcPr>
          <w:p w14:paraId="2F35451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29A7F7BE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2BD807F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9B5932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5DBEB0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0D468E6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FC914F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03670FE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399A6A0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70AD47" w:themeFill="accent6"/>
          </w:tcPr>
          <w:p w14:paraId="489A269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5CC80A6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0143380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AC94A0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728933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AA50A6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88BCF0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6931F2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520126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7A6F12C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1230EEF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7A4CE92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7398579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664926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B5201F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24232F10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4D13EB8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A6004B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0A2B613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D2FFAE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4BA320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61E583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52BF540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26C70F8" w14:textId="77777777" w:rsidR="00350BA8" w:rsidRDefault="00350BA8" w:rsidP="00350BA8">
            <w:pPr>
              <w:pStyle w:val="Estilo1"/>
            </w:pPr>
          </w:p>
        </w:tc>
      </w:tr>
      <w:tr w:rsidR="00350BA8" w14:paraId="01D0B7B8" w14:textId="77777777" w:rsidTr="00350BA8">
        <w:tc>
          <w:tcPr>
            <w:tcW w:w="365" w:type="dxa"/>
          </w:tcPr>
          <w:p w14:paraId="093DE793" w14:textId="77777777" w:rsidR="00350BA8" w:rsidRDefault="00350BA8" w:rsidP="00350BA8">
            <w:pPr>
              <w:pStyle w:val="Estilo1"/>
            </w:pPr>
            <w:r>
              <w:t>E</w:t>
            </w:r>
          </w:p>
        </w:tc>
        <w:tc>
          <w:tcPr>
            <w:tcW w:w="341" w:type="dxa"/>
            <w:shd w:val="clear" w:color="auto" w:fill="auto"/>
          </w:tcPr>
          <w:p w14:paraId="26E9BB0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6FB815F0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042E8CB4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08D89A41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8A26050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855DFD1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178070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4B36B6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22CBEB8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099D39F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FC5772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578C30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4DF23E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F70795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8EC734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20E13F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31211A5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5DFD32A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558C4A5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20BDAA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BCECD6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7AA680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F66625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5D840A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34345F3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834BA8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9E5DF08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2AA2302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40DA2D2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A2C3AB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DD65D7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3CBB0C3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848F44B" w14:textId="77777777" w:rsidR="00350BA8" w:rsidRDefault="00350BA8" w:rsidP="00350BA8">
            <w:pPr>
              <w:pStyle w:val="Estilo1"/>
            </w:pPr>
          </w:p>
        </w:tc>
      </w:tr>
      <w:tr w:rsidR="00350BA8" w14:paraId="30460BE3" w14:textId="77777777" w:rsidTr="00350BA8">
        <w:tc>
          <w:tcPr>
            <w:tcW w:w="365" w:type="dxa"/>
          </w:tcPr>
          <w:p w14:paraId="3F24B27C" w14:textId="77777777" w:rsidR="00350BA8" w:rsidRDefault="00350BA8" w:rsidP="00350BA8">
            <w:pPr>
              <w:pStyle w:val="Estilo1"/>
            </w:pPr>
            <w:r>
              <w:t>F</w:t>
            </w:r>
          </w:p>
        </w:tc>
        <w:tc>
          <w:tcPr>
            <w:tcW w:w="341" w:type="dxa"/>
            <w:shd w:val="clear" w:color="auto" w:fill="auto"/>
          </w:tcPr>
          <w:p w14:paraId="7DE01211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182210E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6DEF8280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186E49C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5A10689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28A911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8ED572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43562AA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F16D206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198407D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92DD73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EA71CF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C0F3FD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0101A2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4C8333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F61B826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2E2444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D6118C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1014A3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989E7D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7A91041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2856DB6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272B810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B02442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  <w:shd w:val="clear" w:color="auto" w:fill="auto"/>
          </w:tcPr>
          <w:p w14:paraId="30FE99F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26558D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50F291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1A76B02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EC1130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004C613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22F6D3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07CC3A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D6B8123" w14:textId="77777777" w:rsidR="00350BA8" w:rsidRDefault="00350BA8" w:rsidP="00350BA8">
            <w:pPr>
              <w:pStyle w:val="Estilo1"/>
            </w:pPr>
          </w:p>
        </w:tc>
      </w:tr>
    </w:tbl>
    <w:p w14:paraId="5488DAAB" w14:textId="235FEAB5" w:rsidR="00350BA8" w:rsidRPr="008D2306" w:rsidRDefault="00350BA8" w:rsidP="00350BA8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Tiempo de espera medio = (0+16+10+12+12+</w:t>
      </w:r>
      <w:r w:rsidR="00837686">
        <w:rPr>
          <w:rFonts w:asciiTheme="minorHAnsi" w:hAnsiTheme="minorHAnsi" w:cstheme="minorHAnsi"/>
          <w:b/>
          <w:bCs/>
        </w:rPr>
        <w:t>15) /</w:t>
      </w:r>
      <w:r w:rsidR="00C45BDE">
        <w:rPr>
          <w:rFonts w:asciiTheme="minorHAnsi" w:hAnsiTheme="minorHAnsi" w:cstheme="minorHAnsi"/>
          <w:b/>
          <w:bCs/>
        </w:rPr>
        <w:t xml:space="preserve">5 = 65/6 = </w:t>
      </w:r>
      <w:r w:rsidR="00803ACE">
        <w:rPr>
          <w:rFonts w:asciiTheme="minorHAnsi" w:hAnsiTheme="minorHAnsi" w:cstheme="minorHAnsi"/>
          <w:b/>
          <w:bCs/>
        </w:rPr>
        <w:t>1</w:t>
      </w:r>
      <w:r w:rsidR="00C45BDE">
        <w:rPr>
          <w:rFonts w:asciiTheme="minorHAnsi" w:hAnsiTheme="minorHAnsi" w:cstheme="minorHAnsi"/>
          <w:b/>
          <w:bCs/>
        </w:rPr>
        <w:t>0,83</w:t>
      </w:r>
      <w:r>
        <w:rPr>
          <w:rFonts w:asciiTheme="minorHAnsi" w:hAnsiTheme="minorHAnsi" w:cstheme="minorHAnsi"/>
          <w:b/>
          <w:bCs/>
        </w:rPr>
        <w:t>3</w:t>
      </w:r>
    </w:p>
    <w:p w14:paraId="2139C523" w14:textId="0D6D102A" w:rsidR="00350BA8" w:rsidRPr="008D2306" w:rsidRDefault="00350BA8" w:rsidP="00350BA8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Tiempo de respuesta medio = (3+24+14+17+14+</w:t>
      </w:r>
      <w:r w:rsidR="00837686">
        <w:rPr>
          <w:rFonts w:asciiTheme="minorHAnsi" w:hAnsiTheme="minorHAnsi" w:cstheme="minorHAnsi"/>
          <w:b/>
          <w:bCs/>
        </w:rPr>
        <w:t>18) /</w:t>
      </w:r>
      <w:r w:rsidR="00C45BDE">
        <w:rPr>
          <w:rFonts w:asciiTheme="minorHAnsi" w:hAnsiTheme="minorHAnsi" w:cstheme="minorHAnsi"/>
          <w:b/>
          <w:bCs/>
        </w:rPr>
        <w:t>5 = 90/6 = 15</w:t>
      </w:r>
    </w:p>
    <w:p w14:paraId="57062A49" w14:textId="77777777" w:rsidR="00350BA8" w:rsidRDefault="00350BA8" w:rsidP="002916D0">
      <w:pPr>
        <w:rPr>
          <w:b/>
          <w:sz w:val="52"/>
          <w:szCs w:val="52"/>
        </w:rPr>
      </w:pPr>
    </w:p>
    <w:p w14:paraId="27D48C9D" w14:textId="404CA296" w:rsidR="00994AA2" w:rsidRPr="00AA23BF" w:rsidRDefault="00AA23BF" w:rsidP="002916D0">
      <w:pPr>
        <w:rPr>
          <w:b/>
          <w:sz w:val="52"/>
          <w:szCs w:val="52"/>
        </w:rPr>
      </w:pPr>
      <w:r w:rsidRPr="00AA23BF">
        <w:rPr>
          <w:b/>
          <w:sz w:val="52"/>
          <w:szCs w:val="52"/>
        </w:rPr>
        <w:lastRenderedPageBreak/>
        <w:t>FIFO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124"/>
      </w:tblGrid>
      <w:tr w:rsidR="00D514B2" w14:paraId="0E9CFE48" w14:textId="77777777" w:rsidTr="00AA23BF">
        <w:trPr>
          <w:jc w:val="center"/>
        </w:trPr>
        <w:tc>
          <w:tcPr>
            <w:tcW w:w="2123" w:type="dxa"/>
          </w:tcPr>
          <w:p w14:paraId="5C9200A3" w14:textId="77777777" w:rsidR="00D514B2" w:rsidRDefault="00D514B2" w:rsidP="00AA23BF">
            <w:pPr>
              <w:pStyle w:val="Estilo1"/>
              <w:jc w:val="center"/>
            </w:pPr>
            <w:r>
              <w:t>Proceso</w:t>
            </w:r>
          </w:p>
        </w:tc>
        <w:tc>
          <w:tcPr>
            <w:tcW w:w="2123" w:type="dxa"/>
          </w:tcPr>
          <w:p w14:paraId="682F53CA" w14:textId="0EC8CF79" w:rsidR="00D514B2" w:rsidRDefault="00AA23BF" w:rsidP="00AA23BF">
            <w:pPr>
              <w:pStyle w:val="Estilo1"/>
              <w:jc w:val="center"/>
            </w:pPr>
            <w:r>
              <w:t>T. LL</w:t>
            </w:r>
          </w:p>
        </w:tc>
        <w:tc>
          <w:tcPr>
            <w:tcW w:w="2124" w:type="dxa"/>
          </w:tcPr>
          <w:p w14:paraId="7AAE5FC5" w14:textId="36584D70" w:rsidR="00D514B2" w:rsidRDefault="00AA23BF" w:rsidP="00AA23BF">
            <w:pPr>
              <w:pStyle w:val="Estilo1"/>
              <w:jc w:val="center"/>
            </w:pPr>
            <w:r>
              <w:t>D</w:t>
            </w:r>
          </w:p>
        </w:tc>
      </w:tr>
      <w:tr w:rsidR="00D20483" w14:paraId="13864314" w14:textId="77777777" w:rsidTr="00AA23BF">
        <w:trPr>
          <w:jc w:val="center"/>
        </w:trPr>
        <w:tc>
          <w:tcPr>
            <w:tcW w:w="2123" w:type="dxa"/>
          </w:tcPr>
          <w:p w14:paraId="37D3D16B" w14:textId="066C1C3D" w:rsidR="00D20483" w:rsidRDefault="00D20483" w:rsidP="00D20483">
            <w:pPr>
              <w:pStyle w:val="Estilo1"/>
              <w:jc w:val="center"/>
            </w:pPr>
            <w:r>
              <w:t>A</w:t>
            </w:r>
          </w:p>
        </w:tc>
        <w:tc>
          <w:tcPr>
            <w:tcW w:w="2123" w:type="dxa"/>
          </w:tcPr>
          <w:p w14:paraId="5415D7BA" w14:textId="0F753379" w:rsidR="00D20483" w:rsidRDefault="00D20483" w:rsidP="00D20483">
            <w:pPr>
              <w:pStyle w:val="Estilo1"/>
              <w:jc w:val="center"/>
            </w:pPr>
            <w:r>
              <w:t>0</w:t>
            </w:r>
          </w:p>
        </w:tc>
        <w:tc>
          <w:tcPr>
            <w:tcW w:w="2124" w:type="dxa"/>
          </w:tcPr>
          <w:p w14:paraId="6501DCF3" w14:textId="77777777" w:rsidR="00D20483" w:rsidRDefault="00D20483" w:rsidP="00D20483">
            <w:pPr>
              <w:pStyle w:val="Estilo1"/>
              <w:jc w:val="center"/>
            </w:pPr>
            <w:r>
              <w:t>5</w:t>
            </w:r>
          </w:p>
        </w:tc>
      </w:tr>
      <w:tr w:rsidR="00D20483" w14:paraId="7DF2818B" w14:textId="77777777" w:rsidTr="00AA23BF">
        <w:trPr>
          <w:jc w:val="center"/>
        </w:trPr>
        <w:tc>
          <w:tcPr>
            <w:tcW w:w="2123" w:type="dxa"/>
          </w:tcPr>
          <w:p w14:paraId="20C7FFDA" w14:textId="6597B5A3" w:rsidR="00D20483" w:rsidRDefault="00D20483" w:rsidP="00D20483">
            <w:pPr>
              <w:pStyle w:val="Estilo1"/>
              <w:jc w:val="center"/>
            </w:pPr>
            <w:r>
              <w:t>B</w:t>
            </w:r>
          </w:p>
        </w:tc>
        <w:tc>
          <w:tcPr>
            <w:tcW w:w="2123" w:type="dxa"/>
          </w:tcPr>
          <w:p w14:paraId="33AF20C4" w14:textId="42F37975" w:rsidR="00D20483" w:rsidRDefault="00D20483" w:rsidP="00D20483">
            <w:pPr>
              <w:pStyle w:val="Estilo1"/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6088DF7C" w14:textId="77777777" w:rsidR="00D20483" w:rsidRDefault="00D20483" w:rsidP="00D20483">
            <w:pPr>
              <w:pStyle w:val="Estilo1"/>
              <w:jc w:val="center"/>
            </w:pPr>
            <w:r>
              <w:t>4</w:t>
            </w:r>
          </w:p>
        </w:tc>
      </w:tr>
      <w:tr w:rsidR="00D20483" w14:paraId="4C8BDC08" w14:textId="77777777" w:rsidTr="00AA23BF">
        <w:trPr>
          <w:jc w:val="center"/>
        </w:trPr>
        <w:tc>
          <w:tcPr>
            <w:tcW w:w="2123" w:type="dxa"/>
          </w:tcPr>
          <w:p w14:paraId="5B60A81B" w14:textId="0394B380" w:rsidR="00D20483" w:rsidRDefault="00D20483" w:rsidP="00D20483">
            <w:pPr>
              <w:pStyle w:val="Estilo1"/>
              <w:jc w:val="center"/>
            </w:pPr>
            <w:r>
              <w:t>C</w:t>
            </w:r>
          </w:p>
        </w:tc>
        <w:tc>
          <w:tcPr>
            <w:tcW w:w="2123" w:type="dxa"/>
          </w:tcPr>
          <w:p w14:paraId="261E0254" w14:textId="100C1E32" w:rsidR="00D20483" w:rsidRDefault="00D20483" w:rsidP="00D20483">
            <w:pPr>
              <w:pStyle w:val="Estilo1"/>
              <w:jc w:val="center"/>
            </w:pPr>
            <w:r>
              <w:t>2</w:t>
            </w:r>
          </w:p>
        </w:tc>
        <w:tc>
          <w:tcPr>
            <w:tcW w:w="2124" w:type="dxa"/>
          </w:tcPr>
          <w:p w14:paraId="684C2748" w14:textId="0D11939C" w:rsidR="00D20483" w:rsidRDefault="00A156FF" w:rsidP="00D20483">
            <w:pPr>
              <w:pStyle w:val="Estilo1"/>
              <w:jc w:val="center"/>
            </w:pPr>
            <w:r>
              <w:t>1</w:t>
            </w:r>
          </w:p>
        </w:tc>
      </w:tr>
      <w:tr w:rsidR="00D20483" w14:paraId="27734817" w14:textId="77777777" w:rsidTr="00AA23BF">
        <w:trPr>
          <w:jc w:val="center"/>
        </w:trPr>
        <w:tc>
          <w:tcPr>
            <w:tcW w:w="2123" w:type="dxa"/>
          </w:tcPr>
          <w:p w14:paraId="2C8507CF" w14:textId="738D9A52" w:rsidR="00D20483" w:rsidRDefault="00D20483" w:rsidP="00D20483">
            <w:pPr>
              <w:pStyle w:val="Estilo1"/>
              <w:jc w:val="center"/>
            </w:pPr>
            <w:r>
              <w:t>D</w:t>
            </w:r>
          </w:p>
        </w:tc>
        <w:tc>
          <w:tcPr>
            <w:tcW w:w="2123" w:type="dxa"/>
          </w:tcPr>
          <w:p w14:paraId="06894F11" w14:textId="6002EDE2" w:rsidR="00D20483" w:rsidRDefault="00D20483" w:rsidP="00D20483">
            <w:pPr>
              <w:pStyle w:val="Estilo1"/>
              <w:jc w:val="center"/>
            </w:pPr>
            <w:r>
              <w:t>3</w:t>
            </w:r>
          </w:p>
        </w:tc>
        <w:tc>
          <w:tcPr>
            <w:tcW w:w="2124" w:type="dxa"/>
          </w:tcPr>
          <w:p w14:paraId="5CAB01DC" w14:textId="77777777" w:rsidR="00D20483" w:rsidRDefault="00D20483" w:rsidP="00D20483">
            <w:pPr>
              <w:pStyle w:val="Estilo1"/>
              <w:jc w:val="center"/>
            </w:pPr>
            <w:r>
              <w:t>4</w:t>
            </w:r>
          </w:p>
        </w:tc>
      </w:tr>
      <w:tr w:rsidR="00D20483" w14:paraId="6F6A4B9D" w14:textId="77777777" w:rsidTr="00AA23BF">
        <w:trPr>
          <w:jc w:val="center"/>
        </w:trPr>
        <w:tc>
          <w:tcPr>
            <w:tcW w:w="2123" w:type="dxa"/>
          </w:tcPr>
          <w:p w14:paraId="0CA154CE" w14:textId="10228336" w:rsidR="00D20483" w:rsidRDefault="00D20483" w:rsidP="00D20483">
            <w:pPr>
              <w:pStyle w:val="Estilo1"/>
              <w:jc w:val="center"/>
            </w:pPr>
            <w:r>
              <w:t>E</w:t>
            </w:r>
          </w:p>
        </w:tc>
        <w:tc>
          <w:tcPr>
            <w:tcW w:w="2123" w:type="dxa"/>
          </w:tcPr>
          <w:p w14:paraId="243F0A07" w14:textId="4CD14E98" w:rsidR="00D20483" w:rsidRDefault="00D20483" w:rsidP="00D20483">
            <w:pPr>
              <w:pStyle w:val="Estilo1"/>
              <w:jc w:val="center"/>
            </w:pPr>
            <w:r>
              <w:t>4</w:t>
            </w:r>
          </w:p>
        </w:tc>
        <w:tc>
          <w:tcPr>
            <w:tcW w:w="2124" w:type="dxa"/>
          </w:tcPr>
          <w:p w14:paraId="217061F2" w14:textId="59FA5518" w:rsidR="00D20483" w:rsidRDefault="00A156FF" w:rsidP="00D20483">
            <w:pPr>
              <w:pStyle w:val="Estilo1"/>
              <w:jc w:val="center"/>
            </w:pPr>
            <w:r>
              <w:t>5</w:t>
            </w:r>
          </w:p>
        </w:tc>
      </w:tr>
      <w:tr w:rsidR="00D20483" w14:paraId="76621CB9" w14:textId="77777777" w:rsidTr="00AA23BF">
        <w:trPr>
          <w:jc w:val="center"/>
        </w:trPr>
        <w:tc>
          <w:tcPr>
            <w:tcW w:w="2123" w:type="dxa"/>
          </w:tcPr>
          <w:p w14:paraId="5BE3C9E8" w14:textId="33ADF392" w:rsidR="00D20483" w:rsidRDefault="00D20483" w:rsidP="00D20483">
            <w:pPr>
              <w:pStyle w:val="Estilo1"/>
              <w:jc w:val="center"/>
            </w:pPr>
            <w:r>
              <w:t>F</w:t>
            </w:r>
          </w:p>
        </w:tc>
        <w:tc>
          <w:tcPr>
            <w:tcW w:w="2123" w:type="dxa"/>
          </w:tcPr>
          <w:p w14:paraId="4CC5BD7F" w14:textId="4D48244A" w:rsidR="00D20483" w:rsidRDefault="00D20483" w:rsidP="00D20483">
            <w:pPr>
              <w:pStyle w:val="Estilo1"/>
              <w:jc w:val="center"/>
            </w:pPr>
            <w:r>
              <w:t>5</w:t>
            </w:r>
          </w:p>
        </w:tc>
        <w:tc>
          <w:tcPr>
            <w:tcW w:w="2124" w:type="dxa"/>
          </w:tcPr>
          <w:p w14:paraId="59038069" w14:textId="739F6C82" w:rsidR="00D20483" w:rsidRDefault="00A156FF" w:rsidP="00D20483">
            <w:pPr>
              <w:pStyle w:val="Estilo1"/>
              <w:jc w:val="center"/>
            </w:pPr>
            <w:r>
              <w:t>3</w:t>
            </w:r>
          </w:p>
        </w:tc>
      </w:tr>
    </w:tbl>
    <w:p w14:paraId="15E2EF12" w14:textId="77777777" w:rsidR="00AA23BF" w:rsidRDefault="00AA23BF" w:rsidP="00AA23BF">
      <w:pPr>
        <w:pStyle w:val="Textoindependiente"/>
        <w:rPr>
          <w:b/>
          <w:sz w:val="34"/>
        </w:rPr>
      </w:pPr>
      <w:r>
        <w:rPr>
          <w:b/>
          <w:sz w:val="34"/>
        </w:rPr>
        <w:t>T. R = T. F – (T. LL -1)</w:t>
      </w:r>
    </w:p>
    <w:p w14:paraId="36EDD1AF" w14:textId="462499E0" w:rsidR="00D514B2" w:rsidRPr="0097674A" w:rsidRDefault="0097674A" w:rsidP="0097674A">
      <w:pPr>
        <w:pStyle w:val="Textoindependiente"/>
        <w:rPr>
          <w:b/>
          <w:sz w:val="34"/>
        </w:rPr>
      </w:pPr>
      <w:r>
        <w:rPr>
          <w:b/>
          <w:sz w:val="34"/>
        </w:rPr>
        <w:t>T. E = T. R - 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435"/>
        <w:gridCol w:w="2000"/>
        <w:gridCol w:w="1802"/>
        <w:gridCol w:w="2207"/>
        <w:gridCol w:w="2002"/>
        <w:gridCol w:w="1993"/>
      </w:tblGrid>
      <w:tr w:rsidR="0039203C" w14:paraId="746ECD0A" w14:textId="77777777" w:rsidTr="0039203C">
        <w:tc>
          <w:tcPr>
            <w:tcW w:w="1555" w:type="dxa"/>
          </w:tcPr>
          <w:p w14:paraId="07EFE452" w14:textId="61F560E1" w:rsidR="0039203C" w:rsidRPr="0039203C" w:rsidRDefault="0039203C" w:rsidP="0039203C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PROCESO</w:t>
            </w:r>
          </w:p>
        </w:tc>
        <w:tc>
          <w:tcPr>
            <w:tcW w:w="2435" w:type="dxa"/>
          </w:tcPr>
          <w:p w14:paraId="1916DB75" w14:textId="575AE8AB" w:rsidR="0039203C" w:rsidRPr="0039203C" w:rsidRDefault="00AA23BF" w:rsidP="0039203C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LL</w:t>
            </w:r>
          </w:p>
        </w:tc>
        <w:tc>
          <w:tcPr>
            <w:tcW w:w="2000" w:type="dxa"/>
          </w:tcPr>
          <w:p w14:paraId="1CEDDDCA" w14:textId="7B8429E1" w:rsidR="0039203C" w:rsidRPr="0039203C" w:rsidRDefault="00AA23BF" w:rsidP="0039203C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802" w:type="dxa"/>
          </w:tcPr>
          <w:p w14:paraId="6C625064" w14:textId="6DE29F21" w:rsidR="0039203C" w:rsidRPr="0039203C" w:rsidRDefault="0039203C" w:rsidP="0039203C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T. COMIENZO</w:t>
            </w:r>
          </w:p>
        </w:tc>
        <w:tc>
          <w:tcPr>
            <w:tcW w:w="2207" w:type="dxa"/>
          </w:tcPr>
          <w:p w14:paraId="12B30D82" w14:textId="1AE2DB1E" w:rsidR="0039203C" w:rsidRPr="0039203C" w:rsidRDefault="00AA23BF" w:rsidP="0039203C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F</w:t>
            </w:r>
          </w:p>
        </w:tc>
        <w:tc>
          <w:tcPr>
            <w:tcW w:w="2002" w:type="dxa"/>
          </w:tcPr>
          <w:p w14:paraId="7A19ED65" w14:textId="7CAFB93B" w:rsidR="0039203C" w:rsidRPr="0039203C" w:rsidRDefault="00AA23BF" w:rsidP="0039203C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R</w:t>
            </w:r>
          </w:p>
        </w:tc>
        <w:tc>
          <w:tcPr>
            <w:tcW w:w="1993" w:type="dxa"/>
          </w:tcPr>
          <w:p w14:paraId="4FB52C3C" w14:textId="5D9E0488" w:rsidR="0039203C" w:rsidRPr="0039203C" w:rsidRDefault="0039203C" w:rsidP="0039203C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T. ESPERA</w:t>
            </w:r>
          </w:p>
        </w:tc>
      </w:tr>
      <w:tr w:rsidR="00350BA8" w14:paraId="1134E80A" w14:textId="77777777" w:rsidTr="0039203C">
        <w:tc>
          <w:tcPr>
            <w:tcW w:w="1555" w:type="dxa"/>
          </w:tcPr>
          <w:p w14:paraId="59BCF144" w14:textId="77777777" w:rsidR="00350BA8" w:rsidRDefault="00350BA8" w:rsidP="00350BA8">
            <w:pPr>
              <w:pStyle w:val="Estilo1"/>
              <w:jc w:val="center"/>
            </w:pPr>
            <w:r>
              <w:t>A</w:t>
            </w:r>
          </w:p>
        </w:tc>
        <w:tc>
          <w:tcPr>
            <w:tcW w:w="2435" w:type="dxa"/>
          </w:tcPr>
          <w:p w14:paraId="4080A8A0" w14:textId="1F626C9D" w:rsidR="00350BA8" w:rsidRDefault="00350BA8" w:rsidP="00350BA8">
            <w:pPr>
              <w:pStyle w:val="Estilo1"/>
              <w:jc w:val="center"/>
            </w:pPr>
            <w:r>
              <w:t>0</w:t>
            </w:r>
          </w:p>
        </w:tc>
        <w:tc>
          <w:tcPr>
            <w:tcW w:w="2000" w:type="dxa"/>
          </w:tcPr>
          <w:p w14:paraId="22D1E3AF" w14:textId="72E1D3C7" w:rsidR="00350BA8" w:rsidRDefault="00350BA8" w:rsidP="00350BA8">
            <w:pPr>
              <w:pStyle w:val="Estilo1"/>
              <w:jc w:val="center"/>
            </w:pPr>
            <w:r>
              <w:t>5</w:t>
            </w:r>
          </w:p>
        </w:tc>
        <w:tc>
          <w:tcPr>
            <w:tcW w:w="1802" w:type="dxa"/>
          </w:tcPr>
          <w:p w14:paraId="69187714" w14:textId="2484E494" w:rsidR="00350BA8" w:rsidRDefault="00350BA8" w:rsidP="00350BA8">
            <w:pPr>
              <w:pStyle w:val="Estilo1"/>
              <w:jc w:val="center"/>
            </w:pPr>
            <w:r>
              <w:t>0</w:t>
            </w:r>
          </w:p>
        </w:tc>
        <w:tc>
          <w:tcPr>
            <w:tcW w:w="2207" w:type="dxa"/>
          </w:tcPr>
          <w:p w14:paraId="6A9D378B" w14:textId="1941BB9D" w:rsidR="00350BA8" w:rsidRDefault="00350BA8" w:rsidP="00350BA8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02" w:type="dxa"/>
          </w:tcPr>
          <w:p w14:paraId="2C68C450" w14:textId="09C73235" w:rsidR="00350BA8" w:rsidRDefault="00350BA8" w:rsidP="00350BA8">
            <w:pPr>
              <w:pStyle w:val="Estilo1"/>
              <w:jc w:val="center"/>
            </w:pPr>
            <w:r>
              <w:t>4 – (0 - 1) = 5</w:t>
            </w:r>
          </w:p>
        </w:tc>
        <w:tc>
          <w:tcPr>
            <w:tcW w:w="1993" w:type="dxa"/>
          </w:tcPr>
          <w:p w14:paraId="4A3FEB5B" w14:textId="39DDC943" w:rsidR="00350BA8" w:rsidRDefault="00350BA8" w:rsidP="00350BA8">
            <w:pPr>
              <w:pStyle w:val="Estilo1"/>
              <w:jc w:val="center"/>
            </w:pPr>
            <w:r>
              <w:t>5 – 5 = 0</w:t>
            </w:r>
          </w:p>
        </w:tc>
      </w:tr>
      <w:tr w:rsidR="00350BA8" w14:paraId="11928B53" w14:textId="77777777" w:rsidTr="0039203C">
        <w:tc>
          <w:tcPr>
            <w:tcW w:w="1555" w:type="dxa"/>
          </w:tcPr>
          <w:p w14:paraId="35B68347" w14:textId="77777777" w:rsidR="00350BA8" w:rsidRDefault="00350BA8" w:rsidP="00350BA8">
            <w:pPr>
              <w:pStyle w:val="Estilo1"/>
              <w:jc w:val="center"/>
            </w:pPr>
            <w:r>
              <w:t>B</w:t>
            </w:r>
          </w:p>
        </w:tc>
        <w:tc>
          <w:tcPr>
            <w:tcW w:w="2435" w:type="dxa"/>
          </w:tcPr>
          <w:p w14:paraId="35D704C0" w14:textId="1DED7504" w:rsidR="00350BA8" w:rsidRDefault="00350BA8" w:rsidP="00350BA8">
            <w:pPr>
              <w:pStyle w:val="Estilo1"/>
              <w:jc w:val="center"/>
            </w:pPr>
            <w:r>
              <w:t>1</w:t>
            </w:r>
          </w:p>
        </w:tc>
        <w:tc>
          <w:tcPr>
            <w:tcW w:w="2000" w:type="dxa"/>
          </w:tcPr>
          <w:p w14:paraId="14DDF7F2" w14:textId="5C865F92" w:rsidR="00350BA8" w:rsidRDefault="00350BA8" w:rsidP="00350BA8">
            <w:pPr>
              <w:pStyle w:val="Estilo1"/>
              <w:jc w:val="center"/>
            </w:pPr>
            <w:r>
              <w:t>4</w:t>
            </w:r>
          </w:p>
        </w:tc>
        <w:tc>
          <w:tcPr>
            <w:tcW w:w="1802" w:type="dxa"/>
          </w:tcPr>
          <w:p w14:paraId="227DA940" w14:textId="0C7ED70D" w:rsidR="00350BA8" w:rsidRDefault="00350BA8" w:rsidP="00350BA8">
            <w:pPr>
              <w:pStyle w:val="Estilo1"/>
              <w:jc w:val="center"/>
            </w:pPr>
            <w:r>
              <w:t>5</w:t>
            </w:r>
          </w:p>
        </w:tc>
        <w:tc>
          <w:tcPr>
            <w:tcW w:w="2207" w:type="dxa"/>
          </w:tcPr>
          <w:p w14:paraId="49D2C7C7" w14:textId="790CBAAD" w:rsidR="00350BA8" w:rsidRDefault="00350BA8" w:rsidP="00350BA8">
            <w:pPr>
              <w:pStyle w:val="Estilo1"/>
              <w:jc w:val="center"/>
            </w:pPr>
            <w:r>
              <w:t>8</w:t>
            </w:r>
          </w:p>
        </w:tc>
        <w:tc>
          <w:tcPr>
            <w:tcW w:w="2002" w:type="dxa"/>
          </w:tcPr>
          <w:p w14:paraId="3646FABB" w14:textId="78627E73" w:rsidR="00350BA8" w:rsidRDefault="00350BA8" w:rsidP="00350BA8">
            <w:pPr>
              <w:pStyle w:val="Estilo1"/>
              <w:jc w:val="center"/>
            </w:pPr>
            <w:r>
              <w:t>8 - (1 - 1) = 8</w:t>
            </w:r>
          </w:p>
        </w:tc>
        <w:tc>
          <w:tcPr>
            <w:tcW w:w="1993" w:type="dxa"/>
          </w:tcPr>
          <w:p w14:paraId="5C0D9ED0" w14:textId="7599E880" w:rsidR="00350BA8" w:rsidRDefault="00350BA8" w:rsidP="00350BA8">
            <w:pPr>
              <w:pStyle w:val="Estilo1"/>
              <w:jc w:val="center"/>
            </w:pPr>
            <w:r>
              <w:t>8 – 4 = 4</w:t>
            </w:r>
          </w:p>
        </w:tc>
      </w:tr>
      <w:tr w:rsidR="00350BA8" w14:paraId="60249E13" w14:textId="77777777" w:rsidTr="0039203C">
        <w:tc>
          <w:tcPr>
            <w:tcW w:w="1555" w:type="dxa"/>
          </w:tcPr>
          <w:p w14:paraId="3DF7A8FF" w14:textId="77777777" w:rsidR="00350BA8" w:rsidRDefault="00350BA8" w:rsidP="00350BA8">
            <w:pPr>
              <w:pStyle w:val="Estilo1"/>
              <w:jc w:val="center"/>
            </w:pPr>
            <w:r>
              <w:t>C</w:t>
            </w:r>
          </w:p>
        </w:tc>
        <w:tc>
          <w:tcPr>
            <w:tcW w:w="2435" w:type="dxa"/>
          </w:tcPr>
          <w:p w14:paraId="611B212A" w14:textId="39AED3D9" w:rsidR="00350BA8" w:rsidRDefault="00350BA8" w:rsidP="00350BA8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00" w:type="dxa"/>
          </w:tcPr>
          <w:p w14:paraId="68D442FD" w14:textId="2A0D3BA2" w:rsidR="00350BA8" w:rsidRDefault="00350BA8" w:rsidP="00350BA8">
            <w:pPr>
              <w:pStyle w:val="Estilo1"/>
              <w:jc w:val="center"/>
            </w:pPr>
            <w:r>
              <w:t>1</w:t>
            </w:r>
          </w:p>
        </w:tc>
        <w:tc>
          <w:tcPr>
            <w:tcW w:w="1802" w:type="dxa"/>
          </w:tcPr>
          <w:p w14:paraId="321AD1FB" w14:textId="2C7977E7" w:rsidR="00350BA8" w:rsidRDefault="00350BA8" w:rsidP="00350BA8">
            <w:pPr>
              <w:pStyle w:val="Estilo1"/>
              <w:jc w:val="center"/>
            </w:pPr>
            <w:r>
              <w:t>9</w:t>
            </w:r>
          </w:p>
        </w:tc>
        <w:tc>
          <w:tcPr>
            <w:tcW w:w="2207" w:type="dxa"/>
          </w:tcPr>
          <w:p w14:paraId="49F65D81" w14:textId="4AF9A711" w:rsidR="00350BA8" w:rsidRDefault="00350BA8" w:rsidP="00350BA8">
            <w:pPr>
              <w:pStyle w:val="Estilo1"/>
              <w:jc w:val="center"/>
            </w:pPr>
            <w:r>
              <w:t>9</w:t>
            </w:r>
          </w:p>
        </w:tc>
        <w:tc>
          <w:tcPr>
            <w:tcW w:w="2002" w:type="dxa"/>
          </w:tcPr>
          <w:p w14:paraId="0B6DF71B" w14:textId="668B2252" w:rsidR="00350BA8" w:rsidRDefault="00350BA8" w:rsidP="00350BA8">
            <w:pPr>
              <w:pStyle w:val="Estilo1"/>
              <w:jc w:val="center"/>
            </w:pPr>
            <w:r>
              <w:t>9 - (2 - 1) = 8</w:t>
            </w:r>
          </w:p>
        </w:tc>
        <w:tc>
          <w:tcPr>
            <w:tcW w:w="1993" w:type="dxa"/>
          </w:tcPr>
          <w:p w14:paraId="14AD871A" w14:textId="02B09A41" w:rsidR="00350BA8" w:rsidRDefault="00350BA8" w:rsidP="00350BA8">
            <w:pPr>
              <w:pStyle w:val="Estilo1"/>
              <w:jc w:val="center"/>
            </w:pPr>
            <w:r>
              <w:t>8 – 1 = 7</w:t>
            </w:r>
          </w:p>
        </w:tc>
      </w:tr>
      <w:tr w:rsidR="00350BA8" w14:paraId="24A163AB" w14:textId="77777777" w:rsidTr="0039203C">
        <w:tc>
          <w:tcPr>
            <w:tcW w:w="1555" w:type="dxa"/>
          </w:tcPr>
          <w:p w14:paraId="77D1307E" w14:textId="77777777" w:rsidR="00350BA8" w:rsidRDefault="00350BA8" w:rsidP="00350BA8">
            <w:pPr>
              <w:pStyle w:val="Estilo1"/>
              <w:jc w:val="center"/>
            </w:pPr>
            <w:r>
              <w:t>D</w:t>
            </w:r>
          </w:p>
        </w:tc>
        <w:tc>
          <w:tcPr>
            <w:tcW w:w="2435" w:type="dxa"/>
          </w:tcPr>
          <w:p w14:paraId="2F3E39B3" w14:textId="03020AEC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2000" w:type="dxa"/>
          </w:tcPr>
          <w:p w14:paraId="01385F79" w14:textId="58B5764A" w:rsidR="00350BA8" w:rsidRDefault="00350BA8" w:rsidP="00350BA8">
            <w:pPr>
              <w:pStyle w:val="Estilo1"/>
              <w:jc w:val="center"/>
            </w:pPr>
            <w:r>
              <w:t>4</w:t>
            </w:r>
          </w:p>
        </w:tc>
        <w:tc>
          <w:tcPr>
            <w:tcW w:w="1802" w:type="dxa"/>
          </w:tcPr>
          <w:p w14:paraId="6AB35775" w14:textId="4C1A69C2" w:rsidR="00350BA8" w:rsidRDefault="00350BA8" w:rsidP="00350BA8">
            <w:pPr>
              <w:pStyle w:val="Estilo1"/>
              <w:jc w:val="center"/>
            </w:pPr>
            <w:r>
              <w:t>10</w:t>
            </w:r>
          </w:p>
        </w:tc>
        <w:tc>
          <w:tcPr>
            <w:tcW w:w="2207" w:type="dxa"/>
          </w:tcPr>
          <w:p w14:paraId="7D2F0DAD" w14:textId="2C580F85" w:rsidR="00350BA8" w:rsidRDefault="00350BA8" w:rsidP="00350BA8">
            <w:pPr>
              <w:pStyle w:val="Estilo1"/>
              <w:jc w:val="center"/>
            </w:pPr>
            <w:r>
              <w:t>13</w:t>
            </w:r>
          </w:p>
        </w:tc>
        <w:tc>
          <w:tcPr>
            <w:tcW w:w="2002" w:type="dxa"/>
          </w:tcPr>
          <w:p w14:paraId="112C99EA" w14:textId="49583C34" w:rsidR="00350BA8" w:rsidRDefault="00350BA8" w:rsidP="00350BA8">
            <w:pPr>
              <w:pStyle w:val="Estilo1"/>
              <w:jc w:val="center"/>
            </w:pPr>
            <w:r>
              <w:t>13 - (3 - 1) = 11</w:t>
            </w:r>
          </w:p>
        </w:tc>
        <w:tc>
          <w:tcPr>
            <w:tcW w:w="1993" w:type="dxa"/>
          </w:tcPr>
          <w:p w14:paraId="7719676B" w14:textId="590A7D64" w:rsidR="00350BA8" w:rsidRDefault="00350BA8" w:rsidP="00350BA8">
            <w:pPr>
              <w:pStyle w:val="Estilo1"/>
              <w:jc w:val="center"/>
            </w:pPr>
            <w:r>
              <w:t>11 – 4 = 7</w:t>
            </w:r>
          </w:p>
        </w:tc>
      </w:tr>
      <w:tr w:rsidR="00350BA8" w14:paraId="0B945E3A" w14:textId="77777777" w:rsidTr="0039203C">
        <w:tc>
          <w:tcPr>
            <w:tcW w:w="1555" w:type="dxa"/>
          </w:tcPr>
          <w:p w14:paraId="5E794AE5" w14:textId="77777777" w:rsidR="00350BA8" w:rsidRDefault="00350BA8" w:rsidP="00350BA8">
            <w:pPr>
              <w:pStyle w:val="Estilo1"/>
              <w:jc w:val="center"/>
            </w:pPr>
            <w:r>
              <w:t>E</w:t>
            </w:r>
          </w:p>
        </w:tc>
        <w:tc>
          <w:tcPr>
            <w:tcW w:w="2435" w:type="dxa"/>
          </w:tcPr>
          <w:p w14:paraId="6E3B20BC" w14:textId="0069A01C" w:rsidR="00350BA8" w:rsidRDefault="00350BA8" w:rsidP="00350BA8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00" w:type="dxa"/>
          </w:tcPr>
          <w:p w14:paraId="6D63BB90" w14:textId="4487D6D0" w:rsidR="00350BA8" w:rsidRDefault="00350BA8" w:rsidP="00350BA8">
            <w:pPr>
              <w:pStyle w:val="Estilo1"/>
              <w:jc w:val="center"/>
            </w:pPr>
            <w:r>
              <w:t>5</w:t>
            </w:r>
          </w:p>
        </w:tc>
        <w:tc>
          <w:tcPr>
            <w:tcW w:w="1802" w:type="dxa"/>
          </w:tcPr>
          <w:p w14:paraId="261F797A" w14:textId="027951C1" w:rsidR="00350BA8" w:rsidRDefault="00350BA8" w:rsidP="00350BA8">
            <w:pPr>
              <w:pStyle w:val="Estilo1"/>
              <w:jc w:val="center"/>
            </w:pPr>
            <w:r>
              <w:t>14</w:t>
            </w:r>
          </w:p>
        </w:tc>
        <w:tc>
          <w:tcPr>
            <w:tcW w:w="2207" w:type="dxa"/>
          </w:tcPr>
          <w:p w14:paraId="20840208" w14:textId="03420639" w:rsidR="00350BA8" w:rsidRDefault="00350BA8" w:rsidP="00350BA8">
            <w:pPr>
              <w:pStyle w:val="Estilo1"/>
              <w:jc w:val="center"/>
            </w:pPr>
            <w:r>
              <w:t>18</w:t>
            </w:r>
          </w:p>
        </w:tc>
        <w:tc>
          <w:tcPr>
            <w:tcW w:w="2002" w:type="dxa"/>
          </w:tcPr>
          <w:p w14:paraId="034EB60A" w14:textId="16F57986" w:rsidR="00350BA8" w:rsidRDefault="00350BA8" w:rsidP="00350BA8">
            <w:pPr>
              <w:pStyle w:val="Estilo1"/>
              <w:jc w:val="center"/>
            </w:pPr>
            <w:r>
              <w:t>18 -  (4 - 1) = 15</w:t>
            </w:r>
          </w:p>
        </w:tc>
        <w:tc>
          <w:tcPr>
            <w:tcW w:w="1993" w:type="dxa"/>
          </w:tcPr>
          <w:p w14:paraId="7DAA5BE5" w14:textId="6243D8B9" w:rsidR="00350BA8" w:rsidRDefault="00350BA8" w:rsidP="00350BA8">
            <w:pPr>
              <w:pStyle w:val="Estilo1"/>
              <w:jc w:val="center"/>
            </w:pPr>
            <w:r>
              <w:t>15 – 5 = 10</w:t>
            </w:r>
          </w:p>
        </w:tc>
      </w:tr>
      <w:tr w:rsidR="00350BA8" w14:paraId="77D08788" w14:textId="77777777" w:rsidTr="0039203C">
        <w:tc>
          <w:tcPr>
            <w:tcW w:w="1555" w:type="dxa"/>
          </w:tcPr>
          <w:p w14:paraId="7C13B29F" w14:textId="15EC5D40" w:rsidR="00350BA8" w:rsidRDefault="00350BA8" w:rsidP="00350BA8">
            <w:pPr>
              <w:pStyle w:val="Estilo1"/>
              <w:jc w:val="center"/>
            </w:pPr>
            <w:r>
              <w:t>F</w:t>
            </w:r>
          </w:p>
        </w:tc>
        <w:tc>
          <w:tcPr>
            <w:tcW w:w="2435" w:type="dxa"/>
          </w:tcPr>
          <w:p w14:paraId="1AB86949" w14:textId="6F2FF144" w:rsidR="00350BA8" w:rsidRDefault="00350BA8" w:rsidP="00350BA8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00" w:type="dxa"/>
          </w:tcPr>
          <w:p w14:paraId="2FABE22C" w14:textId="2A48D2EA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1802" w:type="dxa"/>
          </w:tcPr>
          <w:p w14:paraId="701084DA" w14:textId="5FDE1B9F" w:rsidR="00350BA8" w:rsidRDefault="00350BA8" w:rsidP="00350BA8">
            <w:pPr>
              <w:pStyle w:val="Estilo1"/>
              <w:jc w:val="center"/>
            </w:pPr>
            <w:r>
              <w:t>19</w:t>
            </w:r>
          </w:p>
        </w:tc>
        <w:tc>
          <w:tcPr>
            <w:tcW w:w="2207" w:type="dxa"/>
          </w:tcPr>
          <w:p w14:paraId="44C59B5A" w14:textId="66D69866" w:rsidR="00350BA8" w:rsidRDefault="00350BA8" w:rsidP="00350BA8">
            <w:pPr>
              <w:pStyle w:val="Estilo1"/>
              <w:jc w:val="center"/>
            </w:pPr>
            <w:r>
              <w:t>21</w:t>
            </w:r>
          </w:p>
        </w:tc>
        <w:tc>
          <w:tcPr>
            <w:tcW w:w="2002" w:type="dxa"/>
          </w:tcPr>
          <w:p w14:paraId="6BE5A4C8" w14:textId="51A161A3" w:rsidR="00350BA8" w:rsidRDefault="00350BA8" w:rsidP="00350BA8">
            <w:pPr>
              <w:pStyle w:val="Estilo1"/>
              <w:jc w:val="center"/>
            </w:pPr>
            <w:r>
              <w:t>21 - (5 - 1) = 17</w:t>
            </w:r>
          </w:p>
        </w:tc>
        <w:tc>
          <w:tcPr>
            <w:tcW w:w="1993" w:type="dxa"/>
          </w:tcPr>
          <w:p w14:paraId="63EF8BBC" w14:textId="372B893A" w:rsidR="00350BA8" w:rsidRDefault="00350BA8" w:rsidP="00350BA8">
            <w:pPr>
              <w:pStyle w:val="Estilo1"/>
              <w:jc w:val="center"/>
            </w:pPr>
            <w:r>
              <w:t>17 – 3 = 14</w:t>
            </w:r>
          </w:p>
        </w:tc>
      </w:tr>
    </w:tbl>
    <w:p w14:paraId="7C87FC88" w14:textId="798762FA" w:rsidR="00D514B2" w:rsidRDefault="00D514B2" w:rsidP="002916D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5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444C39" w14:paraId="3017B821" w14:textId="77777777" w:rsidTr="00350BA8">
        <w:tc>
          <w:tcPr>
            <w:tcW w:w="365" w:type="dxa"/>
          </w:tcPr>
          <w:p w14:paraId="747F7E45" w14:textId="77777777" w:rsidR="00444C39" w:rsidRDefault="00444C39" w:rsidP="00444C39">
            <w:pPr>
              <w:pStyle w:val="Estilo1"/>
            </w:pPr>
          </w:p>
        </w:tc>
        <w:tc>
          <w:tcPr>
            <w:tcW w:w="341" w:type="dxa"/>
          </w:tcPr>
          <w:p w14:paraId="5A1C25E2" w14:textId="52D05488" w:rsidR="00444C39" w:rsidRDefault="00444C39" w:rsidP="00444C39">
            <w:pPr>
              <w:pStyle w:val="Estilo1"/>
            </w:pPr>
            <w:r>
              <w:t>0</w:t>
            </w:r>
          </w:p>
        </w:tc>
        <w:tc>
          <w:tcPr>
            <w:tcW w:w="341" w:type="dxa"/>
          </w:tcPr>
          <w:p w14:paraId="04E64305" w14:textId="3ED3DAAB" w:rsidR="00444C39" w:rsidRDefault="00444C39" w:rsidP="00444C39">
            <w:pPr>
              <w:pStyle w:val="Estilo1"/>
            </w:pPr>
            <w:r>
              <w:t>1</w:t>
            </w:r>
          </w:p>
        </w:tc>
        <w:tc>
          <w:tcPr>
            <w:tcW w:w="341" w:type="dxa"/>
          </w:tcPr>
          <w:p w14:paraId="10A5CA38" w14:textId="60789E8C" w:rsidR="00444C39" w:rsidRDefault="00444C39" w:rsidP="00444C39">
            <w:pPr>
              <w:pStyle w:val="Estilo1"/>
            </w:pPr>
            <w:r>
              <w:t>2</w:t>
            </w:r>
          </w:p>
        </w:tc>
        <w:tc>
          <w:tcPr>
            <w:tcW w:w="341" w:type="dxa"/>
          </w:tcPr>
          <w:p w14:paraId="434B910C" w14:textId="0E674531" w:rsidR="00444C39" w:rsidRDefault="00444C39" w:rsidP="00444C39">
            <w:pPr>
              <w:pStyle w:val="Estilo1"/>
            </w:pPr>
            <w:r>
              <w:t>3</w:t>
            </w:r>
          </w:p>
        </w:tc>
        <w:tc>
          <w:tcPr>
            <w:tcW w:w="341" w:type="dxa"/>
          </w:tcPr>
          <w:p w14:paraId="450856DF" w14:textId="2AD62498" w:rsidR="00444C39" w:rsidRDefault="00444C39" w:rsidP="00444C39">
            <w:pPr>
              <w:pStyle w:val="Estilo1"/>
            </w:pPr>
            <w:r>
              <w:t>4</w:t>
            </w:r>
          </w:p>
        </w:tc>
        <w:tc>
          <w:tcPr>
            <w:tcW w:w="341" w:type="dxa"/>
          </w:tcPr>
          <w:p w14:paraId="6BF976DC" w14:textId="7446B31B" w:rsidR="00444C39" w:rsidRDefault="00444C39" w:rsidP="00444C39">
            <w:pPr>
              <w:pStyle w:val="Estilo1"/>
            </w:pPr>
            <w:r>
              <w:t>5</w:t>
            </w:r>
          </w:p>
        </w:tc>
        <w:tc>
          <w:tcPr>
            <w:tcW w:w="341" w:type="dxa"/>
          </w:tcPr>
          <w:p w14:paraId="5C51CB8F" w14:textId="5752157C" w:rsidR="00444C39" w:rsidRDefault="00444C39" w:rsidP="00444C39">
            <w:pPr>
              <w:pStyle w:val="Estilo1"/>
            </w:pPr>
            <w:r>
              <w:t>6</w:t>
            </w:r>
          </w:p>
        </w:tc>
        <w:tc>
          <w:tcPr>
            <w:tcW w:w="341" w:type="dxa"/>
          </w:tcPr>
          <w:p w14:paraId="48FB0DAE" w14:textId="030F077F" w:rsidR="00444C39" w:rsidRDefault="00444C39" w:rsidP="00444C39">
            <w:pPr>
              <w:pStyle w:val="Estilo1"/>
            </w:pPr>
            <w:r>
              <w:t>7</w:t>
            </w:r>
          </w:p>
        </w:tc>
        <w:tc>
          <w:tcPr>
            <w:tcW w:w="341" w:type="dxa"/>
          </w:tcPr>
          <w:p w14:paraId="6248B928" w14:textId="729F579E" w:rsidR="00444C39" w:rsidRDefault="00444C39" w:rsidP="00444C39">
            <w:pPr>
              <w:pStyle w:val="Estilo1"/>
            </w:pPr>
            <w:r>
              <w:t>8</w:t>
            </w:r>
          </w:p>
        </w:tc>
        <w:tc>
          <w:tcPr>
            <w:tcW w:w="356" w:type="dxa"/>
          </w:tcPr>
          <w:p w14:paraId="1AF4116B" w14:textId="65F1495A" w:rsidR="00444C39" w:rsidRDefault="00444C39" w:rsidP="00444C39">
            <w:pPr>
              <w:pStyle w:val="Estilo1"/>
            </w:pPr>
            <w:r>
              <w:t>9</w:t>
            </w:r>
          </w:p>
        </w:tc>
        <w:tc>
          <w:tcPr>
            <w:tcW w:w="446" w:type="dxa"/>
          </w:tcPr>
          <w:p w14:paraId="204D0034" w14:textId="7497E353" w:rsidR="00444C39" w:rsidRDefault="00444C39" w:rsidP="00444C39">
            <w:pPr>
              <w:pStyle w:val="Estilo1"/>
            </w:pPr>
            <w:r>
              <w:t>10</w:t>
            </w:r>
          </w:p>
        </w:tc>
        <w:tc>
          <w:tcPr>
            <w:tcW w:w="446" w:type="dxa"/>
          </w:tcPr>
          <w:p w14:paraId="450D858F" w14:textId="01F8DAFF" w:rsidR="00444C39" w:rsidRDefault="00444C39" w:rsidP="00444C39">
            <w:pPr>
              <w:pStyle w:val="Estilo1"/>
            </w:pPr>
            <w:r>
              <w:t>11</w:t>
            </w:r>
          </w:p>
        </w:tc>
        <w:tc>
          <w:tcPr>
            <w:tcW w:w="446" w:type="dxa"/>
          </w:tcPr>
          <w:p w14:paraId="32C9A168" w14:textId="42F61538" w:rsidR="00444C39" w:rsidRDefault="00444C39" w:rsidP="00444C39">
            <w:pPr>
              <w:pStyle w:val="Estilo1"/>
            </w:pPr>
            <w:r>
              <w:t>12</w:t>
            </w:r>
          </w:p>
        </w:tc>
        <w:tc>
          <w:tcPr>
            <w:tcW w:w="446" w:type="dxa"/>
          </w:tcPr>
          <w:p w14:paraId="7C41E02E" w14:textId="7598E21B" w:rsidR="00444C39" w:rsidRDefault="00444C39" w:rsidP="00444C39">
            <w:pPr>
              <w:pStyle w:val="Estilo1"/>
            </w:pPr>
            <w:r>
              <w:t>13</w:t>
            </w:r>
          </w:p>
        </w:tc>
        <w:tc>
          <w:tcPr>
            <w:tcW w:w="446" w:type="dxa"/>
          </w:tcPr>
          <w:p w14:paraId="064236E8" w14:textId="052711B6" w:rsidR="00444C39" w:rsidRDefault="00444C39" w:rsidP="00444C39">
            <w:pPr>
              <w:pStyle w:val="Estilo1"/>
            </w:pPr>
            <w:r>
              <w:t>14</w:t>
            </w:r>
          </w:p>
        </w:tc>
        <w:tc>
          <w:tcPr>
            <w:tcW w:w="446" w:type="dxa"/>
          </w:tcPr>
          <w:p w14:paraId="35410EDD" w14:textId="46DF15CF" w:rsidR="00444C39" w:rsidRDefault="00444C39" w:rsidP="00444C39">
            <w:pPr>
              <w:pStyle w:val="Estilo1"/>
            </w:pPr>
            <w:r>
              <w:t>15</w:t>
            </w:r>
          </w:p>
        </w:tc>
        <w:tc>
          <w:tcPr>
            <w:tcW w:w="446" w:type="dxa"/>
          </w:tcPr>
          <w:p w14:paraId="1BE4110D" w14:textId="775483DB" w:rsidR="00444C39" w:rsidRDefault="00444C39" w:rsidP="00444C39">
            <w:pPr>
              <w:pStyle w:val="Estilo1"/>
            </w:pPr>
            <w:r>
              <w:t>16</w:t>
            </w:r>
          </w:p>
        </w:tc>
        <w:tc>
          <w:tcPr>
            <w:tcW w:w="446" w:type="dxa"/>
          </w:tcPr>
          <w:p w14:paraId="176ECE42" w14:textId="00536AB7" w:rsidR="00444C39" w:rsidRDefault="00444C39" w:rsidP="00444C39">
            <w:pPr>
              <w:pStyle w:val="Estilo1"/>
            </w:pPr>
            <w:r>
              <w:t>17</w:t>
            </w:r>
          </w:p>
        </w:tc>
        <w:tc>
          <w:tcPr>
            <w:tcW w:w="446" w:type="dxa"/>
          </w:tcPr>
          <w:p w14:paraId="10EB65BD" w14:textId="1B318F3A" w:rsidR="00444C39" w:rsidRDefault="00444C39" w:rsidP="00444C39">
            <w:pPr>
              <w:pStyle w:val="Estilo1"/>
            </w:pPr>
            <w:r>
              <w:t>18</w:t>
            </w:r>
          </w:p>
        </w:tc>
        <w:tc>
          <w:tcPr>
            <w:tcW w:w="446" w:type="dxa"/>
          </w:tcPr>
          <w:p w14:paraId="31AABA22" w14:textId="57506602" w:rsidR="00444C39" w:rsidRDefault="00444C39" w:rsidP="00444C39">
            <w:pPr>
              <w:pStyle w:val="Estilo1"/>
            </w:pPr>
            <w:r>
              <w:t>19</w:t>
            </w:r>
          </w:p>
        </w:tc>
        <w:tc>
          <w:tcPr>
            <w:tcW w:w="446" w:type="dxa"/>
          </w:tcPr>
          <w:p w14:paraId="7DB38636" w14:textId="42663CF5" w:rsidR="00444C39" w:rsidRDefault="00444C39" w:rsidP="00444C39">
            <w:pPr>
              <w:pStyle w:val="Estilo1"/>
            </w:pPr>
            <w:r>
              <w:t>20</w:t>
            </w:r>
          </w:p>
        </w:tc>
        <w:tc>
          <w:tcPr>
            <w:tcW w:w="446" w:type="dxa"/>
          </w:tcPr>
          <w:p w14:paraId="6B30B9FB" w14:textId="673D61DC" w:rsidR="00444C39" w:rsidRDefault="00444C39" w:rsidP="00444C39">
            <w:pPr>
              <w:pStyle w:val="Estilo1"/>
            </w:pPr>
            <w:r>
              <w:t>21</w:t>
            </w:r>
          </w:p>
        </w:tc>
        <w:tc>
          <w:tcPr>
            <w:tcW w:w="446" w:type="dxa"/>
          </w:tcPr>
          <w:p w14:paraId="475BAF78" w14:textId="38E0337A" w:rsidR="00444C39" w:rsidRDefault="00444C39" w:rsidP="00444C39">
            <w:pPr>
              <w:pStyle w:val="Estilo1"/>
            </w:pPr>
            <w:r>
              <w:t>22</w:t>
            </w:r>
          </w:p>
        </w:tc>
        <w:tc>
          <w:tcPr>
            <w:tcW w:w="446" w:type="dxa"/>
          </w:tcPr>
          <w:p w14:paraId="23676DFB" w14:textId="0C23A125" w:rsidR="00444C39" w:rsidRDefault="00444C39" w:rsidP="00444C39">
            <w:pPr>
              <w:pStyle w:val="Estilo1"/>
            </w:pPr>
            <w:r>
              <w:t>23</w:t>
            </w:r>
          </w:p>
        </w:tc>
        <w:tc>
          <w:tcPr>
            <w:tcW w:w="440" w:type="dxa"/>
          </w:tcPr>
          <w:p w14:paraId="51F2F26D" w14:textId="4DE9C967" w:rsidR="00444C39" w:rsidRDefault="00444C39" w:rsidP="00444C39">
            <w:pPr>
              <w:pStyle w:val="Estilo1"/>
            </w:pPr>
            <w:r>
              <w:t>24</w:t>
            </w:r>
          </w:p>
        </w:tc>
        <w:tc>
          <w:tcPr>
            <w:tcW w:w="440" w:type="dxa"/>
          </w:tcPr>
          <w:p w14:paraId="704B1AEF" w14:textId="1CE060C4" w:rsidR="00444C39" w:rsidRDefault="00444C39" w:rsidP="00444C39">
            <w:pPr>
              <w:pStyle w:val="Estilo1"/>
            </w:pPr>
            <w:r>
              <w:t>25</w:t>
            </w:r>
          </w:p>
        </w:tc>
        <w:tc>
          <w:tcPr>
            <w:tcW w:w="440" w:type="dxa"/>
          </w:tcPr>
          <w:p w14:paraId="0C552CC7" w14:textId="66ED0BB4" w:rsidR="00444C39" w:rsidRDefault="00444C39" w:rsidP="00444C39">
            <w:pPr>
              <w:pStyle w:val="Estilo1"/>
            </w:pPr>
            <w:r>
              <w:t>26</w:t>
            </w:r>
          </w:p>
        </w:tc>
        <w:tc>
          <w:tcPr>
            <w:tcW w:w="440" w:type="dxa"/>
          </w:tcPr>
          <w:p w14:paraId="3AA37BC6" w14:textId="2EE6E3B0" w:rsidR="00444C39" w:rsidRDefault="00444C39" w:rsidP="00444C39">
            <w:pPr>
              <w:pStyle w:val="Estilo1"/>
            </w:pPr>
            <w:r>
              <w:t>27</w:t>
            </w:r>
          </w:p>
        </w:tc>
        <w:tc>
          <w:tcPr>
            <w:tcW w:w="440" w:type="dxa"/>
          </w:tcPr>
          <w:p w14:paraId="2CD03E96" w14:textId="6AB9B4F8" w:rsidR="00444C39" w:rsidRDefault="00444C39" w:rsidP="00444C39">
            <w:pPr>
              <w:pStyle w:val="Estilo1"/>
            </w:pPr>
            <w:r>
              <w:t>28</w:t>
            </w:r>
          </w:p>
        </w:tc>
        <w:tc>
          <w:tcPr>
            <w:tcW w:w="440" w:type="dxa"/>
          </w:tcPr>
          <w:p w14:paraId="4BFDCA4C" w14:textId="71608CB8" w:rsidR="00444C39" w:rsidRDefault="00444C39" w:rsidP="00444C39">
            <w:pPr>
              <w:pStyle w:val="Estilo1"/>
            </w:pPr>
            <w:r>
              <w:t>29</w:t>
            </w:r>
          </w:p>
        </w:tc>
        <w:tc>
          <w:tcPr>
            <w:tcW w:w="440" w:type="dxa"/>
          </w:tcPr>
          <w:p w14:paraId="62469C3A" w14:textId="20036E00" w:rsidR="00444C39" w:rsidRDefault="00444C39" w:rsidP="00444C39">
            <w:pPr>
              <w:pStyle w:val="Estilo1"/>
            </w:pPr>
            <w:r>
              <w:t>30</w:t>
            </w:r>
          </w:p>
        </w:tc>
        <w:tc>
          <w:tcPr>
            <w:tcW w:w="440" w:type="dxa"/>
          </w:tcPr>
          <w:p w14:paraId="49E43603" w14:textId="3E9FB2EB" w:rsidR="00444C39" w:rsidRDefault="00444C39" w:rsidP="00444C39">
            <w:pPr>
              <w:pStyle w:val="Estilo1"/>
            </w:pPr>
            <w:r>
              <w:t>31</w:t>
            </w:r>
          </w:p>
        </w:tc>
        <w:tc>
          <w:tcPr>
            <w:tcW w:w="440" w:type="dxa"/>
          </w:tcPr>
          <w:p w14:paraId="52F8DBDE" w14:textId="7BFDCDE2" w:rsidR="00444C39" w:rsidRDefault="00444C39" w:rsidP="00444C39">
            <w:pPr>
              <w:pStyle w:val="Estilo1"/>
            </w:pPr>
            <w:r>
              <w:t>32</w:t>
            </w:r>
          </w:p>
        </w:tc>
      </w:tr>
      <w:tr w:rsidR="00350BA8" w14:paraId="10C6983D" w14:textId="77777777" w:rsidTr="00350BA8">
        <w:tc>
          <w:tcPr>
            <w:tcW w:w="365" w:type="dxa"/>
          </w:tcPr>
          <w:p w14:paraId="18FF93B8" w14:textId="77777777" w:rsidR="00350BA8" w:rsidRDefault="00350BA8" w:rsidP="00350BA8">
            <w:pPr>
              <w:pStyle w:val="Estilo1"/>
            </w:pPr>
            <w:r>
              <w:t>A</w:t>
            </w:r>
          </w:p>
        </w:tc>
        <w:tc>
          <w:tcPr>
            <w:tcW w:w="341" w:type="dxa"/>
            <w:shd w:val="clear" w:color="auto" w:fill="70AD47" w:themeFill="accent6"/>
          </w:tcPr>
          <w:p w14:paraId="1FD2C97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7488C3D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3DCDB32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175E7A8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1E8EFF4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6EE350A1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21991F8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0A5B85BE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74267BA0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</w:tcPr>
          <w:p w14:paraId="03618C6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50543F2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4B08B9E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28D0A5D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777EC0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7EA75D4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75B158B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2FA6012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0E86514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51E958D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00027C4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7A66D53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560F3B0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2158A09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016606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57E3B0B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6AC021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FD9182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6815ECB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C1E9A0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D085B0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49A17B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68D2D2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1096723" w14:textId="77777777" w:rsidR="00350BA8" w:rsidRDefault="00350BA8" w:rsidP="00350BA8">
            <w:pPr>
              <w:pStyle w:val="Estilo1"/>
            </w:pPr>
          </w:p>
        </w:tc>
      </w:tr>
      <w:tr w:rsidR="00350BA8" w14:paraId="13E9108F" w14:textId="77777777" w:rsidTr="00350BA8">
        <w:tc>
          <w:tcPr>
            <w:tcW w:w="365" w:type="dxa"/>
          </w:tcPr>
          <w:p w14:paraId="2DCB0CA4" w14:textId="77777777" w:rsidR="00350BA8" w:rsidRDefault="00350BA8" w:rsidP="00350BA8">
            <w:pPr>
              <w:pStyle w:val="Estilo1"/>
            </w:pPr>
            <w:r>
              <w:t>B</w:t>
            </w:r>
          </w:p>
        </w:tc>
        <w:tc>
          <w:tcPr>
            <w:tcW w:w="341" w:type="dxa"/>
          </w:tcPr>
          <w:p w14:paraId="61B0B70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36B9F3A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2C859AC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B250103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5A4AEA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69CCF8FC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7778BDDA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6E183A0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3276CC53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</w:tcPr>
          <w:p w14:paraId="1289656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3C0393F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7050D82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88227F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4430A1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7AE7D1E6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2A6C5CD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1A3185E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78EBEAA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0D95F7C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4D4FC23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07DBB7C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13259B9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24CFC5D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51E5302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07535B6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B9A766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FBC83B0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E14DAF8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1212260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F30A540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840630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9253C58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488EC97" w14:textId="77777777" w:rsidR="00350BA8" w:rsidRDefault="00350BA8" w:rsidP="00350BA8">
            <w:pPr>
              <w:pStyle w:val="Estilo1"/>
            </w:pPr>
          </w:p>
        </w:tc>
      </w:tr>
      <w:tr w:rsidR="00350BA8" w14:paraId="5178E84E" w14:textId="77777777" w:rsidTr="00350BA8">
        <w:tc>
          <w:tcPr>
            <w:tcW w:w="365" w:type="dxa"/>
          </w:tcPr>
          <w:p w14:paraId="6F2CFE29" w14:textId="77777777" w:rsidR="00350BA8" w:rsidRDefault="00350BA8" w:rsidP="00350BA8">
            <w:pPr>
              <w:pStyle w:val="Estilo1"/>
            </w:pPr>
            <w:r>
              <w:t>C</w:t>
            </w:r>
          </w:p>
        </w:tc>
        <w:tc>
          <w:tcPr>
            <w:tcW w:w="341" w:type="dxa"/>
          </w:tcPr>
          <w:p w14:paraId="2C1F5E4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4A70E5DE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82F5D3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C17486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441F103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0C7C62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B097346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4982B9C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CCDB7B8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70AD47" w:themeFill="accent6"/>
          </w:tcPr>
          <w:p w14:paraId="6B0DE296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0EBA7F0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23A887D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1370EBF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E197C4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2C0D0C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1A167C9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BB5C6C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3798978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73FA66B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84375A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7F05C5E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1B865C9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0C9B5B96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3F15429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DA85E1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F2D8965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0FCABA8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851F5D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B51209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25BD3A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7D3EB03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7EBAC3B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73B1A9E" w14:textId="77777777" w:rsidR="00350BA8" w:rsidRDefault="00350BA8" w:rsidP="00350BA8">
            <w:pPr>
              <w:pStyle w:val="Estilo1"/>
            </w:pPr>
          </w:p>
        </w:tc>
      </w:tr>
      <w:tr w:rsidR="00350BA8" w14:paraId="4A7874A4" w14:textId="77777777" w:rsidTr="00350BA8">
        <w:tc>
          <w:tcPr>
            <w:tcW w:w="365" w:type="dxa"/>
          </w:tcPr>
          <w:p w14:paraId="2674C810" w14:textId="77777777" w:rsidR="00350BA8" w:rsidRDefault="00350BA8" w:rsidP="00350BA8">
            <w:pPr>
              <w:pStyle w:val="Estilo1"/>
            </w:pPr>
            <w:r>
              <w:t>D</w:t>
            </w:r>
          </w:p>
        </w:tc>
        <w:tc>
          <w:tcPr>
            <w:tcW w:w="341" w:type="dxa"/>
          </w:tcPr>
          <w:p w14:paraId="692BCB7A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5029F3F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7481331A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B926DA0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B844C4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D6FC9C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49D1D7A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A80BC18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7BCB857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3DF8B05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0892693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73DBAB9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4D5196D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4E13B22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4A6876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3A4DF8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471FC32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288DFD0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A3154F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0195EDB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FCC3DD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096E720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D1A1A3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1D6D74D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B295945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C525FC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F30C8C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D936DA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BE3A1EC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6C7C24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875458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5FA4D06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E69C35C" w14:textId="77777777" w:rsidR="00350BA8" w:rsidRDefault="00350BA8" w:rsidP="00350BA8">
            <w:pPr>
              <w:pStyle w:val="Estilo1"/>
            </w:pPr>
          </w:p>
        </w:tc>
      </w:tr>
      <w:tr w:rsidR="00350BA8" w14:paraId="718A21D3" w14:textId="77777777" w:rsidTr="00350BA8">
        <w:tc>
          <w:tcPr>
            <w:tcW w:w="365" w:type="dxa"/>
          </w:tcPr>
          <w:p w14:paraId="0A1F97B7" w14:textId="77777777" w:rsidR="00350BA8" w:rsidRDefault="00350BA8" w:rsidP="00350BA8">
            <w:pPr>
              <w:pStyle w:val="Estilo1"/>
            </w:pPr>
            <w:r>
              <w:t>E</w:t>
            </w:r>
          </w:p>
        </w:tc>
        <w:tc>
          <w:tcPr>
            <w:tcW w:w="341" w:type="dxa"/>
          </w:tcPr>
          <w:p w14:paraId="790BFCA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5BE977B3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26A1FBC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2F459EEC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CEE871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5C188E0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CACB51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8AC2AA4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FECB603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770F622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2435AD4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A44D29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D507A6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37458B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717C779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4F03BEA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5DB609D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2BA59DD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0BA5BF5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70AA2BD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4B60E2F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5EF12F4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65AF53B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122B71AB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7B46CF6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FC4E9E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04E99F6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275580B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ABF8A7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130DE36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AC9A0A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425C54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80DB949" w14:textId="77777777" w:rsidR="00350BA8" w:rsidRDefault="00350BA8" w:rsidP="00350BA8">
            <w:pPr>
              <w:pStyle w:val="Estilo1"/>
            </w:pPr>
          </w:p>
        </w:tc>
      </w:tr>
      <w:tr w:rsidR="00350BA8" w14:paraId="736F72C7" w14:textId="77777777" w:rsidTr="00350BA8">
        <w:tc>
          <w:tcPr>
            <w:tcW w:w="365" w:type="dxa"/>
          </w:tcPr>
          <w:p w14:paraId="08B5067E" w14:textId="15932F50" w:rsidR="00350BA8" w:rsidRDefault="00350BA8" w:rsidP="00350BA8">
            <w:pPr>
              <w:pStyle w:val="Estilo1"/>
            </w:pPr>
            <w:r>
              <w:t>F</w:t>
            </w:r>
          </w:p>
        </w:tc>
        <w:tc>
          <w:tcPr>
            <w:tcW w:w="341" w:type="dxa"/>
          </w:tcPr>
          <w:p w14:paraId="23C6B7F0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198B3374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0C41A4A3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4D55BD3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</w:tcPr>
          <w:p w14:paraId="6D496D3A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4F0406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FE2C23E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942D223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3846E3E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1A861F16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26634B5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A4CF80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5D3243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0203FE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03F203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0C3750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56E983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2ED15E2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116BE3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508B091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00E9509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11C4728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386AE3E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77B552F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23BD70C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CB5A5A0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F9FC2C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F00C42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B72074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08DF2FB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0AF45E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F1963A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C116C2A" w14:textId="77777777" w:rsidR="00350BA8" w:rsidRDefault="00350BA8" w:rsidP="00350BA8">
            <w:pPr>
              <w:pStyle w:val="Estilo1"/>
            </w:pPr>
          </w:p>
        </w:tc>
      </w:tr>
    </w:tbl>
    <w:p w14:paraId="59ED0256" w14:textId="2242BB29" w:rsidR="00D514B2" w:rsidRDefault="00D514B2" w:rsidP="002916D0"/>
    <w:p w14:paraId="441755FB" w14:textId="42185B07" w:rsidR="00350BA8" w:rsidRPr="008D2306" w:rsidRDefault="00350BA8" w:rsidP="00350BA8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Tiempo de espera medio = (0+4+7+7+10+</w:t>
      </w:r>
      <w:r w:rsidR="00837686">
        <w:rPr>
          <w:rFonts w:asciiTheme="minorHAnsi" w:hAnsiTheme="minorHAnsi" w:cstheme="minorHAnsi"/>
          <w:b/>
          <w:bCs/>
        </w:rPr>
        <w:t>14) /</w:t>
      </w:r>
      <w:r w:rsidR="00C45BDE">
        <w:rPr>
          <w:rFonts w:asciiTheme="minorHAnsi" w:hAnsiTheme="minorHAnsi" w:cstheme="minorHAnsi"/>
          <w:b/>
          <w:bCs/>
        </w:rPr>
        <w:t>5 = 42/6 = 7</w:t>
      </w:r>
    </w:p>
    <w:p w14:paraId="4E4A67D5" w14:textId="6F053C1B" w:rsidR="00350BA8" w:rsidRPr="008D2306" w:rsidRDefault="00350BA8" w:rsidP="00350BA8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Tiempo de respuesta medio = (5+8+8+11+15+</w:t>
      </w:r>
      <w:r w:rsidR="00837686">
        <w:rPr>
          <w:rFonts w:asciiTheme="minorHAnsi" w:hAnsiTheme="minorHAnsi" w:cstheme="minorHAnsi"/>
          <w:b/>
          <w:bCs/>
        </w:rPr>
        <w:t>17) /</w:t>
      </w:r>
      <w:r w:rsidR="00C45BDE">
        <w:rPr>
          <w:rFonts w:asciiTheme="minorHAnsi" w:hAnsiTheme="minorHAnsi" w:cstheme="minorHAnsi"/>
          <w:b/>
          <w:bCs/>
        </w:rPr>
        <w:t>5 = 64/6 = 10,66</w:t>
      </w:r>
    </w:p>
    <w:p w14:paraId="7512C7AB" w14:textId="57AC5718" w:rsidR="0097674A" w:rsidRDefault="0097674A">
      <w:pPr>
        <w:widowControl/>
        <w:autoSpaceDE/>
        <w:autoSpaceDN/>
        <w:spacing w:after="160" w:line="259" w:lineRule="auto"/>
      </w:pPr>
      <w:r>
        <w:br w:type="page"/>
      </w:r>
    </w:p>
    <w:p w14:paraId="47FE5686" w14:textId="77777777" w:rsidR="0097674A" w:rsidRPr="00AA23BF" w:rsidRDefault="0097674A" w:rsidP="0097674A">
      <w:pPr>
        <w:rPr>
          <w:b/>
          <w:sz w:val="52"/>
          <w:szCs w:val="52"/>
        </w:rPr>
      </w:pPr>
      <w:r w:rsidRPr="00AA23BF">
        <w:rPr>
          <w:b/>
          <w:sz w:val="52"/>
          <w:szCs w:val="52"/>
        </w:rPr>
        <w:lastRenderedPageBreak/>
        <w:t>SJF</w:t>
      </w:r>
      <w:r>
        <w:rPr>
          <w:b/>
          <w:sz w:val="52"/>
          <w:szCs w:val="52"/>
        </w:rPr>
        <w:t xml:space="preserve"> (Short-Job-First)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124"/>
      </w:tblGrid>
      <w:tr w:rsidR="0097674A" w14:paraId="1E9AC35F" w14:textId="77777777" w:rsidTr="006E7EF6">
        <w:trPr>
          <w:jc w:val="center"/>
        </w:trPr>
        <w:tc>
          <w:tcPr>
            <w:tcW w:w="2123" w:type="dxa"/>
          </w:tcPr>
          <w:p w14:paraId="132C8E74" w14:textId="77777777" w:rsidR="0097674A" w:rsidRDefault="0097674A" w:rsidP="006E7EF6">
            <w:pPr>
              <w:pStyle w:val="Estilo1"/>
              <w:jc w:val="center"/>
            </w:pPr>
            <w:r>
              <w:t>Proceso</w:t>
            </w:r>
          </w:p>
        </w:tc>
        <w:tc>
          <w:tcPr>
            <w:tcW w:w="2123" w:type="dxa"/>
          </w:tcPr>
          <w:p w14:paraId="2F61B01D" w14:textId="77777777" w:rsidR="0097674A" w:rsidRDefault="0097674A" w:rsidP="006E7EF6">
            <w:pPr>
              <w:pStyle w:val="Estilo1"/>
              <w:jc w:val="center"/>
            </w:pPr>
            <w:r>
              <w:t>T. LL</w:t>
            </w:r>
          </w:p>
        </w:tc>
        <w:tc>
          <w:tcPr>
            <w:tcW w:w="2124" w:type="dxa"/>
          </w:tcPr>
          <w:p w14:paraId="51AE164F" w14:textId="77777777" w:rsidR="0097674A" w:rsidRDefault="0097674A" w:rsidP="006E7EF6">
            <w:pPr>
              <w:pStyle w:val="Estilo1"/>
              <w:jc w:val="center"/>
            </w:pPr>
            <w:r>
              <w:t>D</w:t>
            </w:r>
          </w:p>
        </w:tc>
      </w:tr>
      <w:tr w:rsidR="0097674A" w14:paraId="11C033F2" w14:textId="77777777" w:rsidTr="006E7EF6">
        <w:trPr>
          <w:jc w:val="center"/>
        </w:trPr>
        <w:tc>
          <w:tcPr>
            <w:tcW w:w="2123" w:type="dxa"/>
          </w:tcPr>
          <w:p w14:paraId="3245D1DA" w14:textId="77777777" w:rsidR="0097674A" w:rsidRDefault="0097674A" w:rsidP="006E7EF6">
            <w:pPr>
              <w:pStyle w:val="Estilo1"/>
              <w:jc w:val="center"/>
            </w:pPr>
            <w:r>
              <w:t>A</w:t>
            </w:r>
          </w:p>
        </w:tc>
        <w:tc>
          <w:tcPr>
            <w:tcW w:w="2123" w:type="dxa"/>
          </w:tcPr>
          <w:p w14:paraId="3B9076D5" w14:textId="77777777" w:rsidR="0097674A" w:rsidRDefault="0097674A" w:rsidP="006E7EF6">
            <w:pPr>
              <w:pStyle w:val="Estilo1"/>
              <w:jc w:val="center"/>
            </w:pPr>
            <w:r>
              <w:t>0</w:t>
            </w:r>
          </w:p>
        </w:tc>
        <w:tc>
          <w:tcPr>
            <w:tcW w:w="2124" w:type="dxa"/>
          </w:tcPr>
          <w:p w14:paraId="302B8CAA" w14:textId="77777777" w:rsidR="0097674A" w:rsidRDefault="0097674A" w:rsidP="006E7EF6">
            <w:pPr>
              <w:pStyle w:val="Estilo1"/>
              <w:jc w:val="center"/>
            </w:pPr>
            <w:r>
              <w:t>5</w:t>
            </w:r>
          </w:p>
        </w:tc>
      </w:tr>
      <w:tr w:rsidR="0097674A" w14:paraId="09728503" w14:textId="77777777" w:rsidTr="006E7EF6">
        <w:trPr>
          <w:jc w:val="center"/>
        </w:trPr>
        <w:tc>
          <w:tcPr>
            <w:tcW w:w="2123" w:type="dxa"/>
          </w:tcPr>
          <w:p w14:paraId="15958AC2" w14:textId="77777777" w:rsidR="0097674A" w:rsidRDefault="0097674A" w:rsidP="006E7EF6">
            <w:pPr>
              <w:pStyle w:val="Estilo1"/>
              <w:jc w:val="center"/>
            </w:pPr>
            <w:r>
              <w:t>B</w:t>
            </w:r>
          </w:p>
        </w:tc>
        <w:tc>
          <w:tcPr>
            <w:tcW w:w="2123" w:type="dxa"/>
          </w:tcPr>
          <w:p w14:paraId="24F8DEAA" w14:textId="77777777" w:rsidR="0097674A" w:rsidRDefault="0097674A" w:rsidP="006E7EF6">
            <w:pPr>
              <w:pStyle w:val="Estilo1"/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7A82DD58" w14:textId="77777777" w:rsidR="0097674A" w:rsidRDefault="0097674A" w:rsidP="006E7EF6">
            <w:pPr>
              <w:pStyle w:val="Estilo1"/>
              <w:jc w:val="center"/>
            </w:pPr>
            <w:r>
              <w:t>4</w:t>
            </w:r>
          </w:p>
        </w:tc>
      </w:tr>
      <w:tr w:rsidR="0097674A" w14:paraId="5B9B2C1F" w14:textId="77777777" w:rsidTr="006E7EF6">
        <w:trPr>
          <w:jc w:val="center"/>
        </w:trPr>
        <w:tc>
          <w:tcPr>
            <w:tcW w:w="2123" w:type="dxa"/>
          </w:tcPr>
          <w:p w14:paraId="09658A4D" w14:textId="77777777" w:rsidR="0097674A" w:rsidRDefault="0097674A" w:rsidP="006E7EF6">
            <w:pPr>
              <w:pStyle w:val="Estilo1"/>
              <w:jc w:val="center"/>
            </w:pPr>
            <w:r>
              <w:t>C</w:t>
            </w:r>
          </w:p>
        </w:tc>
        <w:tc>
          <w:tcPr>
            <w:tcW w:w="2123" w:type="dxa"/>
          </w:tcPr>
          <w:p w14:paraId="17776705" w14:textId="77777777" w:rsidR="0097674A" w:rsidRDefault="0097674A" w:rsidP="006E7EF6">
            <w:pPr>
              <w:pStyle w:val="Estilo1"/>
              <w:jc w:val="center"/>
            </w:pPr>
            <w:r>
              <w:t>2</w:t>
            </w:r>
          </w:p>
        </w:tc>
        <w:tc>
          <w:tcPr>
            <w:tcW w:w="2124" w:type="dxa"/>
          </w:tcPr>
          <w:p w14:paraId="5AB7E363" w14:textId="77777777" w:rsidR="0097674A" w:rsidRDefault="0097674A" w:rsidP="006E7EF6">
            <w:pPr>
              <w:pStyle w:val="Estilo1"/>
              <w:jc w:val="center"/>
            </w:pPr>
            <w:r>
              <w:t>1</w:t>
            </w:r>
          </w:p>
        </w:tc>
      </w:tr>
      <w:tr w:rsidR="0097674A" w14:paraId="3DF79A14" w14:textId="77777777" w:rsidTr="006E7EF6">
        <w:trPr>
          <w:jc w:val="center"/>
        </w:trPr>
        <w:tc>
          <w:tcPr>
            <w:tcW w:w="2123" w:type="dxa"/>
          </w:tcPr>
          <w:p w14:paraId="6AF89553" w14:textId="77777777" w:rsidR="0097674A" w:rsidRDefault="0097674A" w:rsidP="006E7EF6">
            <w:pPr>
              <w:pStyle w:val="Estilo1"/>
              <w:jc w:val="center"/>
            </w:pPr>
            <w:r>
              <w:t>D</w:t>
            </w:r>
          </w:p>
        </w:tc>
        <w:tc>
          <w:tcPr>
            <w:tcW w:w="2123" w:type="dxa"/>
          </w:tcPr>
          <w:p w14:paraId="5D8578DA" w14:textId="77777777" w:rsidR="0097674A" w:rsidRDefault="0097674A" w:rsidP="006E7EF6">
            <w:pPr>
              <w:pStyle w:val="Estilo1"/>
              <w:jc w:val="center"/>
            </w:pPr>
            <w:r>
              <w:t>3</w:t>
            </w:r>
          </w:p>
        </w:tc>
        <w:tc>
          <w:tcPr>
            <w:tcW w:w="2124" w:type="dxa"/>
          </w:tcPr>
          <w:p w14:paraId="647A2C05" w14:textId="77777777" w:rsidR="0097674A" w:rsidRDefault="0097674A" w:rsidP="006E7EF6">
            <w:pPr>
              <w:pStyle w:val="Estilo1"/>
              <w:jc w:val="center"/>
            </w:pPr>
            <w:r>
              <w:t>4</w:t>
            </w:r>
          </w:p>
        </w:tc>
      </w:tr>
      <w:tr w:rsidR="0097674A" w14:paraId="24BDB7A0" w14:textId="77777777" w:rsidTr="006E7EF6">
        <w:trPr>
          <w:jc w:val="center"/>
        </w:trPr>
        <w:tc>
          <w:tcPr>
            <w:tcW w:w="2123" w:type="dxa"/>
          </w:tcPr>
          <w:p w14:paraId="5EDEB812" w14:textId="77777777" w:rsidR="0097674A" w:rsidRDefault="0097674A" w:rsidP="006E7EF6">
            <w:pPr>
              <w:pStyle w:val="Estilo1"/>
              <w:jc w:val="center"/>
            </w:pPr>
            <w:r>
              <w:t>E</w:t>
            </w:r>
          </w:p>
        </w:tc>
        <w:tc>
          <w:tcPr>
            <w:tcW w:w="2123" w:type="dxa"/>
          </w:tcPr>
          <w:p w14:paraId="21487D55" w14:textId="77777777" w:rsidR="0097674A" w:rsidRDefault="0097674A" w:rsidP="006E7EF6">
            <w:pPr>
              <w:pStyle w:val="Estilo1"/>
              <w:jc w:val="center"/>
            </w:pPr>
            <w:r>
              <w:t>4</w:t>
            </w:r>
          </w:p>
        </w:tc>
        <w:tc>
          <w:tcPr>
            <w:tcW w:w="2124" w:type="dxa"/>
          </w:tcPr>
          <w:p w14:paraId="74FCE3D7" w14:textId="77777777" w:rsidR="0097674A" w:rsidRDefault="0097674A" w:rsidP="006E7EF6">
            <w:pPr>
              <w:pStyle w:val="Estilo1"/>
              <w:jc w:val="center"/>
            </w:pPr>
            <w:r>
              <w:t>5</w:t>
            </w:r>
          </w:p>
        </w:tc>
      </w:tr>
      <w:tr w:rsidR="0097674A" w14:paraId="506F398F" w14:textId="77777777" w:rsidTr="006E7EF6">
        <w:trPr>
          <w:jc w:val="center"/>
        </w:trPr>
        <w:tc>
          <w:tcPr>
            <w:tcW w:w="2123" w:type="dxa"/>
          </w:tcPr>
          <w:p w14:paraId="1D3A4D2B" w14:textId="77777777" w:rsidR="0097674A" w:rsidRDefault="0097674A" w:rsidP="006E7EF6">
            <w:pPr>
              <w:pStyle w:val="Estilo1"/>
              <w:jc w:val="center"/>
            </w:pPr>
            <w:r>
              <w:t>F</w:t>
            </w:r>
          </w:p>
        </w:tc>
        <w:tc>
          <w:tcPr>
            <w:tcW w:w="2123" w:type="dxa"/>
          </w:tcPr>
          <w:p w14:paraId="60AF2E81" w14:textId="77777777" w:rsidR="0097674A" w:rsidRDefault="0097674A" w:rsidP="006E7EF6">
            <w:pPr>
              <w:pStyle w:val="Estilo1"/>
              <w:jc w:val="center"/>
            </w:pPr>
            <w:r>
              <w:t>5</w:t>
            </w:r>
          </w:p>
        </w:tc>
        <w:tc>
          <w:tcPr>
            <w:tcW w:w="2124" w:type="dxa"/>
          </w:tcPr>
          <w:p w14:paraId="3B97FA6F" w14:textId="77777777" w:rsidR="0097674A" w:rsidRDefault="0097674A" w:rsidP="006E7EF6">
            <w:pPr>
              <w:pStyle w:val="Estilo1"/>
              <w:jc w:val="center"/>
            </w:pPr>
            <w:r>
              <w:t>3</w:t>
            </w:r>
          </w:p>
        </w:tc>
      </w:tr>
    </w:tbl>
    <w:p w14:paraId="55FFF67E" w14:textId="77777777" w:rsidR="0097674A" w:rsidRDefault="0097674A" w:rsidP="0097674A">
      <w:pPr>
        <w:pStyle w:val="Textoindependiente"/>
        <w:rPr>
          <w:b/>
          <w:sz w:val="34"/>
        </w:rPr>
      </w:pPr>
      <w:r>
        <w:rPr>
          <w:b/>
          <w:sz w:val="34"/>
        </w:rPr>
        <w:t>T. R = T. F – (T. LL -1)</w:t>
      </w:r>
    </w:p>
    <w:p w14:paraId="57A02DEB" w14:textId="77777777" w:rsidR="0097674A" w:rsidRPr="0097674A" w:rsidRDefault="0097674A" w:rsidP="0097674A">
      <w:pPr>
        <w:pStyle w:val="Textoindependiente"/>
        <w:rPr>
          <w:b/>
          <w:sz w:val="34"/>
        </w:rPr>
      </w:pPr>
      <w:r>
        <w:rPr>
          <w:b/>
          <w:sz w:val="34"/>
        </w:rPr>
        <w:t>T. E = T. R - 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435"/>
        <w:gridCol w:w="2000"/>
        <w:gridCol w:w="1802"/>
        <w:gridCol w:w="2207"/>
        <w:gridCol w:w="2002"/>
        <w:gridCol w:w="1993"/>
      </w:tblGrid>
      <w:tr w:rsidR="0097674A" w14:paraId="54439B60" w14:textId="77777777" w:rsidTr="006E7EF6">
        <w:tc>
          <w:tcPr>
            <w:tcW w:w="1555" w:type="dxa"/>
          </w:tcPr>
          <w:p w14:paraId="370E6AA9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PROCESO</w:t>
            </w:r>
          </w:p>
        </w:tc>
        <w:tc>
          <w:tcPr>
            <w:tcW w:w="2435" w:type="dxa"/>
          </w:tcPr>
          <w:p w14:paraId="3F1EAA83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LL</w:t>
            </w:r>
          </w:p>
        </w:tc>
        <w:tc>
          <w:tcPr>
            <w:tcW w:w="2000" w:type="dxa"/>
          </w:tcPr>
          <w:p w14:paraId="16804A9E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802" w:type="dxa"/>
          </w:tcPr>
          <w:p w14:paraId="52BB5FDF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T. COMIENZO</w:t>
            </w:r>
          </w:p>
        </w:tc>
        <w:tc>
          <w:tcPr>
            <w:tcW w:w="2207" w:type="dxa"/>
          </w:tcPr>
          <w:p w14:paraId="7959CAFF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F</w:t>
            </w:r>
          </w:p>
        </w:tc>
        <w:tc>
          <w:tcPr>
            <w:tcW w:w="2002" w:type="dxa"/>
          </w:tcPr>
          <w:p w14:paraId="04CD8270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R</w:t>
            </w:r>
          </w:p>
        </w:tc>
        <w:tc>
          <w:tcPr>
            <w:tcW w:w="1993" w:type="dxa"/>
          </w:tcPr>
          <w:p w14:paraId="5B11C872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T. ESPERA</w:t>
            </w:r>
          </w:p>
        </w:tc>
      </w:tr>
      <w:tr w:rsidR="00350BA8" w14:paraId="24BA1B30" w14:textId="77777777" w:rsidTr="006E7EF6">
        <w:tc>
          <w:tcPr>
            <w:tcW w:w="1555" w:type="dxa"/>
          </w:tcPr>
          <w:p w14:paraId="40AC832C" w14:textId="77777777" w:rsidR="00350BA8" w:rsidRDefault="00350BA8" w:rsidP="00350BA8">
            <w:pPr>
              <w:pStyle w:val="Estilo1"/>
              <w:jc w:val="center"/>
            </w:pPr>
            <w:r>
              <w:t>A</w:t>
            </w:r>
          </w:p>
        </w:tc>
        <w:tc>
          <w:tcPr>
            <w:tcW w:w="2435" w:type="dxa"/>
          </w:tcPr>
          <w:p w14:paraId="35310BE5" w14:textId="77777777" w:rsidR="00350BA8" w:rsidRDefault="00350BA8" w:rsidP="00350BA8">
            <w:pPr>
              <w:pStyle w:val="Estilo1"/>
              <w:jc w:val="center"/>
            </w:pPr>
            <w:r>
              <w:t>0</w:t>
            </w:r>
          </w:p>
        </w:tc>
        <w:tc>
          <w:tcPr>
            <w:tcW w:w="2000" w:type="dxa"/>
          </w:tcPr>
          <w:p w14:paraId="35A23306" w14:textId="77777777" w:rsidR="00350BA8" w:rsidRDefault="00350BA8" w:rsidP="00350BA8">
            <w:pPr>
              <w:pStyle w:val="Estilo1"/>
              <w:jc w:val="center"/>
            </w:pPr>
            <w:r>
              <w:t>5</w:t>
            </w:r>
          </w:p>
        </w:tc>
        <w:tc>
          <w:tcPr>
            <w:tcW w:w="1802" w:type="dxa"/>
          </w:tcPr>
          <w:p w14:paraId="2A8C3710" w14:textId="52035D93" w:rsidR="00350BA8" w:rsidRDefault="00350BA8" w:rsidP="00350BA8">
            <w:pPr>
              <w:pStyle w:val="Estilo1"/>
              <w:jc w:val="center"/>
            </w:pPr>
            <w:r>
              <w:t>0</w:t>
            </w:r>
          </w:p>
        </w:tc>
        <w:tc>
          <w:tcPr>
            <w:tcW w:w="2207" w:type="dxa"/>
          </w:tcPr>
          <w:p w14:paraId="60291808" w14:textId="6629B986" w:rsidR="00350BA8" w:rsidRDefault="00350BA8" w:rsidP="00350BA8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02" w:type="dxa"/>
          </w:tcPr>
          <w:p w14:paraId="238BE617" w14:textId="69BF43D0" w:rsidR="00350BA8" w:rsidRDefault="00350BA8" w:rsidP="00350BA8">
            <w:pPr>
              <w:pStyle w:val="Estilo1"/>
              <w:jc w:val="center"/>
            </w:pPr>
            <w:r>
              <w:t>4 – (0 - 1) = 5</w:t>
            </w:r>
          </w:p>
        </w:tc>
        <w:tc>
          <w:tcPr>
            <w:tcW w:w="1993" w:type="dxa"/>
          </w:tcPr>
          <w:p w14:paraId="4906CB82" w14:textId="69995F3F" w:rsidR="00350BA8" w:rsidRDefault="00350BA8" w:rsidP="00350BA8">
            <w:pPr>
              <w:pStyle w:val="Estilo1"/>
              <w:jc w:val="center"/>
            </w:pPr>
            <w:r>
              <w:t>5 – 5 = 0</w:t>
            </w:r>
          </w:p>
        </w:tc>
      </w:tr>
      <w:tr w:rsidR="00350BA8" w14:paraId="21FAA251" w14:textId="77777777" w:rsidTr="006E7EF6">
        <w:tc>
          <w:tcPr>
            <w:tcW w:w="1555" w:type="dxa"/>
          </w:tcPr>
          <w:p w14:paraId="12B1B591" w14:textId="77777777" w:rsidR="00350BA8" w:rsidRDefault="00350BA8" w:rsidP="00350BA8">
            <w:pPr>
              <w:pStyle w:val="Estilo1"/>
              <w:jc w:val="center"/>
            </w:pPr>
            <w:r>
              <w:t>B</w:t>
            </w:r>
          </w:p>
        </w:tc>
        <w:tc>
          <w:tcPr>
            <w:tcW w:w="2435" w:type="dxa"/>
          </w:tcPr>
          <w:p w14:paraId="468F26D6" w14:textId="77777777" w:rsidR="00350BA8" w:rsidRDefault="00350BA8" w:rsidP="00350BA8">
            <w:pPr>
              <w:pStyle w:val="Estilo1"/>
              <w:jc w:val="center"/>
            </w:pPr>
            <w:r>
              <w:t>1</w:t>
            </w:r>
          </w:p>
        </w:tc>
        <w:tc>
          <w:tcPr>
            <w:tcW w:w="2000" w:type="dxa"/>
          </w:tcPr>
          <w:p w14:paraId="7CD1AB31" w14:textId="77777777" w:rsidR="00350BA8" w:rsidRDefault="00350BA8" w:rsidP="00350BA8">
            <w:pPr>
              <w:pStyle w:val="Estilo1"/>
              <w:jc w:val="center"/>
            </w:pPr>
            <w:r>
              <w:t>4</w:t>
            </w:r>
          </w:p>
        </w:tc>
        <w:tc>
          <w:tcPr>
            <w:tcW w:w="1802" w:type="dxa"/>
          </w:tcPr>
          <w:p w14:paraId="12A173A2" w14:textId="3BE7E82D" w:rsidR="00350BA8" w:rsidRDefault="00350BA8" w:rsidP="00350BA8">
            <w:pPr>
              <w:pStyle w:val="Estilo1"/>
              <w:jc w:val="center"/>
            </w:pPr>
            <w:r>
              <w:t>9</w:t>
            </w:r>
          </w:p>
        </w:tc>
        <w:tc>
          <w:tcPr>
            <w:tcW w:w="2207" w:type="dxa"/>
          </w:tcPr>
          <w:p w14:paraId="56DDD901" w14:textId="4AC2DC97" w:rsidR="00350BA8" w:rsidRDefault="00350BA8" w:rsidP="00350BA8">
            <w:pPr>
              <w:pStyle w:val="Estilo1"/>
              <w:jc w:val="center"/>
            </w:pPr>
            <w:r>
              <w:t>12</w:t>
            </w:r>
          </w:p>
        </w:tc>
        <w:tc>
          <w:tcPr>
            <w:tcW w:w="2002" w:type="dxa"/>
          </w:tcPr>
          <w:p w14:paraId="17DADC53" w14:textId="30956951" w:rsidR="00350BA8" w:rsidRDefault="00350BA8" w:rsidP="00350BA8">
            <w:pPr>
              <w:pStyle w:val="Estilo1"/>
              <w:jc w:val="center"/>
            </w:pPr>
            <w:r>
              <w:t>12 – (1 - 1) = 12</w:t>
            </w:r>
          </w:p>
        </w:tc>
        <w:tc>
          <w:tcPr>
            <w:tcW w:w="1993" w:type="dxa"/>
          </w:tcPr>
          <w:p w14:paraId="42431147" w14:textId="6EF627CF" w:rsidR="00350BA8" w:rsidRDefault="00350BA8" w:rsidP="00350BA8">
            <w:pPr>
              <w:pStyle w:val="Estilo1"/>
              <w:jc w:val="center"/>
            </w:pPr>
            <w:r>
              <w:t>12 – 4 = 8</w:t>
            </w:r>
          </w:p>
        </w:tc>
      </w:tr>
      <w:tr w:rsidR="00350BA8" w14:paraId="2CB320C0" w14:textId="77777777" w:rsidTr="006E7EF6">
        <w:tc>
          <w:tcPr>
            <w:tcW w:w="1555" w:type="dxa"/>
          </w:tcPr>
          <w:p w14:paraId="2731C8E1" w14:textId="77777777" w:rsidR="00350BA8" w:rsidRDefault="00350BA8" w:rsidP="00350BA8">
            <w:pPr>
              <w:pStyle w:val="Estilo1"/>
              <w:jc w:val="center"/>
            </w:pPr>
            <w:r>
              <w:t>C</w:t>
            </w:r>
          </w:p>
        </w:tc>
        <w:tc>
          <w:tcPr>
            <w:tcW w:w="2435" w:type="dxa"/>
          </w:tcPr>
          <w:p w14:paraId="3BF43635" w14:textId="77777777" w:rsidR="00350BA8" w:rsidRDefault="00350BA8" w:rsidP="00350BA8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00" w:type="dxa"/>
          </w:tcPr>
          <w:p w14:paraId="22D05A42" w14:textId="77777777" w:rsidR="00350BA8" w:rsidRDefault="00350BA8" w:rsidP="00350BA8">
            <w:pPr>
              <w:pStyle w:val="Estilo1"/>
              <w:jc w:val="center"/>
            </w:pPr>
            <w:r>
              <w:t>1</w:t>
            </w:r>
          </w:p>
        </w:tc>
        <w:tc>
          <w:tcPr>
            <w:tcW w:w="1802" w:type="dxa"/>
          </w:tcPr>
          <w:p w14:paraId="2E236900" w14:textId="746212CD" w:rsidR="00350BA8" w:rsidRDefault="00350BA8" w:rsidP="00350BA8">
            <w:pPr>
              <w:pStyle w:val="Estilo1"/>
              <w:jc w:val="center"/>
            </w:pPr>
            <w:r>
              <w:t>5</w:t>
            </w:r>
          </w:p>
        </w:tc>
        <w:tc>
          <w:tcPr>
            <w:tcW w:w="2207" w:type="dxa"/>
          </w:tcPr>
          <w:p w14:paraId="1F7FE25E" w14:textId="7178442C" w:rsidR="00350BA8" w:rsidRDefault="00350BA8" w:rsidP="00350BA8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02" w:type="dxa"/>
          </w:tcPr>
          <w:p w14:paraId="081C00ED" w14:textId="2DDC3602" w:rsidR="00350BA8" w:rsidRDefault="00350BA8" w:rsidP="00350BA8">
            <w:pPr>
              <w:pStyle w:val="Estilo1"/>
              <w:jc w:val="center"/>
            </w:pPr>
            <w:r>
              <w:t>5 – (2 - 1) = 4</w:t>
            </w:r>
          </w:p>
        </w:tc>
        <w:tc>
          <w:tcPr>
            <w:tcW w:w="1993" w:type="dxa"/>
          </w:tcPr>
          <w:p w14:paraId="355C303B" w14:textId="7410C576" w:rsidR="00350BA8" w:rsidRDefault="00350BA8" w:rsidP="00350BA8">
            <w:pPr>
              <w:pStyle w:val="Estilo1"/>
              <w:jc w:val="center"/>
            </w:pPr>
            <w:r>
              <w:t>4 – 1 = 3</w:t>
            </w:r>
          </w:p>
        </w:tc>
      </w:tr>
      <w:tr w:rsidR="00350BA8" w14:paraId="205DFEAE" w14:textId="77777777" w:rsidTr="006E7EF6">
        <w:tc>
          <w:tcPr>
            <w:tcW w:w="1555" w:type="dxa"/>
          </w:tcPr>
          <w:p w14:paraId="6EFC2D01" w14:textId="77777777" w:rsidR="00350BA8" w:rsidRDefault="00350BA8" w:rsidP="00350BA8">
            <w:pPr>
              <w:pStyle w:val="Estilo1"/>
              <w:jc w:val="center"/>
            </w:pPr>
            <w:r>
              <w:t>D</w:t>
            </w:r>
          </w:p>
        </w:tc>
        <w:tc>
          <w:tcPr>
            <w:tcW w:w="2435" w:type="dxa"/>
          </w:tcPr>
          <w:p w14:paraId="5B577599" w14:textId="77777777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2000" w:type="dxa"/>
          </w:tcPr>
          <w:p w14:paraId="454760B3" w14:textId="77777777" w:rsidR="00350BA8" w:rsidRDefault="00350BA8" w:rsidP="00350BA8">
            <w:pPr>
              <w:pStyle w:val="Estilo1"/>
              <w:jc w:val="center"/>
            </w:pPr>
            <w:r>
              <w:t>4</w:t>
            </w:r>
          </w:p>
        </w:tc>
        <w:tc>
          <w:tcPr>
            <w:tcW w:w="1802" w:type="dxa"/>
          </w:tcPr>
          <w:p w14:paraId="5E557F01" w14:textId="42743ECC" w:rsidR="00350BA8" w:rsidRDefault="00350BA8" w:rsidP="00350BA8">
            <w:pPr>
              <w:pStyle w:val="Estilo1"/>
              <w:jc w:val="center"/>
            </w:pPr>
            <w:r>
              <w:t>13</w:t>
            </w:r>
          </w:p>
        </w:tc>
        <w:tc>
          <w:tcPr>
            <w:tcW w:w="2207" w:type="dxa"/>
          </w:tcPr>
          <w:p w14:paraId="10F62A40" w14:textId="0099E690" w:rsidR="00350BA8" w:rsidRDefault="00350BA8" w:rsidP="00350BA8">
            <w:pPr>
              <w:pStyle w:val="Estilo1"/>
              <w:jc w:val="center"/>
            </w:pPr>
            <w:r>
              <w:t>16</w:t>
            </w:r>
          </w:p>
        </w:tc>
        <w:tc>
          <w:tcPr>
            <w:tcW w:w="2002" w:type="dxa"/>
          </w:tcPr>
          <w:p w14:paraId="4EBF8768" w14:textId="2B2EDC9C" w:rsidR="00350BA8" w:rsidRDefault="00350BA8" w:rsidP="00350BA8">
            <w:pPr>
              <w:pStyle w:val="Estilo1"/>
              <w:jc w:val="center"/>
            </w:pPr>
            <w:r>
              <w:t>16 – (3 - 1) = 14</w:t>
            </w:r>
          </w:p>
        </w:tc>
        <w:tc>
          <w:tcPr>
            <w:tcW w:w="1993" w:type="dxa"/>
          </w:tcPr>
          <w:p w14:paraId="24BA766D" w14:textId="3FD20C4A" w:rsidR="00350BA8" w:rsidRDefault="00350BA8" w:rsidP="00350BA8">
            <w:pPr>
              <w:pStyle w:val="Estilo1"/>
              <w:jc w:val="center"/>
            </w:pPr>
            <w:r>
              <w:t>14 – 4 = 10</w:t>
            </w:r>
          </w:p>
        </w:tc>
      </w:tr>
      <w:tr w:rsidR="00350BA8" w14:paraId="20FAE1B1" w14:textId="77777777" w:rsidTr="006E7EF6">
        <w:tc>
          <w:tcPr>
            <w:tcW w:w="1555" w:type="dxa"/>
          </w:tcPr>
          <w:p w14:paraId="51000CD6" w14:textId="77777777" w:rsidR="00350BA8" w:rsidRDefault="00350BA8" w:rsidP="00350BA8">
            <w:pPr>
              <w:pStyle w:val="Estilo1"/>
              <w:jc w:val="center"/>
            </w:pPr>
            <w:r>
              <w:t>E</w:t>
            </w:r>
          </w:p>
        </w:tc>
        <w:tc>
          <w:tcPr>
            <w:tcW w:w="2435" w:type="dxa"/>
          </w:tcPr>
          <w:p w14:paraId="09F94D5B" w14:textId="77777777" w:rsidR="00350BA8" w:rsidRDefault="00350BA8" w:rsidP="00350BA8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00" w:type="dxa"/>
          </w:tcPr>
          <w:p w14:paraId="3C1946D8" w14:textId="77777777" w:rsidR="00350BA8" w:rsidRDefault="00350BA8" w:rsidP="00350BA8">
            <w:pPr>
              <w:pStyle w:val="Estilo1"/>
              <w:jc w:val="center"/>
            </w:pPr>
            <w:r>
              <w:t>5</w:t>
            </w:r>
          </w:p>
        </w:tc>
        <w:tc>
          <w:tcPr>
            <w:tcW w:w="1802" w:type="dxa"/>
          </w:tcPr>
          <w:p w14:paraId="30BF9B72" w14:textId="782E3A06" w:rsidR="00350BA8" w:rsidRDefault="00350BA8" w:rsidP="00350BA8">
            <w:pPr>
              <w:pStyle w:val="Estilo1"/>
              <w:jc w:val="center"/>
            </w:pPr>
            <w:r>
              <w:t>17</w:t>
            </w:r>
          </w:p>
        </w:tc>
        <w:tc>
          <w:tcPr>
            <w:tcW w:w="2207" w:type="dxa"/>
          </w:tcPr>
          <w:p w14:paraId="41BB2920" w14:textId="2074F71C" w:rsidR="00350BA8" w:rsidRDefault="00350BA8" w:rsidP="00350BA8">
            <w:pPr>
              <w:pStyle w:val="Estilo1"/>
              <w:jc w:val="center"/>
            </w:pPr>
            <w:r>
              <w:t>21</w:t>
            </w:r>
          </w:p>
        </w:tc>
        <w:tc>
          <w:tcPr>
            <w:tcW w:w="2002" w:type="dxa"/>
          </w:tcPr>
          <w:p w14:paraId="442579C1" w14:textId="4238BB9F" w:rsidR="00350BA8" w:rsidRDefault="00350BA8" w:rsidP="00350BA8">
            <w:pPr>
              <w:pStyle w:val="Estilo1"/>
              <w:jc w:val="center"/>
            </w:pPr>
            <w:r>
              <w:t>21 – (4 - 1) = 18</w:t>
            </w:r>
          </w:p>
        </w:tc>
        <w:tc>
          <w:tcPr>
            <w:tcW w:w="1993" w:type="dxa"/>
          </w:tcPr>
          <w:p w14:paraId="6CBCC5BD" w14:textId="1582A36C" w:rsidR="00350BA8" w:rsidRDefault="00350BA8" w:rsidP="00350BA8">
            <w:pPr>
              <w:pStyle w:val="Estilo1"/>
              <w:jc w:val="center"/>
            </w:pPr>
            <w:r>
              <w:t>18 – 5 = 13</w:t>
            </w:r>
          </w:p>
        </w:tc>
      </w:tr>
      <w:tr w:rsidR="00350BA8" w14:paraId="2A8A9BDD" w14:textId="77777777" w:rsidTr="006E7EF6">
        <w:tc>
          <w:tcPr>
            <w:tcW w:w="1555" w:type="dxa"/>
          </w:tcPr>
          <w:p w14:paraId="53B10ADB" w14:textId="77777777" w:rsidR="00350BA8" w:rsidRDefault="00350BA8" w:rsidP="00350BA8">
            <w:pPr>
              <w:pStyle w:val="Estilo1"/>
              <w:jc w:val="center"/>
            </w:pPr>
            <w:r>
              <w:t>F</w:t>
            </w:r>
          </w:p>
        </w:tc>
        <w:tc>
          <w:tcPr>
            <w:tcW w:w="2435" w:type="dxa"/>
          </w:tcPr>
          <w:p w14:paraId="49FA5F4E" w14:textId="77777777" w:rsidR="00350BA8" w:rsidRDefault="00350BA8" w:rsidP="00350BA8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00" w:type="dxa"/>
          </w:tcPr>
          <w:p w14:paraId="252714D2" w14:textId="77777777" w:rsidR="00350BA8" w:rsidRDefault="00350BA8" w:rsidP="00350BA8">
            <w:pPr>
              <w:pStyle w:val="Estilo1"/>
              <w:jc w:val="center"/>
            </w:pPr>
            <w:r>
              <w:t>3</w:t>
            </w:r>
          </w:p>
        </w:tc>
        <w:tc>
          <w:tcPr>
            <w:tcW w:w="1802" w:type="dxa"/>
          </w:tcPr>
          <w:p w14:paraId="67567BD4" w14:textId="4FC425D9" w:rsidR="00350BA8" w:rsidRDefault="00350BA8" w:rsidP="00350BA8">
            <w:pPr>
              <w:pStyle w:val="Estilo1"/>
              <w:jc w:val="center"/>
            </w:pPr>
            <w:r>
              <w:t>6</w:t>
            </w:r>
          </w:p>
        </w:tc>
        <w:tc>
          <w:tcPr>
            <w:tcW w:w="2207" w:type="dxa"/>
          </w:tcPr>
          <w:p w14:paraId="7BD94F0D" w14:textId="32ECD7D7" w:rsidR="00350BA8" w:rsidRDefault="00350BA8" w:rsidP="00350BA8">
            <w:pPr>
              <w:pStyle w:val="Estilo1"/>
              <w:jc w:val="center"/>
            </w:pPr>
            <w:r>
              <w:t>8</w:t>
            </w:r>
          </w:p>
        </w:tc>
        <w:tc>
          <w:tcPr>
            <w:tcW w:w="2002" w:type="dxa"/>
          </w:tcPr>
          <w:p w14:paraId="5ABA9A29" w14:textId="43211D0F" w:rsidR="00350BA8" w:rsidRDefault="00350BA8" w:rsidP="00350BA8">
            <w:pPr>
              <w:pStyle w:val="Estilo1"/>
              <w:jc w:val="center"/>
            </w:pPr>
            <w:r>
              <w:t>8 – (5 - 1) = 4</w:t>
            </w:r>
          </w:p>
        </w:tc>
        <w:tc>
          <w:tcPr>
            <w:tcW w:w="1993" w:type="dxa"/>
          </w:tcPr>
          <w:p w14:paraId="43B8FB39" w14:textId="6864AD00" w:rsidR="00350BA8" w:rsidRDefault="00350BA8" w:rsidP="00350BA8">
            <w:pPr>
              <w:pStyle w:val="Estilo1"/>
              <w:jc w:val="center"/>
            </w:pPr>
            <w:r>
              <w:t>4 – 3 = 1</w:t>
            </w:r>
          </w:p>
        </w:tc>
      </w:tr>
    </w:tbl>
    <w:p w14:paraId="228A452E" w14:textId="77777777" w:rsidR="0097674A" w:rsidRDefault="0097674A" w:rsidP="0097674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5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97674A" w14:paraId="439AB1F0" w14:textId="77777777" w:rsidTr="00350BA8">
        <w:tc>
          <w:tcPr>
            <w:tcW w:w="365" w:type="dxa"/>
          </w:tcPr>
          <w:p w14:paraId="2D8CABA9" w14:textId="77777777" w:rsidR="0097674A" w:rsidRDefault="0097674A" w:rsidP="006E7EF6">
            <w:pPr>
              <w:pStyle w:val="Estilo1"/>
            </w:pPr>
          </w:p>
        </w:tc>
        <w:tc>
          <w:tcPr>
            <w:tcW w:w="341" w:type="dxa"/>
          </w:tcPr>
          <w:p w14:paraId="08A243D8" w14:textId="77777777" w:rsidR="0097674A" w:rsidRDefault="0097674A" w:rsidP="006E7EF6">
            <w:pPr>
              <w:pStyle w:val="Estilo1"/>
            </w:pPr>
            <w:r>
              <w:t>0</w:t>
            </w:r>
          </w:p>
        </w:tc>
        <w:tc>
          <w:tcPr>
            <w:tcW w:w="341" w:type="dxa"/>
          </w:tcPr>
          <w:p w14:paraId="541179F4" w14:textId="77777777" w:rsidR="0097674A" w:rsidRDefault="0097674A" w:rsidP="006E7EF6">
            <w:pPr>
              <w:pStyle w:val="Estilo1"/>
            </w:pPr>
            <w:r>
              <w:t>1</w:t>
            </w:r>
          </w:p>
        </w:tc>
        <w:tc>
          <w:tcPr>
            <w:tcW w:w="341" w:type="dxa"/>
          </w:tcPr>
          <w:p w14:paraId="3D80603B" w14:textId="77777777" w:rsidR="0097674A" w:rsidRDefault="0097674A" w:rsidP="006E7EF6">
            <w:pPr>
              <w:pStyle w:val="Estilo1"/>
            </w:pPr>
            <w:r>
              <w:t>2</w:t>
            </w:r>
          </w:p>
        </w:tc>
        <w:tc>
          <w:tcPr>
            <w:tcW w:w="341" w:type="dxa"/>
          </w:tcPr>
          <w:p w14:paraId="00F88211" w14:textId="77777777" w:rsidR="0097674A" w:rsidRDefault="0097674A" w:rsidP="006E7EF6">
            <w:pPr>
              <w:pStyle w:val="Estilo1"/>
            </w:pPr>
            <w:r>
              <w:t>3</w:t>
            </w:r>
          </w:p>
        </w:tc>
        <w:tc>
          <w:tcPr>
            <w:tcW w:w="341" w:type="dxa"/>
          </w:tcPr>
          <w:p w14:paraId="58A2765A" w14:textId="77777777" w:rsidR="0097674A" w:rsidRDefault="0097674A" w:rsidP="006E7EF6">
            <w:pPr>
              <w:pStyle w:val="Estilo1"/>
            </w:pPr>
            <w:r>
              <w:t>4</w:t>
            </w:r>
          </w:p>
        </w:tc>
        <w:tc>
          <w:tcPr>
            <w:tcW w:w="341" w:type="dxa"/>
          </w:tcPr>
          <w:p w14:paraId="6BA35307" w14:textId="77777777" w:rsidR="0097674A" w:rsidRDefault="0097674A" w:rsidP="006E7EF6">
            <w:pPr>
              <w:pStyle w:val="Estilo1"/>
            </w:pPr>
            <w:r>
              <w:t>5</w:t>
            </w:r>
          </w:p>
        </w:tc>
        <w:tc>
          <w:tcPr>
            <w:tcW w:w="341" w:type="dxa"/>
          </w:tcPr>
          <w:p w14:paraId="73B53444" w14:textId="77777777" w:rsidR="0097674A" w:rsidRDefault="0097674A" w:rsidP="006E7EF6">
            <w:pPr>
              <w:pStyle w:val="Estilo1"/>
            </w:pPr>
            <w:r>
              <w:t>6</w:t>
            </w:r>
          </w:p>
        </w:tc>
        <w:tc>
          <w:tcPr>
            <w:tcW w:w="341" w:type="dxa"/>
          </w:tcPr>
          <w:p w14:paraId="09A3174F" w14:textId="77777777" w:rsidR="0097674A" w:rsidRDefault="0097674A" w:rsidP="006E7EF6">
            <w:pPr>
              <w:pStyle w:val="Estilo1"/>
            </w:pPr>
            <w:r>
              <w:t>7</w:t>
            </w:r>
          </w:p>
        </w:tc>
        <w:tc>
          <w:tcPr>
            <w:tcW w:w="341" w:type="dxa"/>
          </w:tcPr>
          <w:p w14:paraId="50C1D5E4" w14:textId="77777777" w:rsidR="0097674A" w:rsidRDefault="0097674A" w:rsidP="006E7EF6">
            <w:pPr>
              <w:pStyle w:val="Estilo1"/>
            </w:pPr>
            <w:r>
              <w:t>8</w:t>
            </w:r>
          </w:p>
        </w:tc>
        <w:tc>
          <w:tcPr>
            <w:tcW w:w="356" w:type="dxa"/>
          </w:tcPr>
          <w:p w14:paraId="37375B67" w14:textId="77777777" w:rsidR="0097674A" w:rsidRDefault="0097674A" w:rsidP="006E7EF6">
            <w:pPr>
              <w:pStyle w:val="Estilo1"/>
            </w:pPr>
            <w:r>
              <w:t>9</w:t>
            </w:r>
          </w:p>
        </w:tc>
        <w:tc>
          <w:tcPr>
            <w:tcW w:w="446" w:type="dxa"/>
          </w:tcPr>
          <w:p w14:paraId="61BA5482" w14:textId="77777777" w:rsidR="0097674A" w:rsidRDefault="0097674A" w:rsidP="006E7EF6">
            <w:pPr>
              <w:pStyle w:val="Estilo1"/>
            </w:pPr>
            <w:r>
              <w:t>10</w:t>
            </w:r>
          </w:p>
        </w:tc>
        <w:tc>
          <w:tcPr>
            <w:tcW w:w="446" w:type="dxa"/>
          </w:tcPr>
          <w:p w14:paraId="4448F41D" w14:textId="77777777" w:rsidR="0097674A" w:rsidRDefault="0097674A" w:rsidP="006E7EF6">
            <w:pPr>
              <w:pStyle w:val="Estilo1"/>
            </w:pPr>
            <w:r>
              <w:t>11</w:t>
            </w:r>
          </w:p>
        </w:tc>
        <w:tc>
          <w:tcPr>
            <w:tcW w:w="446" w:type="dxa"/>
          </w:tcPr>
          <w:p w14:paraId="3DC9E429" w14:textId="77777777" w:rsidR="0097674A" w:rsidRDefault="0097674A" w:rsidP="006E7EF6">
            <w:pPr>
              <w:pStyle w:val="Estilo1"/>
            </w:pPr>
            <w:r>
              <w:t>12</w:t>
            </w:r>
          </w:p>
        </w:tc>
        <w:tc>
          <w:tcPr>
            <w:tcW w:w="446" w:type="dxa"/>
          </w:tcPr>
          <w:p w14:paraId="0542DAC1" w14:textId="77777777" w:rsidR="0097674A" w:rsidRDefault="0097674A" w:rsidP="006E7EF6">
            <w:pPr>
              <w:pStyle w:val="Estilo1"/>
            </w:pPr>
            <w:r>
              <w:t>13</w:t>
            </w:r>
          </w:p>
        </w:tc>
        <w:tc>
          <w:tcPr>
            <w:tcW w:w="446" w:type="dxa"/>
          </w:tcPr>
          <w:p w14:paraId="70CEDA21" w14:textId="77777777" w:rsidR="0097674A" w:rsidRDefault="0097674A" w:rsidP="006E7EF6">
            <w:pPr>
              <w:pStyle w:val="Estilo1"/>
            </w:pPr>
            <w:r>
              <w:t>14</w:t>
            </w:r>
          </w:p>
        </w:tc>
        <w:tc>
          <w:tcPr>
            <w:tcW w:w="446" w:type="dxa"/>
          </w:tcPr>
          <w:p w14:paraId="4A9310C9" w14:textId="77777777" w:rsidR="0097674A" w:rsidRDefault="0097674A" w:rsidP="006E7EF6">
            <w:pPr>
              <w:pStyle w:val="Estilo1"/>
            </w:pPr>
            <w:r>
              <w:t>15</w:t>
            </w:r>
          </w:p>
        </w:tc>
        <w:tc>
          <w:tcPr>
            <w:tcW w:w="446" w:type="dxa"/>
          </w:tcPr>
          <w:p w14:paraId="06F7BEF9" w14:textId="77777777" w:rsidR="0097674A" w:rsidRDefault="0097674A" w:rsidP="006E7EF6">
            <w:pPr>
              <w:pStyle w:val="Estilo1"/>
            </w:pPr>
            <w:r>
              <w:t>16</w:t>
            </w:r>
          </w:p>
        </w:tc>
        <w:tc>
          <w:tcPr>
            <w:tcW w:w="446" w:type="dxa"/>
          </w:tcPr>
          <w:p w14:paraId="696602AA" w14:textId="77777777" w:rsidR="0097674A" w:rsidRDefault="0097674A" w:rsidP="006E7EF6">
            <w:pPr>
              <w:pStyle w:val="Estilo1"/>
            </w:pPr>
            <w:r>
              <w:t>17</w:t>
            </w:r>
          </w:p>
        </w:tc>
        <w:tc>
          <w:tcPr>
            <w:tcW w:w="446" w:type="dxa"/>
          </w:tcPr>
          <w:p w14:paraId="0981140B" w14:textId="77777777" w:rsidR="0097674A" w:rsidRDefault="0097674A" w:rsidP="006E7EF6">
            <w:pPr>
              <w:pStyle w:val="Estilo1"/>
            </w:pPr>
            <w:r>
              <w:t>18</w:t>
            </w:r>
          </w:p>
        </w:tc>
        <w:tc>
          <w:tcPr>
            <w:tcW w:w="446" w:type="dxa"/>
          </w:tcPr>
          <w:p w14:paraId="37EAAD22" w14:textId="77777777" w:rsidR="0097674A" w:rsidRDefault="0097674A" w:rsidP="006E7EF6">
            <w:pPr>
              <w:pStyle w:val="Estilo1"/>
            </w:pPr>
            <w:r>
              <w:t>19</w:t>
            </w:r>
          </w:p>
        </w:tc>
        <w:tc>
          <w:tcPr>
            <w:tcW w:w="446" w:type="dxa"/>
          </w:tcPr>
          <w:p w14:paraId="4100C19A" w14:textId="77777777" w:rsidR="0097674A" w:rsidRDefault="0097674A" w:rsidP="006E7EF6">
            <w:pPr>
              <w:pStyle w:val="Estilo1"/>
            </w:pPr>
            <w:r>
              <w:t>20</w:t>
            </w:r>
          </w:p>
        </w:tc>
        <w:tc>
          <w:tcPr>
            <w:tcW w:w="446" w:type="dxa"/>
          </w:tcPr>
          <w:p w14:paraId="550FF906" w14:textId="77777777" w:rsidR="0097674A" w:rsidRDefault="0097674A" w:rsidP="006E7EF6">
            <w:pPr>
              <w:pStyle w:val="Estilo1"/>
            </w:pPr>
            <w:r>
              <w:t>21</w:t>
            </w:r>
          </w:p>
        </w:tc>
        <w:tc>
          <w:tcPr>
            <w:tcW w:w="446" w:type="dxa"/>
          </w:tcPr>
          <w:p w14:paraId="60D15157" w14:textId="77777777" w:rsidR="0097674A" w:rsidRDefault="0097674A" w:rsidP="006E7EF6">
            <w:pPr>
              <w:pStyle w:val="Estilo1"/>
            </w:pPr>
            <w:r>
              <w:t>22</w:t>
            </w:r>
          </w:p>
        </w:tc>
        <w:tc>
          <w:tcPr>
            <w:tcW w:w="446" w:type="dxa"/>
          </w:tcPr>
          <w:p w14:paraId="592A619A" w14:textId="77777777" w:rsidR="0097674A" w:rsidRDefault="0097674A" w:rsidP="006E7EF6">
            <w:pPr>
              <w:pStyle w:val="Estilo1"/>
            </w:pPr>
            <w:r>
              <w:t>23</w:t>
            </w:r>
          </w:p>
        </w:tc>
        <w:tc>
          <w:tcPr>
            <w:tcW w:w="440" w:type="dxa"/>
          </w:tcPr>
          <w:p w14:paraId="49EF3978" w14:textId="77777777" w:rsidR="0097674A" w:rsidRDefault="0097674A" w:rsidP="006E7EF6">
            <w:pPr>
              <w:pStyle w:val="Estilo1"/>
            </w:pPr>
            <w:r>
              <w:t>24</w:t>
            </w:r>
          </w:p>
        </w:tc>
        <w:tc>
          <w:tcPr>
            <w:tcW w:w="440" w:type="dxa"/>
          </w:tcPr>
          <w:p w14:paraId="797C9957" w14:textId="77777777" w:rsidR="0097674A" w:rsidRDefault="0097674A" w:rsidP="006E7EF6">
            <w:pPr>
              <w:pStyle w:val="Estilo1"/>
            </w:pPr>
            <w:r>
              <w:t>25</w:t>
            </w:r>
          </w:p>
        </w:tc>
        <w:tc>
          <w:tcPr>
            <w:tcW w:w="440" w:type="dxa"/>
          </w:tcPr>
          <w:p w14:paraId="3C139C43" w14:textId="77777777" w:rsidR="0097674A" w:rsidRDefault="0097674A" w:rsidP="006E7EF6">
            <w:pPr>
              <w:pStyle w:val="Estilo1"/>
            </w:pPr>
            <w:r>
              <w:t>26</w:t>
            </w:r>
          </w:p>
        </w:tc>
        <w:tc>
          <w:tcPr>
            <w:tcW w:w="440" w:type="dxa"/>
          </w:tcPr>
          <w:p w14:paraId="575E8158" w14:textId="77777777" w:rsidR="0097674A" w:rsidRDefault="0097674A" w:rsidP="006E7EF6">
            <w:pPr>
              <w:pStyle w:val="Estilo1"/>
            </w:pPr>
            <w:r>
              <w:t>27</w:t>
            </w:r>
          </w:p>
        </w:tc>
        <w:tc>
          <w:tcPr>
            <w:tcW w:w="440" w:type="dxa"/>
          </w:tcPr>
          <w:p w14:paraId="5F94DFFD" w14:textId="77777777" w:rsidR="0097674A" w:rsidRDefault="0097674A" w:rsidP="006E7EF6">
            <w:pPr>
              <w:pStyle w:val="Estilo1"/>
            </w:pPr>
            <w:r>
              <w:t>28</w:t>
            </w:r>
          </w:p>
        </w:tc>
        <w:tc>
          <w:tcPr>
            <w:tcW w:w="440" w:type="dxa"/>
          </w:tcPr>
          <w:p w14:paraId="6D61D0A3" w14:textId="77777777" w:rsidR="0097674A" w:rsidRDefault="0097674A" w:rsidP="006E7EF6">
            <w:pPr>
              <w:pStyle w:val="Estilo1"/>
            </w:pPr>
            <w:r>
              <w:t>29</w:t>
            </w:r>
          </w:p>
        </w:tc>
        <w:tc>
          <w:tcPr>
            <w:tcW w:w="440" w:type="dxa"/>
          </w:tcPr>
          <w:p w14:paraId="5C8DF459" w14:textId="77777777" w:rsidR="0097674A" w:rsidRDefault="0097674A" w:rsidP="006E7EF6">
            <w:pPr>
              <w:pStyle w:val="Estilo1"/>
            </w:pPr>
            <w:r>
              <w:t>30</w:t>
            </w:r>
          </w:p>
        </w:tc>
        <w:tc>
          <w:tcPr>
            <w:tcW w:w="440" w:type="dxa"/>
          </w:tcPr>
          <w:p w14:paraId="4CE3F357" w14:textId="77777777" w:rsidR="0097674A" w:rsidRDefault="0097674A" w:rsidP="006E7EF6">
            <w:pPr>
              <w:pStyle w:val="Estilo1"/>
            </w:pPr>
            <w:r>
              <w:t>31</w:t>
            </w:r>
          </w:p>
        </w:tc>
        <w:tc>
          <w:tcPr>
            <w:tcW w:w="440" w:type="dxa"/>
          </w:tcPr>
          <w:p w14:paraId="5FFB37DB" w14:textId="77777777" w:rsidR="0097674A" w:rsidRDefault="0097674A" w:rsidP="006E7EF6">
            <w:pPr>
              <w:pStyle w:val="Estilo1"/>
            </w:pPr>
            <w:r>
              <w:t>32</w:t>
            </w:r>
          </w:p>
        </w:tc>
      </w:tr>
      <w:tr w:rsidR="00350BA8" w14:paraId="536E6479" w14:textId="77777777" w:rsidTr="00350BA8">
        <w:tc>
          <w:tcPr>
            <w:tcW w:w="365" w:type="dxa"/>
          </w:tcPr>
          <w:p w14:paraId="20A914D0" w14:textId="77777777" w:rsidR="00350BA8" w:rsidRDefault="00350BA8" w:rsidP="00350BA8">
            <w:pPr>
              <w:pStyle w:val="Estilo1"/>
            </w:pPr>
            <w:r>
              <w:t>A</w:t>
            </w:r>
          </w:p>
        </w:tc>
        <w:tc>
          <w:tcPr>
            <w:tcW w:w="341" w:type="dxa"/>
            <w:shd w:val="clear" w:color="auto" w:fill="70AD47" w:themeFill="accent6"/>
          </w:tcPr>
          <w:p w14:paraId="11903420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642C6AD1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170AC0C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1293290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3299BFFE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4F6753EE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4A0BB770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3E8925B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2E77E79F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auto"/>
          </w:tcPr>
          <w:p w14:paraId="48FD7CF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FAF6D5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8026E2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047EBC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22D6B4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378E31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FAD164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5E3D0E6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75EEA5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F50489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5FEC6C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A1C203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40D0E7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43EFAF76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5D2B145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8B90D1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E3865B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4A27A43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8394E4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97DEAB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EA33DC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7861BC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EE4F112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0010D77" w14:textId="77777777" w:rsidR="00350BA8" w:rsidRDefault="00350BA8" w:rsidP="00350BA8">
            <w:pPr>
              <w:pStyle w:val="Estilo1"/>
            </w:pPr>
          </w:p>
        </w:tc>
      </w:tr>
      <w:tr w:rsidR="00350BA8" w14:paraId="4A72E06B" w14:textId="77777777" w:rsidTr="00350BA8">
        <w:tc>
          <w:tcPr>
            <w:tcW w:w="365" w:type="dxa"/>
          </w:tcPr>
          <w:p w14:paraId="4D11526B" w14:textId="77777777" w:rsidR="00350BA8" w:rsidRDefault="00350BA8" w:rsidP="00350BA8">
            <w:pPr>
              <w:pStyle w:val="Estilo1"/>
            </w:pPr>
            <w:r>
              <w:t>B</w:t>
            </w:r>
          </w:p>
        </w:tc>
        <w:tc>
          <w:tcPr>
            <w:tcW w:w="341" w:type="dxa"/>
          </w:tcPr>
          <w:p w14:paraId="2C93B24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92A4A38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66E21A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A0EFA28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B9FCA9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C2BD893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9205173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7E17EA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0C45FED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70AD47" w:themeFill="accent6"/>
          </w:tcPr>
          <w:p w14:paraId="78A0D4B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4D0D9DF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1E70ED36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6D48EF1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209CB6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CCC29B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F695DB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83E436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7AD7AB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54ADC8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3FB43D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59677C2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7212E29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598AE54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408B113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2212455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C7B9C2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D237F9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5E3308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7CA89E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01A6134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F0FD78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DCCA632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F1096B8" w14:textId="77777777" w:rsidR="00350BA8" w:rsidRDefault="00350BA8" w:rsidP="00350BA8">
            <w:pPr>
              <w:pStyle w:val="Estilo1"/>
            </w:pPr>
          </w:p>
        </w:tc>
      </w:tr>
      <w:tr w:rsidR="00350BA8" w14:paraId="566FE867" w14:textId="77777777" w:rsidTr="00350BA8">
        <w:tc>
          <w:tcPr>
            <w:tcW w:w="365" w:type="dxa"/>
          </w:tcPr>
          <w:p w14:paraId="34183EF7" w14:textId="77777777" w:rsidR="00350BA8" w:rsidRDefault="00350BA8" w:rsidP="00350BA8">
            <w:pPr>
              <w:pStyle w:val="Estilo1"/>
            </w:pPr>
            <w:r>
              <w:t>C</w:t>
            </w:r>
          </w:p>
        </w:tc>
        <w:tc>
          <w:tcPr>
            <w:tcW w:w="341" w:type="dxa"/>
          </w:tcPr>
          <w:p w14:paraId="2134584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702A9D3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DDF0F0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14FEEF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2900DEA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7B72B813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7B0CAA9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2FF915BC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01C38DAA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auto"/>
          </w:tcPr>
          <w:p w14:paraId="461E675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76FFB8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E11695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D03461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1A584A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5DEC46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E214CB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E88727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39B968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2EB3A9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532D85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5AA271A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4EDE6C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55BC6B5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386DCD48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769083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36DF822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CD5005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27C3C6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3268ABF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8A58BD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1F38C4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75873D3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7605A2A" w14:textId="77777777" w:rsidR="00350BA8" w:rsidRDefault="00350BA8" w:rsidP="00350BA8">
            <w:pPr>
              <w:pStyle w:val="Estilo1"/>
            </w:pPr>
          </w:p>
        </w:tc>
      </w:tr>
      <w:tr w:rsidR="00350BA8" w14:paraId="24DB46F7" w14:textId="77777777" w:rsidTr="00350BA8">
        <w:tc>
          <w:tcPr>
            <w:tcW w:w="365" w:type="dxa"/>
          </w:tcPr>
          <w:p w14:paraId="1E33ADE2" w14:textId="77777777" w:rsidR="00350BA8" w:rsidRDefault="00350BA8" w:rsidP="00350BA8">
            <w:pPr>
              <w:pStyle w:val="Estilo1"/>
            </w:pPr>
            <w:r>
              <w:t>D</w:t>
            </w:r>
          </w:p>
        </w:tc>
        <w:tc>
          <w:tcPr>
            <w:tcW w:w="341" w:type="dxa"/>
          </w:tcPr>
          <w:p w14:paraId="3FA2713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55DF55ED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73F04F58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520D28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739BD71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D257291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0A8E856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AE605E8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57D66E0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66E0982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13A2F3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03328E7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5B4F56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0A37D90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1B8C814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78488E6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128C112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27B229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68EAECB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78938D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655BD8A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255042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328D9F7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7E2B7AC2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5115F35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67E627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9949D3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756017F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284B93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8C28CA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A9AF7C8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620699B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48030C1" w14:textId="77777777" w:rsidR="00350BA8" w:rsidRDefault="00350BA8" w:rsidP="00350BA8">
            <w:pPr>
              <w:pStyle w:val="Estilo1"/>
            </w:pPr>
          </w:p>
        </w:tc>
      </w:tr>
      <w:tr w:rsidR="00350BA8" w14:paraId="530DA12F" w14:textId="77777777" w:rsidTr="00350BA8">
        <w:tc>
          <w:tcPr>
            <w:tcW w:w="365" w:type="dxa"/>
          </w:tcPr>
          <w:p w14:paraId="0B3E25F6" w14:textId="77777777" w:rsidR="00350BA8" w:rsidRDefault="00350BA8" w:rsidP="00350BA8">
            <w:pPr>
              <w:pStyle w:val="Estilo1"/>
            </w:pPr>
            <w:r>
              <w:t>E</w:t>
            </w:r>
          </w:p>
        </w:tc>
        <w:tc>
          <w:tcPr>
            <w:tcW w:w="341" w:type="dxa"/>
          </w:tcPr>
          <w:p w14:paraId="6A42F2A1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25630765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631F7FA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4A716BA8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C3BF022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2783BF8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9A1570E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D95BC9B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4715E5A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7C3D669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A952B5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27AC478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741C6B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172045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E1C9874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A116BB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95F0415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6D2C6BF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5C372132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4A01712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345FA86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54CC8E8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468578DC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097A6E43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8E4A7C1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7045F6C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DCD7093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D64960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66DCC0EB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DE1D58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1BCA8ECA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4D4ABEE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2DD4AD6B" w14:textId="77777777" w:rsidR="00350BA8" w:rsidRDefault="00350BA8" w:rsidP="00350BA8">
            <w:pPr>
              <w:pStyle w:val="Estilo1"/>
            </w:pPr>
          </w:p>
        </w:tc>
      </w:tr>
      <w:tr w:rsidR="00350BA8" w14:paraId="63CE2A18" w14:textId="77777777" w:rsidTr="00350BA8">
        <w:tc>
          <w:tcPr>
            <w:tcW w:w="365" w:type="dxa"/>
          </w:tcPr>
          <w:p w14:paraId="4CED7492" w14:textId="77777777" w:rsidR="00350BA8" w:rsidRDefault="00350BA8" w:rsidP="00350BA8">
            <w:pPr>
              <w:pStyle w:val="Estilo1"/>
            </w:pPr>
            <w:r>
              <w:t>F</w:t>
            </w:r>
          </w:p>
        </w:tc>
        <w:tc>
          <w:tcPr>
            <w:tcW w:w="341" w:type="dxa"/>
          </w:tcPr>
          <w:p w14:paraId="4C9DDF7A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5F932E60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2C66F7A9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0537DF9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4B8A8657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C509E8F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5BDF9D74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2CA84C40" w14:textId="77777777" w:rsidR="00350BA8" w:rsidRDefault="00350BA8" w:rsidP="00350BA8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4F81F64F" w14:textId="77777777" w:rsidR="00350BA8" w:rsidRDefault="00350BA8" w:rsidP="00350BA8">
            <w:pPr>
              <w:pStyle w:val="Estilo1"/>
            </w:pPr>
          </w:p>
        </w:tc>
        <w:tc>
          <w:tcPr>
            <w:tcW w:w="356" w:type="dxa"/>
            <w:shd w:val="clear" w:color="auto" w:fill="auto"/>
          </w:tcPr>
          <w:p w14:paraId="47D3245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A26102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71473768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54257F4D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D9183D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27AB06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7CE6A9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14DAD58E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A3F67C1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5D7C0F4F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7B642C60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D07678B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01C2553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42D0B539" w14:textId="77777777" w:rsidR="00350BA8" w:rsidRDefault="00350BA8" w:rsidP="00350BA8">
            <w:pPr>
              <w:pStyle w:val="Estilo1"/>
            </w:pPr>
          </w:p>
        </w:tc>
        <w:tc>
          <w:tcPr>
            <w:tcW w:w="446" w:type="dxa"/>
          </w:tcPr>
          <w:p w14:paraId="5BC51DE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4190AB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FBD32F3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85862A7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1CD7A5B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2DBDF28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580CE329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01738FBD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495DF218" w14:textId="77777777" w:rsidR="00350BA8" w:rsidRDefault="00350BA8" w:rsidP="00350BA8">
            <w:pPr>
              <w:pStyle w:val="Estilo1"/>
            </w:pPr>
          </w:p>
        </w:tc>
        <w:tc>
          <w:tcPr>
            <w:tcW w:w="440" w:type="dxa"/>
          </w:tcPr>
          <w:p w14:paraId="341D518C" w14:textId="77777777" w:rsidR="00350BA8" w:rsidRDefault="00350BA8" w:rsidP="00350BA8">
            <w:pPr>
              <w:pStyle w:val="Estilo1"/>
            </w:pPr>
          </w:p>
        </w:tc>
      </w:tr>
    </w:tbl>
    <w:p w14:paraId="7731CA6F" w14:textId="77777777" w:rsidR="0097674A" w:rsidRDefault="0097674A" w:rsidP="0097674A"/>
    <w:p w14:paraId="27AA4E79" w14:textId="2CD93160" w:rsidR="00350BA8" w:rsidRPr="008D2306" w:rsidRDefault="00350BA8" w:rsidP="00350BA8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Tiempo de espera medio = (0+8+3+10+13+</w:t>
      </w:r>
      <w:r w:rsidR="00837686">
        <w:rPr>
          <w:rFonts w:asciiTheme="minorHAnsi" w:hAnsiTheme="minorHAnsi" w:cstheme="minorHAnsi"/>
          <w:b/>
          <w:bCs/>
        </w:rPr>
        <w:t>1) /</w:t>
      </w:r>
      <w:r w:rsidR="00C45BDE">
        <w:rPr>
          <w:rFonts w:asciiTheme="minorHAnsi" w:hAnsiTheme="minorHAnsi" w:cstheme="minorHAnsi"/>
          <w:b/>
          <w:bCs/>
        </w:rPr>
        <w:t>5 = 35/6 = 5,83</w:t>
      </w:r>
    </w:p>
    <w:p w14:paraId="4B9135D9" w14:textId="5B55C15C" w:rsidR="00350BA8" w:rsidRPr="008D2306" w:rsidRDefault="00350BA8" w:rsidP="00350BA8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Tiempo de respuesta medio = (5+12+4+14+18+</w:t>
      </w:r>
      <w:r w:rsidR="00837686">
        <w:rPr>
          <w:rFonts w:asciiTheme="minorHAnsi" w:hAnsiTheme="minorHAnsi" w:cstheme="minorHAnsi"/>
          <w:b/>
          <w:bCs/>
        </w:rPr>
        <w:t>4) /</w:t>
      </w:r>
      <w:r w:rsidR="00C45BDE">
        <w:rPr>
          <w:rFonts w:asciiTheme="minorHAnsi" w:hAnsiTheme="minorHAnsi" w:cstheme="minorHAnsi"/>
          <w:b/>
          <w:bCs/>
        </w:rPr>
        <w:t>5 = 57/6 = 9,5</w:t>
      </w:r>
    </w:p>
    <w:p w14:paraId="099610C9" w14:textId="4823B558" w:rsidR="0097674A" w:rsidRDefault="0097674A">
      <w:pPr>
        <w:widowControl/>
        <w:autoSpaceDE/>
        <w:autoSpaceDN/>
        <w:spacing w:after="160" w:line="259" w:lineRule="auto"/>
      </w:pPr>
      <w:r>
        <w:br w:type="page"/>
      </w:r>
    </w:p>
    <w:p w14:paraId="23C2FCCD" w14:textId="77777777" w:rsidR="0097674A" w:rsidRPr="0097674A" w:rsidRDefault="0097674A" w:rsidP="0097674A">
      <w:pPr>
        <w:pStyle w:val="Ttulo1"/>
        <w:rPr>
          <w:rFonts w:ascii="Times New Roman" w:hAnsi="Times New Roman" w:cs="Times New Roman"/>
          <w:b/>
          <w:color w:val="auto"/>
          <w:sz w:val="52"/>
          <w:szCs w:val="52"/>
        </w:rPr>
      </w:pPr>
      <w:r w:rsidRPr="0097674A">
        <w:rPr>
          <w:rFonts w:ascii="Times New Roman" w:hAnsi="Times New Roman" w:cs="Times New Roman"/>
          <w:b/>
          <w:color w:val="auto"/>
          <w:sz w:val="52"/>
          <w:szCs w:val="52"/>
        </w:rPr>
        <w:lastRenderedPageBreak/>
        <w:t xml:space="preserve">SRTF (Short-Remaining-Time-First)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124"/>
      </w:tblGrid>
      <w:tr w:rsidR="0097674A" w14:paraId="65D1FB2A" w14:textId="77777777" w:rsidTr="006E7EF6">
        <w:trPr>
          <w:jc w:val="center"/>
        </w:trPr>
        <w:tc>
          <w:tcPr>
            <w:tcW w:w="2123" w:type="dxa"/>
          </w:tcPr>
          <w:p w14:paraId="6599B60C" w14:textId="77777777" w:rsidR="0097674A" w:rsidRDefault="0097674A" w:rsidP="006E7EF6">
            <w:pPr>
              <w:pStyle w:val="Estilo1"/>
              <w:jc w:val="center"/>
            </w:pPr>
            <w:r>
              <w:t>Proceso</w:t>
            </w:r>
          </w:p>
        </w:tc>
        <w:tc>
          <w:tcPr>
            <w:tcW w:w="2123" w:type="dxa"/>
          </w:tcPr>
          <w:p w14:paraId="54E9E17F" w14:textId="77777777" w:rsidR="0097674A" w:rsidRDefault="0097674A" w:rsidP="006E7EF6">
            <w:pPr>
              <w:pStyle w:val="Estilo1"/>
              <w:jc w:val="center"/>
            </w:pPr>
            <w:r>
              <w:t>T. LL</w:t>
            </w:r>
          </w:p>
        </w:tc>
        <w:tc>
          <w:tcPr>
            <w:tcW w:w="2124" w:type="dxa"/>
          </w:tcPr>
          <w:p w14:paraId="2B7C97A2" w14:textId="77777777" w:rsidR="0097674A" w:rsidRDefault="0097674A" w:rsidP="006E7EF6">
            <w:pPr>
              <w:pStyle w:val="Estilo1"/>
              <w:jc w:val="center"/>
            </w:pPr>
            <w:r>
              <w:t>D</w:t>
            </w:r>
          </w:p>
        </w:tc>
      </w:tr>
      <w:tr w:rsidR="0097674A" w14:paraId="75411D9E" w14:textId="77777777" w:rsidTr="006E7EF6">
        <w:trPr>
          <w:jc w:val="center"/>
        </w:trPr>
        <w:tc>
          <w:tcPr>
            <w:tcW w:w="2123" w:type="dxa"/>
          </w:tcPr>
          <w:p w14:paraId="439D67E1" w14:textId="77777777" w:rsidR="0097674A" w:rsidRDefault="0097674A" w:rsidP="006E7EF6">
            <w:pPr>
              <w:pStyle w:val="Estilo1"/>
              <w:jc w:val="center"/>
            </w:pPr>
            <w:r>
              <w:t>A</w:t>
            </w:r>
          </w:p>
        </w:tc>
        <w:tc>
          <w:tcPr>
            <w:tcW w:w="2123" w:type="dxa"/>
          </w:tcPr>
          <w:p w14:paraId="08A6F29E" w14:textId="77777777" w:rsidR="0097674A" w:rsidRDefault="0097674A" w:rsidP="006E7EF6">
            <w:pPr>
              <w:pStyle w:val="Estilo1"/>
              <w:jc w:val="center"/>
            </w:pPr>
            <w:r>
              <w:t>0</w:t>
            </w:r>
          </w:p>
        </w:tc>
        <w:tc>
          <w:tcPr>
            <w:tcW w:w="2124" w:type="dxa"/>
          </w:tcPr>
          <w:p w14:paraId="07B63CA4" w14:textId="77777777" w:rsidR="0097674A" w:rsidRDefault="0097674A" w:rsidP="006E7EF6">
            <w:pPr>
              <w:pStyle w:val="Estilo1"/>
              <w:jc w:val="center"/>
            </w:pPr>
            <w:r>
              <w:t>5</w:t>
            </w:r>
          </w:p>
        </w:tc>
      </w:tr>
      <w:tr w:rsidR="0097674A" w14:paraId="56BC880C" w14:textId="77777777" w:rsidTr="006E7EF6">
        <w:trPr>
          <w:jc w:val="center"/>
        </w:trPr>
        <w:tc>
          <w:tcPr>
            <w:tcW w:w="2123" w:type="dxa"/>
          </w:tcPr>
          <w:p w14:paraId="5E1A1F85" w14:textId="77777777" w:rsidR="0097674A" w:rsidRDefault="0097674A" w:rsidP="006E7EF6">
            <w:pPr>
              <w:pStyle w:val="Estilo1"/>
              <w:jc w:val="center"/>
            </w:pPr>
            <w:r>
              <w:t>B</w:t>
            </w:r>
          </w:p>
        </w:tc>
        <w:tc>
          <w:tcPr>
            <w:tcW w:w="2123" w:type="dxa"/>
          </w:tcPr>
          <w:p w14:paraId="2B382B87" w14:textId="77777777" w:rsidR="0097674A" w:rsidRDefault="0097674A" w:rsidP="006E7EF6">
            <w:pPr>
              <w:pStyle w:val="Estilo1"/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24EA9756" w14:textId="77777777" w:rsidR="0097674A" w:rsidRDefault="0097674A" w:rsidP="006E7EF6">
            <w:pPr>
              <w:pStyle w:val="Estilo1"/>
              <w:jc w:val="center"/>
            </w:pPr>
            <w:r>
              <w:t>4</w:t>
            </w:r>
          </w:p>
        </w:tc>
      </w:tr>
      <w:tr w:rsidR="0097674A" w14:paraId="4C28E1E0" w14:textId="77777777" w:rsidTr="006E7EF6">
        <w:trPr>
          <w:jc w:val="center"/>
        </w:trPr>
        <w:tc>
          <w:tcPr>
            <w:tcW w:w="2123" w:type="dxa"/>
          </w:tcPr>
          <w:p w14:paraId="19BC0AFB" w14:textId="77777777" w:rsidR="0097674A" w:rsidRDefault="0097674A" w:rsidP="006E7EF6">
            <w:pPr>
              <w:pStyle w:val="Estilo1"/>
              <w:jc w:val="center"/>
            </w:pPr>
            <w:r>
              <w:t>C</w:t>
            </w:r>
          </w:p>
        </w:tc>
        <w:tc>
          <w:tcPr>
            <w:tcW w:w="2123" w:type="dxa"/>
          </w:tcPr>
          <w:p w14:paraId="5DFDF1C2" w14:textId="77777777" w:rsidR="0097674A" w:rsidRDefault="0097674A" w:rsidP="006E7EF6">
            <w:pPr>
              <w:pStyle w:val="Estilo1"/>
              <w:jc w:val="center"/>
            </w:pPr>
            <w:r>
              <w:t>2</w:t>
            </w:r>
          </w:p>
        </w:tc>
        <w:tc>
          <w:tcPr>
            <w:tcW w:w="2124" w:type="dxa"/>
          </w:tcPr>
          <w:p w14:paraId="7230909E" w14:textId="77777777" w:rsidR="0097674A" w:rsidRDefault="0097674A" w:rsidP="006E7EF6">
            <w:pPr>
              <w:pStyle w:val="Estilo1"/>
              <w:jc w:val="center"/>
            </w:pPr>
            <w:r>
              <w:t>1</w:t>
            </w:r>
          </w:p>
        </w:tc>
      </w:tr>
      <w:tr w:rsidR="0097674A" w14:paraId="2AE9591A" w14:textId="77777777" w:rsidTr="006E7EF6">
        <w:trPr>
          <w:jc w:val="center"/>
        </w:trPr>
        <w:tc>
          <w:tcPr>
            <w:tcW w:w="2123" w:type="dxa"/>
          </w:tcPr>
          <w:p w14:paraId="576E3E8B" w14:textId="77777777" w:rsidR="0097674A" w:rsidRDefault="0097674A" w:rsidP="006E7EF6">
            <w:pPr>
              <w:pStyle w:val="Estilo1"/>
              <w:jc w:val="center"/>
            </w:pPr>
            <w:r>
              <w:t>D</w:t>
            </w:r>
          </w:p>
        </w:tc>
        <w:tc>
          <w:tcPr>
            <w:tcW w:w="2123" w:type="dxa"/>
          </w:tcPr>
          <w:p w14:paraId="3B62311D" w14:textId="77777777" w:rsidR="0097674A" w:rsidRDefault="0097674A" w:rsidP="006E7EF6">
            <w:pPr>
              <w:pStyle w:val="Estilo1"/>
              <w:jc w:val="center"/>
            </w:pPr>
            <w:r>
              <w:t>3</w:t>
            </w:r>
          </w:p>
        </w:tc>
        <w:tc>
          <w:tcPr>
            <w:tcW w:w="2124" w:type="dxa"/>
          </w:tcPr>
          <w:p w14:paraId="4102FE7A" w14:textId="77777777" w:rsidR="0097674A" w:rsidRDefault="0097674A" w:rsidP="006E7EF6">
            <w:pPr>
              <w:pStyle w:val="Estilo1"/>
              <w:jc w:val="center"/>
            </w:pPr>
            <w:r>
              <w:t>4</w:t>
            </w:r>
          </w:p>
        </w:tc>
      </w:tr>
      <w:tr w:rsidR="0097674A" w14:paraId="4F21BE00" w14:textId="77777777" w:rsidTr="006E7EF6">
        <w:trPr>
          <w:jc w:val="center"/>
        </w:trPr>
        <w:tc>
          <w:tcPr>
            <w:tcW w:w="2123" w:type="dxa"/>
          </w:tcPr>
          <w:p w14:paraId="550BF88F" w14:textId="77777777" w:rsidR="0097674A" w:rsidRDefault="0097674A" w:rsidP="006E7EF6">
            <w:pPr>
              <w:pStyle w:val="Estilo1"/>
              <w:jc w:val="center"/>
            </w:pPr>
            <w:r>
              <w:t>E</w:t>
            </w:r>
          </w:p>
        </w:tc>
        <w:tc>
          <w:tcPr>
            <w:tcW w:w="2123" w:type="dxa"/>
          </w:tcPr>
          <w:p w14:paraId="474B760B" w14:textId="77777777" w:rsidR="0097674A" w:rsidRDefault="0097674A" w:rsidP="006E7EF6">
            <w:pPr>
              <w:pStyle w:val="Estilo1"/>
              <w:jc w:val="center"/>
            </w:pPr>
            <w:r>
              <w:t>4</w:t>
            </w:r>
          </w:p>
        </w:tc>
        <w:tc>
          <w:tcPr>
            <w:tcW w:w="2124" w:type="dxa"/>
          </w:tcPr>
          <w:p w14:paraId="34FC53A5" w14:textId="77777777" w:rsidR="0097674A" w:rsidRDefault="0097674A" w:rsidP="006E7EF6">
            <w:pPr>
              <w:pStyle w:val="Estilo1"/>
              <w:jc w:val="center"/>
            </w:pPr>
            <w:r>
              <w:t>5</w:t>
            </w:r>
          </w:p>
        </w:tc>
      </w:tr>
      <w:tr w:rsidR="0097674A" w14:paraId="670870D8" w14:textId="77777777" w:rsidTr="006E7EF6">
        <w:trPr>
          <w:jc w:val="center"/>
        </w:trPr>
        <w:tc>
          <w:tcPr>
            <w:tcW w:w="2123" w:type="dxa"/>
          </w:tcPr>
          <w:p w14:paraId="5C82F6C4" w14:textId="77777777" w:rsidR="0097674A" w:rsidRDefault="0097674A" w:rsidP="006E7EF6">
            <w:pPr>
              <w:pStyle w:val="Estilo1"/>
              <w:jc w:val="center"/>
            </w:pPr>
            <w:r>
              <w:t>F</w:t>
            </w:r>
          </w:p>
        </w:tc>
        <w:tc>
          <w:tcPr>
            <w:tcW w:w="2123" w:type="dxa"/>
          </w:tcPr>
          <w:p w14:paraId="2741A535" w14:textId="77777777" w:rsidR="0097674A" w:rsidRDefault="0097674A" w:rsidP="006E7EF6">
            <w:pPr>
              <w:pStyle w:val="Estilo1"/>
              <w:jc w:val="center"/>
            </w:pPr>
            <w:r>
              <w:t>5</w:t>
            </w:r>
          </w:p>
        </w:tc>
        <w:tc>
          <w:tcPr>
            <w:tcW w:w="2124" w:type="dxa"/>
          </w:tcPr>
          <w:p w14:paraId="1C6B9A3A" w14:textId="77777777" w:rsidR="0097674A" w:rsidRDefault="0097674A" w:rsidP="006E7EF6">
            <w:pPr>
              <w:pStyle w:val="Estilo1"/>
              <w:jc w:val="center"/>
            </w:pPr>
            <w:r>
              <w:t>3</w:t>
            </w:r>
          </w:p>
        </w:tc>
      </w:tr>
    </w:tbl>
    <w:p w14:paraId="49DDFD23" w14:textId="77777777" w:rsidR="0097674A" w:rsidRDefault="0097674A" w:rsidP="0097674A">
      <w:pPr>
        <w:pStyle w:val="Textoindependiente"/>
        <w:rPr>
          <w:b/>
          <w:sz w:val="34"/>
        </w:rPr>
      </w:pPr>
      <w:r>
        <w:rPr>
          <w:b/>
          <w:sz w:val="34"/>
        </w:rPr>
        <w:t>T. R = T. F – (T. LL -1)</w:t>
      </w:r>
    </w:p>
    <w:p w14:paraId="64450C6B" w14:textId="77777777" w:rsidR="0097674A" w:rsidRPr="0097674A" w:rsidRDefault="0097674A" w:rsidP="0097674A">
      <w:pPr>
        <w:pStyle w:val="Textoindependiente"/>
        <w:rPr>
          <w:b/>
          <w:sz w:val="34"/>
        </w:rPr>
      </w:pPr>
      <w:r>
        <w:rPr>
          <w:b/>
          <w:sz w:val="34"/>
        </w:rPr>
        <w:t>T. E = T. R - 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435"/>
        <w:gridCol w:w="2000"/>
        <w:gridCol w:w="1802"/>
        <w:gridCol w:w="2207"/>
        <w:gridCol w:w="2002"/>
        <w:gridCol w:w="1993"/>
      </w:tblGrid>
      <w:tr w:rsidR="0097674A" w14:paraId="7E3093B7" w14:textId="77777777" w:rsidTr="006E7EF6">
        <w:tc>
          <w:tcPr>
            <w:tcW w:w="1555" w:type="dxa"/>
          </w:tcPr>
          <w:p w14:paraId="47FA4381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PROCESO</w:t>
            </w:r>
          </w:p>
        </w:tc>
        <w:tc>
          <w:tcPr>
            <w:tcW w:w="2435" w:type="dxa"/>
          </w:tcPr>
          <w:p w14:paraId="66FC9583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LL</w:t>
            </w:r>
          </w:p>
        </w:tc>
        <w:tc>
          <w:tcPr>
            <w:tcW w:w="2000" w:type="dxa"/>
          </w:tcPr>
          <w:p w14:paraId="0300A0C7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802" w:type="dxa"/>
          </w:tcPr>
          <w:p w14:paraId="4A24B222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T. COMIENZO</w:t>
            </w:r>
          </w:p>
        </w:tc>
        <w:tc>
          <w:tcPr>
            <w:tcW w:w="2207" w:type="dxa"/>
          </w:tcPr>
          <w:p w14:paraId="7CD292E6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F</w:t>
            </w:r>
          </w:p>
        </w:tc>
        <w:tc>
          <w:tcPr>
            <w:tcW w:w="2002" w:type="dxa"/>
          </w:tcPr>
          <w:p w14:paraId="355A7C83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R</w:t>
            </w:r>
          </w:p>
        </w:tc>
        <w:tc>
          <w:tcPr>
            <w:tcW w:w="1993" w:type="dxa"/>
          </w:tcPr>
          <w:p w14:paraId="6B678A46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T. ESPERA</w:t>
            </w:r>
          </w:p>
        </w:tc>
      </w:tr>
      <w:tr w:rsidR="00837686" w14:paraId="4803DF9B" w14:textId="77777777" w:rsidTr="006E7EF6">
        <w:tc>
          <w:tcPr>
            <w:tcW w:w="1555" w:type="dxa"/>
          </w:tcPr>
          <w:p w14:paraId="289FD017" w14:textId="77777777" w:rsidR="00837686" w:rsidRDefault="00837686" w:rsidP="00837686">
            <w:pPr>
              <w:pStyle w:val="Estilo1"/>
              <w:jc w:val="center"/>
            </w:pPr>
            <w:r>
              <w:t>A</w:t>
            </w:r>
          </w:p>
        </w:tc>
        <w:tc>
          <w:tcPr>
            <w:tcW w:w="2435" w:type="dxa"/>
          </w:tcPr>
          <w:p w14:paraId="15FEB888" w14:textId="77777777" w:rsidR="00837686" w:rsidRDefault="00837686" w:rsidP="00837686">
            <w:pPr>
              <w:pStyle w:val="Estilo1"/>
              <w:jc w:val="center"/>
            </w:pPr>
            <w:r>
              <w:t>0</w:t>
            </w:r>
          </w:p>
        </w:tc>
        <w:tc>
          <w:tcPr>
            <w:tcW w:w="2000" w:type="dxa"/>
          </w:tcPr>
          <w:p w14:paraId="67F9F965" w14:textId="77777777" w:rsidR="00837686" w:rsidRDefault="00837686" w:rsidP="00837686">
            <w:pPr>
              <w:pStyle w:val="Estilo1"/>
              <w:jc w:val="center"/>
            </w:pPr>
            <w:r>
              <w:t>5</w:t>
            </w:r>
          </w:p>
        </w:tc>
        <w:tc>
          <w:tcPr>
            <w:tcW w:w="1802" w:type="dxa"/>
          </w:tcPr>
          <w:p w14:paraId="7BE1762C" w14:textId="0E595584" w:rsidR="00837686" w:rsidRDefault="00837686" w:rsidP="00837686">
            <w:pPr>
              <w:pStyle w:val="Estilo1"/>
              <w:jc w:val="center"/>
            </w:pPr>
            <w:r>
              <w:t>0</w:t>
            </w:r>
          </w:p>
        </w:tc>
        <w:tc>
          <w:tcPr>
            <w:tcW w:w="2207" w:type="dxa"/>
          </w:tcPr>
          <w:p w14:paraId="137F7810" w14:textId="14326400" w:rsidR="00837686" w:rsidRDefault="00837686" w:rsidP="00837686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02" w:type="dxa"/>
          </w:tcPr>
          <w:p w14:paraId="1C2DBDE1" w14:textId="6C330C92" w:rsidR="00837686" w:rsidRDefault="00837686" w:rsidP="00837686">
            <w:pPr>
              <w:pStyle w:val="Estilo1"/>
              <w:jc w:val="center"/>
            </w:pPr>
            <w:r>
              <w:t>5 – (0 - 1) = 6</w:t>
            </w:r>
          </w:p>
        </w:tc>
        <w:tc>
          <w:tcPr>
            <w:tcW w:w="1993" w:type="dxa"/>
          </w:tcPr>
          <w:p w14:paraId="21DA1FD4" w14:textId="7D761C32" w:rsidR="00837686" w:rsidRDefault="00837686" w:rsidP="00837686">
            <w:pPr>
              <w:pStyle w:val="Estilo1"/>
              <w:jc w:val="center"/>
            </w:pPr>
            <w:r>
              <w:t>6 – 5 = 1</w:t>
            </w:r>
          </w:p>
        </w:tc>
      </w:tr>
      <w:tr w:rsidR="00837686" w14:paraId="2E4CA939" w14:textId="77777777" w:rsidTr="006E7EF6">
        <w:tc>
          <w:tcPr>
            <w:tcW w:w="1555" w:type="dxa"/>
          </w:tcPr>
          <w:p w14:paraId="57A6241C" w14:textId="77777777" w:rsidR="00837686" w:rsidRDefault="00837686" w:rsidP="00837686">
            <w:pPr>
              <w:pStyle w:val="Estilo1"/>
              <w:jc w:val="center"/>
            </w:pPr>
            <w:r>
              <w:t>B</w:t>
            </w:r>
          </w:p>
        </w:tc>
        <w:tc>
          <w:tcPr>
            <w:tcW w:w="2435" w:type="dxa"/>
          </w:tcPr>
          <w:p w14:paraId="1BC4281B" w14:textId="77777777" w:rsidR="00837686" w:rsidRDefault="00837686" w:rsidP="00837686">
            <w:pPr>
              <w:pStyle w:val="Estilo1"/>
              <w:jc w:val="center"/>
            </w:pPr>
            <w:r>
              <w:t>1</w:t>
            </w:r>
          </w:p>
        </w:tc>
        <w:tc>
          <w:tcPr>
            <w:tcW w:w="2000" w:type="dxa"/>
          </w:tcPr>
          <w:p w14:paraId="4F4356CB" w14:textId="77777777" w:rsidR="00837686" w:rsidRDefault="00837686" w:rsidP="00837686">
            <w:pPr>
              <w:pStyle w:val="Estilo1"/>
              <w:jc w:val="center"/>
            </w:pPr>
            <w:r>
              <w:t>4</w:t>
            </w:r>
          </w:p>
        </w:tc>
        <w:tc>
          <w:tcPr>
            <w:tcW w:w="1802" w:type="dxa"/>
          </w:tcPr>
          <w:p w14:paraId="6565926B" w14:textId="37249E61" w:rsidR="00837686" w:rsidRDefault="00837686" w:rsidP="00837686">
            <w:pPr>
              <w:pStyle w:val="Estilo1"/>
              <w:jc w:val="center"/>
            </w:pPr>
            <w:r>
              <w:t>9</w:t>
            </w:r>
          </w:p>
        </w:tc>
        <w:tc>
          <w:tcPr>
            <w:tcW w:w="2207" w:type="dxa"/>
          </w:tcPr>
          <w:p w14:paraId="04AF0990" w14:textId="12DCBE97" w:rsidR="00837686" w:rsidRDefault="00837686" w:rsidP="00837686">
            <w:pPr>
              <w:pStyle w:val="Estilo1"/>
              <w:jc w:val="center"/>
            </w:pPr>
            <w:r>
              <w:t>12</w:t>
            </w:r>
          </w:p>
        </w:tc>
        <w:tc>
          <w:tcPr>
            <w:tcW w:w="2002" w:type="dxa"/>
          </w:tcPr>
          <w:p w14:paraId="4A0E8200" w14:textId="3988680B" w:rsidR="00837686" w:rsidRDefault="00837686" w:rsidP="00837686">
            <w:pPr>
              <w:pStyle w:val="Estilo1"/>
              <w:jc w:val="center"/>
            </w:pPr>
            <w:r>
              <w:t>12 – (1 - 1) = 12</w:t>
            </w:r>
          </w:p>
        </w:tc>
        <w:tc>
          <w:tcPr>
            <w:tcW w:w="1993" w:type="dxa"/>
          </w:tcPr>
          <w:p w14:paraId="299E05AE" w14:textId="410C48E2" w:rsidR="00837686" w:rsidRDefault="00837686" w:rsidP="00837686">
            <w:pPr>
              <w:pStyle w:val="Estilo1"/>
              <w:jc w:val="center"/>
            </w:pPr>
            <w:r>
              <w:t>12 – 4 = 8</w:t>
            </w:r>
          </w:p>
        </w:tc>
      </w:tr>
      <w:tr w:rsidR="00837686" w14:paraId="7D4F96BF" w14:textId="77777777" w:rsidTr="006E7EF6">
        <w:tc>
          <w:tcPr>
            <w:tcW w:w="1555" w:type="dxa"/>
          </w:tcPr>
          <w:p w14:paraId="4E04AE59" w14:textId="77777777" w:rsidR="00837686" w:rsidRDefault="00837686" w:rsidP="00837686">
            <w:pPr>
              <w:pStyle w:val="Estilo1"/>
              <w:jc w:val="center"/>
            </w:pPr>
            <w:r>
              <w:t>C</w:t>
            </w:r>
          </w:p>
        </w:tc>
        <w:tc>
          <w:tcPr>
            <w:tcW w:w="2435" w:type="dxa"/>
          </w:tcPr>
          <w:p w14:paraId="24A1607A" w14:textId="77777777" w:rsidR="00837686" w:rsidRDefault="00837686" w:rsidP="00837686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00" w:type="dxa"/>
          </w:tcPr>
          <w:p w14:paraId="5DFF017C" w14:textId="77777777" w:rsidR="00837686" w:rsidRDefault="00837686" w:rsidP="00837686">
            <w:pPr>
              <w:pStyle w:val="Estilo1"/>
              <w:jc w:val="center"/>
            </w:pPr>
            <w:r>
              <w:t>1</w:t>
            </w:r>
          </w:p>
        </w:tc>
        <w:tc>
          <w:tcPr>
            <w:tcW w:w="1802" w:type="dxa"/>
          </w:tcPr>
          <w:p w14:paraId="1AE8D1BC" w14:textId="0F54EC9B" w:rsidR="00837686" w:rsidRDefault="00837686" w:rsidP="00837686">
            <w:pPr>
              <w:pStyle w:val="Estilo1"/>
              <w:jc w:val="center"/>
            </w:pPr>
            <w:r>
              <w:t>2</w:t>
            </w:r>
          </w:p>
        </w:tc>
        <w:tc>
          <w:tcPr>
            <w:tcW w:w="2207" w:type="dxa"/>
          </w:tcPr>
          <w:p w14:paraId="70C2CB0C" w14:textId="4805BC5E" w:rsidR="00837686" w:rsidRDefault="00837686" w:rsidP="00837686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02" w:type="dxa"/>
          </w:tcPr>
          <w:p w14:paraId="7BF47C93" w14:textId="1F18359F" w:rsidR="00837686" w:rsidRDefault="00837686" w:rsidP="00837686">
            <w:pPr>
              <w:pStyle w:val="Estilo1"/>
              <w:jc w:val="center"/>
            </w:pPr>
            <w:r>
              <w:t>2 – (2 - 1) = 1</w:t>
            </w:r>
          </w:p>
        </w:tc>
        <w:tc>
          <w:tcPr>
            <w:tcW w:w="1993" w:type="dxa"/>
          </w:tcPr>
          <w:p w14:paraId="6D5BFEEC" w14:textId="7ECDD592" w:rsidR="00837686" w:rsidRDefault="00837686" w:rsidP="00837686">
            <w:pPr>
              <w:pStyle w:val="Estilo1"/>
              <w:jc w:val="center"/>
            </w:pPr>
            <w:r>
              <w:t>1 – 1 = 0</w:t>
            </w:r>
          </w:p>
        </w:tc>
      </w:tr>
      <w:tr w:rsidR="00837686" w14:paraId="4C9011ED" w14:textId="77777777" w:rsidTr="006E7EF6">
        <w:tc>
          <w:tcPr>
            <w:tcW w:w="1555" w:type="dxa"/>
          </w:tcPr>
          <w:p w14:paraId="715716B1" w14:textId="77777777" w:rsidR="00837686" w:rsidRDefault="00837686" w:rsidP="00837686">
            <w:pPr>
              <w:pStyle w:val="Estilo1"/>
              <w:jc w:val="center"/>
            </w:pPr>
            <w:r>
              <w:t>D</w:t>
            </w:r>
          </w:p>
        </w:tc>
        <w:tc>
          <w:tcPr>
            <w:tcW w:w="2435" w:type="dxa"/>
          </w:tcPr>
          <w:p w14:paraId="350E8780" w14:textId="77777777" w:rsidR="00837686" w:rsidRDefault="00837686" w:rsidP="00837686">
            <w:pPr>
              <w:pStyle w:val="Estilo1"/>
              <w:jc w:val="center"/>
            </w:pPr>
            <w:r>
              <w:t>3</w:t>
            </w:r>
          </w:p>
        </w:tc>
        <w:tc>
          <w:tcPr>
            <w:tcW w:w="2000" w:type="dxa"/>
          </w:tcPr>
          <w:p w14:paraId="09711571" w14:textId="77777777" w:rsidR="00837686" w:rsidRDefault="00837686" w:rsidP="00837686">
            <w:pPr>
              <w:pStyle w:val="Estilo1"/>
              <w:jc w:val="center"/>
            </w:pPr>
            <w:r>
              <w:t>4</w:t>
            </w:r>
          </w:p>
        </w:tc>
        <w:tc>
          <w:tcPr>
            <w:tcW w:w="1802" w:type="dxa"/>
          </w:tcPr>
          <w:p w14:paraId="52503EA8" w14:textId="398746D0" w:rsidR="00837686" w:rsidRDefault="00837686" w:rsidP="00837686">
            <w:pPr>
              <w:pStyle w:val="Estilo1"/>
              <w:jc w:val="center"/>
            </w:pPr>
            <w:r>
              <w:t>13</w:t>
            </w:r>
          </w:p>
        </w:tc>
        <w:tc>
          <w:tcPr>
            <w:tcW w:w="2207" w:type="dxa"/>
          </w:tcPr>
          <w:p w14:paraId="6B808C1E" w14:textId="15B46E4F" w:rsidR="00837686" w:rsidRDefault="00837686" w:rsidP="00837686">
            <w:pPr>
              <w:pStyle w:val="Estilo1"/>
              <w:jc w:val="center"/>
            </w:pPr>
            <w:r>
              <w:t>16</w:t>
            </w:r>
          </w:p>
        </w:tc>
        <w:tc>
          <w:tcPr>
            <w:tcW w:w="2002" w:type="dxa"/>
          </w:tcPr>
          <w:p w14:paraId="3D8C59FA" w14:textId="45F890E2" w:rsidR="00837686" w:rsidRDefault="00837686" w:rsidP="00837686">
            <w:pPr>
              <w:pStyle w:val="Estilo1"/>
              <w:jc w:val="center"/>
            </w:pPr>
            <w:r>
              <w:t>16 – (3 - 1) = 14</w:t>
            </w:r>
          </w:p>
        </w:tc>
        <w:tc>
          <w:tcPr>
            <w:tcW w:w="1993" w:type="dxa"/>
          </w:tcPr>
          <w:p w14:paraId="4C64A80E" w14:textId="6BDB132D" w:rsidR="00837686" w:rsidRDefault="00837686" w:rsidP="00837686">
            <w:pPr>
              <w:pStyle w:val="Estilo1"/>
              <w:jc w:val="center"/>
            </w:pPr>
            <w:r>
              <w:t>14 – 4 = 10</w:t>
            </w:r>
          </w:p>
        </w:tc>
      </w:tr>
      <w:tr w:rsidR="00837686" w14:paraId="371C1F7C" w14:textId="77777777" w:rsidTr="006E7EF6">
        <w:tc>
          <w:tcPr>
            <w:tcW w:w="1555" w:type="dxa"/>
          </w:tcPr>
          <w:p w14:paraId="4E0CA011" w14:textId="77777777" w:rsidR="00837686" w:rsidRDefault="00837686" w:rsidP="00837686">
            <w:pPr>
              <w:pStyle w:val="Estilo1"/>
              <w:jc w:val="center"/>
            </w:pPr>
            <w:r>
              <w:t>E</w:t>
            </w:r>
          </w:p>
        </w:tc>
        <w:tc>
          <w:tcPr>
            <w:tcW w:w="2435" w:type="dxa"/>
          </w:tcPr>
          <w:p w14:paraId="55658663" w14:textId="77777777" w:rsidR="00837686" w:rsidRDefault="00837686" w:rsidP="00837686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00" w:type="dxa"/>
          </w:tcPr>
          <w:p w14:paraId="32E1787B" w14:textId="77777777" w:rsidR="00837686" w:rsidRDefault="00837686" w:rsidP="00837686">
            <w:pPr>
              <w:pStyle w:val="Estilo1"/>
              <w:jc w:val="center"/>
            </w:pPr>
            <w:r>
              <w:t>5</w:t>
            </w:r>
          </w:p>
        </w:tc>
        <w:tc>
          <w:tcPr>
            <w:tcW w:w="1802" w:type="dxa"/>
          </w:tcPr>
          <w:p w14:paraId="0ED7CB79" w14:textId="4E7BA6D3" w:rsidR="00837686" w:rsidRDefault="00837686" w:rsidP="00837686">
            <w:pPr>
              <w:pStyle w:val="Estilo1"/>
              <w:jc w:val="center"/>
            </w:pPr>
            <w:r>
              <w:t>17</w:t>
            </w:r>
          </w:p>
        </w:tc>
        <w:tc>
          <w:tcPr>
            <w:tcW w:w="2207" w:type="dxa"/>
          </w:tcPr>
          <w:p w14:paraId="07A58AB2" w14:textId="78BBC1B1" w:rsidR="00837686" w:rsidRDefault="00837686" w:rsidP="00837686">
            <w:pPr>
              <w:pStyle w:val="Estilo1"/>
              <w:jc w:val="center"/>
            </w:pPr>
            <w:r>
              <w:t>21</w:t>
            </w:r>
          </w:p>
        </w:tc>
        <w:tc>
          <w:tcPr>
            <w:tcW w:w="2002" w:type="dxa"/>
          </w:tcPr>
          <w:p w14:paraId="74C688CE" w14:textId="5602A9B9" w:rsidR="00837686" w:rsidRDefault="00837686" w:rsidP="00837686">
            <w:pPr>
              <w:pStyle w:val="Estilo1"/>
              <w:jc w:val="center"/>
            </w:pPr>
            <w:r>
              <w:t>21 – (4 - 1) = 18</w:t>
            </w:r>
          </w:p>
        </w:tc>
        <w:tc>
          <w:tcPr>
            <w:tcW w:w="1993" w:type="dxa"/>
          </w:tcPr>
          <w:p w14:paraId="7F7B453D" w14:textId="3F35F2F4" w:rsidR="00837686" w:rsidRDefault="00837686" w:rsidP="00837686">
            <w:pPr>
              <w:pStyle w:val="Estilo1"/>
              <w:jc w:val="center"/>
            </w:pPr>
            <w:r>
              <w:t>18 – 5 = 13</w:t>
            </w:r>
          </w:p>
        </w:tc>
      </w:tr>
      <w:tr w:rsidR="00837686" w14:paraId="2386A5A2" w14:textId="77777777" w:rsidTr="006E7EF6">
        <w:tc>
          <w:tcPr>
            <w:tcW w:w="1555" w:type="dxa"/>
          </w:tcPr>
          <w:p w14:paraId="4CF0A84B" w14:textId="77777777" w:rsidR="00837686" w:rsidRDefault="00837686" w:rsidP="00837686">
            <w:pPr>
              <w:pStyle w:val="Estilo1"/>
              <w:jc w:val="center"/>
            </w:pPr>
            <w:r>
              <w:t>F</w:t>
            </w:r>
          </w:p>
        </w:tc>
        <w:tc>
          <w:tcPr>
            <w:tcW w:w="2435" w:type="dxa"/>
          </w:tcPr>
          <w:p w14:paraId="477533B1" w14:textId="77777777" w:rsidR="00837686" w:rsidRDefault="00837686" w:rsidP="00837686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00" w:type="dxa"/>
          </w:tcPr>
          <w:p w14:paraId="764CDD19" w14:textId="77777777" w:rsidR="00837686" w:rsidRDefault="00837686" w:rsidP="00837686">
            <w:pPr>
              <w:pStyle w:val="Estilo1"/>
              <w:jc w:val="center"/>
            </w:pPr>
            <w:r>
              <w:t>3</w:t>
            </w:r>
          </w:p>
        </w:tc>
        <w:tc>
          <w:tcPr>
            <w:tcW w:w="1802" w:type="dxa"/>
          </w:tcPr>
          <w:p w14:paraId="7DCAF314" w14:textId="13B63ED4" w:rsidR="00837686" w:rsidRDefault="00837686" w:rsidP="00837686">
            <w:pPr>
              <w:pStyle w:val="Estilo1"/>
              <w:jc w:val="center"/>
            </w:pPr>
            <w:r>
              <w:t>6</w:t>
            </w:r>
          </w:p>
        </w:tc>
        <w:tc>
          <w:tcPr>
            <w:tcW w:w="2207" w:type="dxa"/>
          </w:tcPr>
          <w:p w14:paraId="6DDC2ECA" w14:textId="519509BB" w:rsidR="00837686" w:rsidRDefault="00837686" w:rsidP="00837686">
            <w:pPr>
              <w:pStyle w:val="Estilo1"/>
              <w:jc w:val="center"/>
            </w:pPr>
            <w:r>
              <w:t>8</w:t>
            </w:r>
          </w:p>
        </w:tc>
        <w:tc>
          <w:tcPr>
            <w:tcW w:w="2002" w:type="dxa"/>
          </w:tcPr>
          <w:p w14:paraId="32FBE435" w14:textId="5DA3260B" w:rsidR="00837686" w:rsidRDefault="00837686" w:rsidP="00837686">
            <w:pPr>
              <w:pStyle w:val="Estilo1"/>
              <w:jc w:val="center"/>
            </w:pPr>
            <w:r>
              <w:t>8 – (5 - 1) = 4</w:t>
            </w:r>
          </w:p>
        </w:tc>
        <w:tc>
          <w:tcPr>
            <w:tcW w:w="1993" w:type="dxa"/>
          </w:tcPr>
          <w:p w14:paraId="046EA398" w14:textId="56F76F67" w:rsidR="00837686" w:rsidRDefault="00837686" w:rsidP="00837686">
            <w:pPr>
              <w:pStyle w:val="Estilo1"/>
              <w:jc w:val="center"/>
            </w:pPr>
            <w:r>
              <w:t>4 – 3 = 1</w:t>
            </w:r>
          </w:p>
        </w:tc>
      </w:tr>
    </w:tbl>
    <w:p w14:paraId="7F8D0027" w14:textId="77777777" w:rsidR="0097674A" w:rsidRDefault="0097674A" w:rsidP="0097674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5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97674A" w14:paraId="3F41DEAE" w14:textId="77777777" w:rsidTr="00837686">
        <w:tc>
          <w:tcPr>
            <w:tcW w:w="365" w:type="dxa"/>
          </w:tcPr>
          <w:p w14:paraId="5F4BE33C" w14:textId="77777777" w:rsidR="0097674A" w:rsidRDefault="0097674A" w:rsidP="006E7EF6">
            <w:pPr>
              <w:pStyle w:val="Estilo1"/>
            </w:pPr>
          </w:p>
        </w:tc>
        <w:tc>
          <w:tcPr>
            <w:tcW w:w="341" w:type="dxa"/>
          </w:tcPr>
          <w:p w14:paraId="7D59536E" w14:textId="77777777" w:rsidR="0097674A" w:rsidRDefault="0097674A" w:rsidP="006E7EF6">
            <w:pPr>
              <w:pStyle w:val="Estilo1"/>
            </w:pPr>
            <w:r>
              <w:t>0</w:t>
            </w:r>
          </w:p>
        </w:tc>
        <w:tc>
          <w:tcPr>
            <w:tcW w:w="341" w:type="dxa"/>
          </w:tcPr>
          <w:p w14:paraId="66E28C9C" w14:textId="77777777" w:rsidR="0097674A" w:rsidRDefault="0097674A" w:rsidP="006E7EF6">
            <w:pPr>
              <w:pStyle w:val="Estilo1"/>
            </w:pPr>
            <w:r>
              <w:t>1</w:t>
            </w:r>
          </w:p>
        </w:tc>
        <w:tc>
          <w:tcPr>
            <w:tcW w:w="341" w:type="dxa"/>
          </w:tcPr>
          <w:p w14:paraId="1C391B02" w14:textId="77777777" w:rsidR="0097674A" w:rsidRDefault="0097674A" w:rsidP="006E7EF6">
            <w:pPr>
              <w:pStyle w:val="Estilo1"/>
            </w:pPr>
            <w:r>
              <w:t>2</w:t>
            </w:r>
          </w:p>
        </w:tc>
        <w:tc>
          <w:tcPr>
            <w:tcW w:w="341" w:type="dxa"/>
          </w:tcPr>
          <w:p w14:paraId="55CDE980" w14:textId="77777777" w:rsidR="0097674A" w:rsidRDefault="0097674A" w:rsidP="006E7EF6">
            <w:pPr>
              <w:pStyle w:val="Estilo1"/>
            </w:pPr>
            <w:r>
              <w:t>3</w:t>
            </w:r>
          </w:p>
        </w:tc>
        <w:tc>
          <w:tcPr>
            <w:tcW w:w="341" w:type="dxa"/>
          </w:tcPr>
          <w:p w14:paraId="5783C22B" w14:textId="77777777" w:rsidR="0097674A" w:rsidRDefault="0097674A" w:rsidP="006E7EF6">
            <w:pPr>
              <w:pStyle w:val="Estilo1"/>
            </w:pPr>
            <w:r>
              <w:t>4</w:t>
            </w:r>
          </w:p>
        </w:tc>
        <w:tc>
          <w:tcPr>
            <w:tcW w:w="341" w:type="dxa"/>
          </w:tcPr>
          <w:p w14:paraId="74BCD052" w14:textId="77777777" w:rsidR="0097674A" w:rsidRDefault="0097674A" w:rsidP="006E7EF6">
            <w:pPr>
              <w:pStyle w:val="Estilo1"/>
            </w:pPr>
            <w:r>
              <w:t>5</w:t>
            </w:r>
          </w:p>
        </w:tc>
        <w:tc>
          <w:tcPr>
            <w:tcW w:w="341" w:type="dxa"/>
          </w:tcPr>
          <w:p w14:paraId="0A90DECA" w14:textId="77777777" w:rsidR="0097674A" w:rsidRDefault="0097674A" w:rsidP="006E7EF6">
            <w:pPr>
              <w:pStyle w:val="Estilo1"/>
            </w:pPr>
            <w:r>
              <w:t>6</w:t>
            </w:r>
          </w:p>
        </w:tc>
        <w:tc>
          <w:tcPr>
            <w:tcW w:w="341" w:type="dxa"/>
          </w:tcPr>
          <w:p w14:paraId="72BFAEBE" w14:textId="77777777" w:rsidR="0097674A" w:rsidRDefault="0097674A" w:rsidP="006E7EF6">
            <w:pPr>
              <w:pStyle w:val="Estilo1"/>
            </w:pPr>
            <w:r>
              <w:t>7</w:t>
            </w:r>
          </w:p>
        </w:tc>
        <w:tc>
          <w:tcPr>
            <w:tcW w:w="341" w:type="dxa"/>
          </w:tcPr>
          <w:p w14:paraId="3E9F942D" w14:textId="77777777" w:rsidR="0097674A" w:rsidRDefault="0097674A" w:rsidP="006E7EF6">
            <w:pPr>
              <w:pStyle w:val="Estilo1"/>
            </w:pPr>
            <w:r>
              <w:t>8</w:t>
            </w:r>
          </w:p>
        </w:tc>
        <w:tc>
          <w:tcPr>
            <w:tcW w:w="356" w:type="dxa"/>
          </w:tcPr>
          <w:p w14:paraId="0B046495" w14:textId="77777777" w:rsidR="0097674A" w:rsidRDefault="0097674A" w:rsidP="006E7EF6">
            <w:pPr>
              <w:pStyle w:val="Estilo1"/>
            </w:pPr>
            <w:r>
              <w:t>9</w:t>
            </w:r>
          </w:p>
        </w:tc>
        <w:tc>
          <w:tcPr>
            <w:tcW w:w="446" w:type="dxa"/>
          </w:tcPr>
          <w:p w14:paraId="429360A0" w14:textId="77777777" w:rsidR="0097674A" w:rsidRDefault="0097674A" w:rsidP="006E7EF6">
            <w:pPr>
              <w:pStyle w:val="Estilo1"/>
            </w:pPr>
            <w:r>
              <w:t>10</w:t>
            </w:r>
          </w:p>
        </w:tc>
        <w:tc>
          <w:tcPr>
            <w:tcW w:w="446" w:type="dxa"/>
          </w:tcPr>
          <w:p w14:paraId="2AEEB251" w14:textId="77777777" w:rsidR="0097674A" w:rsidRDefault="0097674A" w:rsidP="006E7EF6">
            <w:pPr>
              <w:pStyle w:val="Estilo1"/>
            </w:pPr>
            <w:r>
              <w:t>11</w:t>
            </w:r>
          </w:p>
        </w:tc>
        <w:tc>
          <w:tcPr>
            <w:tcW w:w="446" w:type="dxa"/>
          </w:tcPr>
          <w:p w14:paraId="223B9F40" w14:textId="77777777" w:rsidR="0097674A" w:rsidRDefault="0097674A" w:rsidP="006E7EF6">
            <w:pPr>
              <w:pStyle w:val="Estilo1"/>
            </w:pPr>
            <w:r>
              <w:t>12</w:t>
            </w:r>
          </w:p>
        </w:tc>
        <w:tc>
          <w:tcPr>
            <w:tcW w:w="446" w:type="dxa"/>
          </w:tcPr>
          <w:p w14:paraId="64591B36" w14:textId="77777777" w:rsidR="0097674A" w:rsidRDefault="0097674A" w:rsidP="006E7EF6">
            <w:pPr>
              <w:pStyle w:val="Estilo1"/>
            </w:pPr>
            <w:r>
              <w:t>13</w:t>
            </w:r>
          </w:p>
        </w:tc>
        <w:tc>
          <w:tcPr>
            <w:tcW w:w="446" w:type="dxa"/>
          </w:tcPr>
          <w:p w14:paraId="4975D2F7" w14:textId="77777777" w:rsidR="0097674A" w:rsidRDefault="0097674A" w:rsidP="006E7EF6">
            <w:pPr>
              <w:pStyle w:val="Estilo1"/>
            </w:pPr>
            <w:r>
              <w:t>14</w:t>
            </w:r>
          </w:p>
        </w:tc>
        <w:tc>
          <w:tcPr>
            <w:tcW w:w="446" w:type="dxa"/>
          </w:tcPr>
          <w:p w14:paraId="482B1A3B" w14:textId="77777777" w:rsidR="0097674A" w:rsidRDefault="0097674A" w:rsidP="006E7EF6">
            <w:pPr>
              <w:pStyle w:val="Estilo1"/>
            </w:pPr>
            <w:r>
              <w:t>15</w:t>
            </w:r>
          </w:p>
        </w:tc>
        <w:tc>
          <w:tcPr>
            <w:tcW w:w="446" w:type="dxa"/>
          </w:tcPr>
          <w:p w14:paraId="389A34BB" w14:textId="77777777" w:rsidR="0097674A" w:rsidRDefault="0097674A" w:rsidP="006E7EF6">
            <w:pPr>
              <w:pStyle w:val="Estilo1"/>
            </w:pPr>
            <w:r>
              <w:t>16</w:t>
            </w:r>
          </w:p>
        </w:tc>
        <w:tc>
          <w:tcPr>
            <w:tcW w:w="446" w:type="dxa"/>
          </w:tcPr>
          <w:p w14:paraId="0EE5C7F9" w14:textId="77777777" w:rsidR="0097674A" w:rsidRDefault="0097674A" w:rsidP="006E7EF6">
            <w:pPr>
              <w:pStyle w:val="Estilo1"/>
            </w:pPr>
            <w:r>
              <w:t>17</w:t>
            </w:r>
          </w:p>
        </w:tc>
        <w:tc>
          <w:tcPr>
            <w:tcW w:w="446" w:type="dxa"/>
          </w:tcPr>
          <w:p w14:paraId="20354D5D" w14:textId="77777777" w:rsidR="0097674A" w:rsidRDefault="0097674A" w:rsidP="006E7EF6">
            <w:pPr>
              <w:pStyle w:val="Estilo1"/>
            </w:pPr>
            <w:r>
              <w:t>18</w:t>
            </w:r>
          </w:p>
        </w:tc>
        <w:tc>
          <w:tcPr>
            <w:tcW w:w="446" w:type="dxa"/>
          </w:tcPr>
          <w:p w14:paraId="37E59B36" w14:textId="77777777" w:rsidR="0097674A" w:rsidRDefault="0097674A" w:rsidP="006E7EF6">
            <w:pPr>
              <w:pStyle w:val="Estilo1"/>
            </w:pPr>
            <w:r>
              <w:t>19</w:t>
            </w:r>
          </w:p>
        </w:tc>
        <w:tc>
          <w:tcPr>
            <w:tcW w:w="446" w:type="dxa"/>
          </w:tcPr>
          <w:p w14:paraId="7E8049D2" w14:textId="77777777" w:rsidR="0097674A" w:rsidRDefault="0097674A" w:rsidP="006E7EF6">
            <w:pPr>
              <w:pStyle w:val="Estilo1"/>
            </w:pPr>
            <w:r>
              <w:t>20</w:t>
            </w:r>
          </w:p>
        </w:tc>
        <w:tc>
          <w:tcPr>
            <w:tcW w:w="446" w:type="dxa"/>
          </w:tcPr>
          <w:p w14:paraId="1A9CEA03" w14:textId="77777777" w:rsidR="0097674A" w:rsidRDefault="0097674A" w:rsidP="006E7EF6">
            <w:pPr>
              <w:pStyle w:val="Estilo1"/>
            </w:pPr>
            <w:r>
              <w:t>21</w:t>
            </w:r>
          </w:p>
        </w:tc>
        <w:tc>
          <w:tcPr>
            <w:tcW w:w="446" w:type="dxa"/>
          </w:tcPr>
          <w:p w14:paraId="10CA3E26" w14:textId="77777777" w:rsidR="0097674A" w:rsidRDefault="0097674A" w:rsidP="006E7EF6">
            <w:pPr>
              <w:pStyle w:val="Estilo1"/>
            </w:pPr>
            <w:r>
              <w:t>22</w:t>
            </w:r>
          </w:p>
        </w:tc>
        <w:tc>
          <w:tcPr>
            <w:tcW w:w="446" w:type="dxa"/>
          </w:tcPr>
          <w:p w14:paraId="39BEEF1A" w14:textId="77777777" w:rsidR="0097674A" w:rsidRDefault="0097674A" w:rsidP="006E7EF6">
            <w:pPr>
              <w:pStyle w:val="Estilo1"/>
            </w:pPr>
            <w:r>
              <w:t>23</w:t>
            </w:r>
          </w:p>
        </w:tc>
        <w:tc>
          <w:tcPr>
            <w:tcW w:w="440" w:type="dxa"/>
          </w:tcPr>
          <w:p w14:paraId="6CE7943B" w14:textId="77777777" w:rsidR="0097674A" w:rsidRDefault="0097674A" w:rsidP="006E7EF6">
            <w:pPr>
              <w:pStyle w:val="Estilo1"/>
            </w:pPr>
            <w:r>
              <w:t>24</w:t>
            </w:r>
          </w:p>
        </w:tc>
        <w:tc>
          <w:tcPr>
            <w:tcW w:w="440" w:type="dxa"/>
          </w:tcPr>
          <w:p w14:paraId="0B2E88D5" w14:textId="77777777" w:rsidR="0097674A" w:rsidRDefault="0097674A" w:rsidP="006E7EF6">
            <w:pPr>
              <w:pStyle w:val="Estilo1"/>
            </w:pPr>
            <w:r>
              <w:t>25</w:t>
            </w:r>
          </w:p>
        </w:tc>
        <w:tc>
          <w:tcPr>
            <w:tcW w:w="440" w:type="dxa"/>
          </w:tcPr>
          <w:p w14:paraId="13440E5A" w14:textId="77777777" w:rsidR="0097674A" w:rsidRDefault="0097674A" w:rsidP="006E7EF6">
            <w:pPr>
              <w:pStyle w:val="Estilo1"/>
            </w:pPr>
            <w:r>
              <w:t>26</w:t>
            </w:r>
          </w:p>
        </w:tc>
        <w:tc>
          <w:tcPr>
            <w:tcW w:w="440" w:type="dxa"/>
          </w:tcPr>
          <w:p w14:paraId="34E7444D" w14:textId="77777777" w:rsidR="0097674A" w:rsidRDefault="0097674A" w:rsidP="006E7EF6">
            <w:pPr>
              <w:pStyle w:val="Estilo1"/>
            </w:pPr>
            <w:r>
              <w:t>27</w:t>
            </w:r>
          </w:p>
        </w:tc>
        <w:tc>
          <w:tcPr>
            <w:tcW w:w="440" w:type="dxa"/>
          </w:tcPr>
          <w:p w14:paraId="2733FAE4" w14:textId="77777777" w:rsidR="0097674A" w:rsidRDefault="0097674A" w:rsidP="006E7EF6">
            <w:pPr>
              <w:pStyle w:val="Estilo1"/>
            </w:pPr>
            <w:r>
              <w:t>28</w:t>
            </w:r>
          </w:p>
        </w:tc>
        <w:tc>
          <w:tcPr>
            <w:tcW w:w="440" w:type="dxa"/>
          </w:tcPr>
          <w:p w14:paraId="102CCA28" w14:textId="77777777" w:rsidR="0097674A" w:rsidRDefault="0097674A" w:rsidP="006E7EF6">
            <w:pPr>
              <w:pStyle w:val="Estilo1"/>
            </w:pPr>
            <w:r>
              <w:t>29</w:t>
            </w:r>
          </w:p>
        </w:tc>
        <w:tc>
          <w:tcPr>
            <w:tcW w:w="440" w:type="dxa"/>
          </w:tcPr>
          <w:p w14:paraId="21542564" w14:textId="77777777" w:rsidR="0097674A" w:rsidRDefault="0097674A" w:rsidP="006E7EF6">
            <w:pPr>
              <w:pStyle w:val="Estilo1"/>
            </w:pPr>
            <w:r>
              <w:t>30</w:t>
            </w:r>
          </w:p>
        </w:tc>
        <w:tc>
          <w:tcPr>
            <w:tcW w:w="440" w:type="dxa"/>
          </w:tcPr>
          <w:p w14:paraId="342B4465" w14:textId="77777777" w:rsidR="0097674A" w:rsidRDefault="0097674A" w:rsidP="006E7EF6">
            <w:pPr>
              <w:pStyle w:val="Estilo1"/>
            </w:pPr>
            <w:r>
              <w:t>31</w:t>
            </w:r>
          </w:p>
        </w:tc>
        <w:tc>
          <w:tcPr>
            <w:tcW w:w="440" w:type="dxa"/>
          </w:tcPr>
          <w:p w14:paraId="7AEBB313" w14:textId="77777777" w:rsidR="0097674A" w:rsidRDefault="0097674A" w:rsidP="006E7EF6">
            <w:pPr>
              <w:pStyle w:val="Estilo1"/>
            </w:pPr>
            <w:r>
              <w:t>32</w:t>
            </w:r>
          </w:p>
        </w:tc>
      </w:tr>
      <w:tr w:rsidR="00837686" w14:paraId="4DC8CBBC" w14:textId="77777777" w:rsidTr="00837686">
        <w:tc>
          <w:tcPr>
            <w:tcW w:w="365" w:type="dxa"/>
          </w:tcPr>
          <w:p w14:paraId="5D089FF0" w14:textId="77777777" w:rsidR="00837686" w:rsidRDefault="00837686" w:rsidP="00837686">
            <w:pPr>
              <w:pStyle w:val="Estilo1"/>
            </w:pPr>
            <w:r>
              <w:t>A</w:t>
            </w:r>
          </w:p>
        </w:tc>
        <w:tc>
          <w:tcPr>
            <w:tcW w:w="341" w:type="dxa"/>
            <w:shd w:val="clear" w:color="auto" w:fill="70AD47" w:themeFill="accent6"/>
          </w:tcPr>
          <w:p w14:paraId="2EEC9527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4522C046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13725BA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1BAF4AC8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2ED497F3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2CD60F15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2B0D6F3F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3D719CD4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4A9A3BCB" w14:textId="77777777" w:rsidR="00837686" w:rsidRDefault="00837686" w:rsidP="00837686">
            <w:pPr>
              <w:pStyle w:val="Estilo1"/>
            </w:pPr>
          </w:p>
        </w:tc>
        <w:tc>
          <w:tcPr>
            <w:tcW w:w="356" w:type="dxa"/>
          </w:tcPr>
          <w:p w14:paraId="19F4BF3A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5D58DDCC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3541D11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39006F53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60BB8D8E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632689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26E320D4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726F32CA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2EFC5E0E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22B0FD81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7AF9FD19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636FB3F9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4F58361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061FFA02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3C6D68D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E219F10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ADFF95B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D6E225F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0529A2B5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953A789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094F0BF0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889AF82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151EE658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5D7788D2" w14:textId="77777777" w:rsidR="00837686" w:rsidRDefault="00837686" w:rsidP="00837686">
            <w:pPr>
              <w:pStyle w:val="Estilo1"/>
            </w:pPr>
          </w:p>
        </w:tc>
      </w:tr>
      <w:tr w:rsidR="00837686" w14:paraId="29A05185" w14:textId="77777777" w:rsidTr="00837686">
        <w:tc>
          <w:tcPr>
            <w:tcW w:w="365" w:type="dxa"/>
          </w:tcPr>
          <w:p w14:paraId="2B3CD745" w14:textId="77777777" w:rsidR="00837686" w:rsidRDefault="00837686" w:rsidP="00837686">
            <w:pPr>
              <w:pStyle w:val="Estilo1"/>
            </w:pPr>
            <w:r>
              <w:t>B</w:t>
            </w:r>
          </w:p>
        </w:tc>
        <w:tc>
          <w:tcPr>
            <w:tcW w:w="341" w:type="dxa"/>
          </w:tcPr>
          <w:p w14:paraId="581B4217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8C345E6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65D3E5A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22DEC92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6D969C4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DBB5E0A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8139DAB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39482A9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365698E" w14:textId="77777777" w:rsidR="00837686" w:rsidRDefault="00837686" w:rsidP="00837686">
            <w:pPr>
              <w:pStyle w:val="Estilo1"/>
            </w:pPr>
          </w:p>
        </w:tc>
        <w:tc>
          <w:tcPr>
            <w:tcW w:w="356" w:type="dxa"/>
            <w:shd w:val="clear" w:color="auto" w:fill="70AD47" w:themeFill="accent6"/>
          </w:tcPr>
          <w:p w14:paraId="448F5676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49F4B998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4C80D60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05A0CF20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536B1A8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E4A21E5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D0319F2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B0724E5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7C1F1FB5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51105DA3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7BE50BDB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D04C201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5A935423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610FB042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31E9C33F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6FF4179C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023A9FB5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1E0D82C0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075DC8BC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3EA9BA1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A614654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10D3F25D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E059834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7ACC222" w14:textId="77777777" w:rsidR="00837686" w:rsidRDefault="00837686" w:rsidP="00837686">
            <w:pPr>
              <w:pStyle w:val="Estilo1"/>
            </w:pPr>
          </w:p>
        </w:tc>
      </w:tr>
      <w:tr w:rsidR="00837686" w14:paraId="6125A97E" w14:textId="77777777" w:rsidTr="00837686">
        <w:tc>
          <w:tcPr>
            <w:tcW w:w="365" w:type="dxa"/>
          </w:tcPr>
          <w:p w14:paraId="06641384" w14:textId="77777777" w:rsidR="00837686" w:rsidRDefault="00837686" w:rsidP="00837686">
            <w:pPr>
              <w:pStyle w:val="Estilo1"/>
            </w:pPr>
            <w:r>
              <w:t>C</w:t>
            </w:r>
          </w:p>
        </w:tc>
        <w:tc>
          <w:tcPr>
            <w:tcW w:w="341" w:type="dxa"/>
          </w:tcPr>
          <w:p w14:paraId="484D6B45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5D19185F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26C8DA57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026D0FAE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2CFF320C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552FB3CD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2211AE38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1B555FA8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3543642F" w14:textId="77777777" w:rsidR="00837686" w:rsidRDefault="00837686" w:rsidP="00837686">
            <w:pPr>
              <w:pStyle w:val="Estilo1"/>
            </w:pPr>
          </w:p>
        </w:tc>
        <w:tc>
          <w:tcPr>
            <w:tcW w:w="356" w:type="dxa"/>
          </w:tcPr>
          <w:p w14:paraId="756722BB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0AC60F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40108F1D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564F2BE4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3653BA4C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451EC1BD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47FB381E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0BA4A32E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4614CBBD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26D8FC0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6D4AA29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634C5E35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03C71211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070CBE7E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0EF4909D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575C8A49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1431F5A7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5BA9C70E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1B46578E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499928A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2979B90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D37BEA6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6E99D040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1DD72150" w14:textId="77777777" w:rsidR="00837686" w:rsidRDefault="00837686" w:rsidP="00837686">
            <w:pPr>
              <w:pStyle w:val="Estilo1"/>
            </w:pPr>
          </w:p>
        </w:tc>
      </w:tr>
      <w:tr w:rsidR="00837686" w14:paraId="6FEDE1ED" w14:textId="77777777" w:rsidTr="00837686">
        <w:tc>
          <w:tcPr>
            <w:tcW w:w="365" w:type="dxa"/>
          </w:tcPr>
          <w:p w14:paraId="7CE41FC9" w14:textId="77777777" w:rsidR="00837686" w:rsidRDefault="00837686" w:rsidP="00837686">
            <w:pPr>
              <w:pStyle w:val="Estilo1"/>
            </w:pPr>
            <w:r>
              <w:t>D</w:t>
            </w:r>
          </w:p>
        </w:tc>
        <w:tc>
          <w:tcPr>
            <w:tcW w:w="341" w:type="dxa"/>
          </w:tcPr>
          <w:p w14:paraId="56A45A21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7A22846B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193EF44F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F2F42DC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324A253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F743107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789C285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AF82E26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E0F4CBC" w14:textId="77777777" w:rsidR="00837686" w:rsidRDefault="00837686" w:rsidP="00837686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1BFF957A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716203E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6DFC9D5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24ECC04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13F594EA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4F5E9838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7B02738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28181F46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07490AE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52DF2B4B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568CAC0B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6DB10CFE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3C4C54CD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575DFEE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4C09F515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50C13CD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B606BE7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D183AE3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1597D243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C6A05DD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0A6FF1F7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03A23BD1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01DD856A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A53E7BC" w14:textId="77777777" w:rsidR="00837686" w:rsidRDefault="00837686" w:rsidP="00837686">
            <w:pPr>
              <w:pStyle w:val="Estilo1"/>
            </w:pPr>
          </w:p>
        </w:tc>
      </w:tr>
      <w:tr w:rsidR="00837686" w14:paraId="707E7251" w14:textId="77777777" w:rsidTr="00837686">
        <w:tc>
          <w:tcPr>
            <w:tcW w:w="365" w:type="dxa"/>
          </w:tcPr>
          <w:p w14:paraId="14012EA5" w14:textId="77777777" w:rsidR="00837686" w:rsidRDefault="00837686" w:rsidP="00837686">
            <w:pPr>
              <w:pStyle w:val="Estilo1"/>
            </w:pPr>
            <w:r>
              <w:t>E</w:t>
            </w:r>
          </w:p>
        </w:tc>
        <w:tc>
          <w:tcPr>
            <w:tcW w:w="341" w:type="dxa"/>
          </w:tcPr>
          <w:p w14:paraId="0C673900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6F026C4B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4B017B65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12E7BF2A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F9D7031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5E60202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3E7EA61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3177B69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6E61B66" w14:textId="77777777" w:rsidR="00837686" w:rsidRDefault="00837686" w:rsidP="00837686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34B5F0F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2EB486B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7460C48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5521713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294C037A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42E3569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BC3F208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7290489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4B9FB743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494667B8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2D05EAA4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5707658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51CEBE9D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03736D52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7E35A5EC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6B2B4558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6102F7C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65FAA540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5BA2762B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029C3B5F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E9E66A1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5DD41464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C1F325F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3DC2B85" w14:textId="77777777" w:rsidR="00837686" w:rsidRDefault="00837686" w:rsidP="00837686">
            <w:pPr>
              <w:pStyle w:val="Estilo1"/>
            </w:pPr>
          </w:p>
        </w:tc>
      </w:tr>
      <w:tr w:rsidR="00837686" w14:paraId="49C0E261" w14:textId="77777777" w:rsidTr="00837686">
        <w:tc>
          <w:tcPr>
            <w:tcW w:w="365" w:type="dxa"/>
          </w:tcPr>
          <w:p w14:paraId="3DF487EF" w14:textId="77777777" w:rsidR="00837686" w:rsidRDefault="00837686" w:rsidP="00837686">
            <w:pPr>
              <w:pStyle w:val="Estilo1"/>
            </w:pPr>
            <w:r>
              <w:t>F</w:t>
            </w:r>
          </w:p>
        </w:tc>
        <w:tc>
          <w:tcPr>
            <w:tcW w:w="341" w:type="dxa"/>
          </w:tcPr>
          <w:p w14:paraId="690FB510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1AA20D78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55EB6239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4224164C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7D784988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AA9E424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32A1E4C3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07D1E2B6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19F319BD" w14:textId="77777777" w:rsidR="00837686" w:rsidRDefault="00837686" w:rsidP="00837686">
            <w:pPr>
              <w:pStyle w:val="Estilo1"/>
            </w:pPr>
          </w:p>
        </w:tc>
        <w:tc>
          <w:tcPr>
            <w:tcW w:w="356" w:type="dxa"/>
            <w:shd w:val="clear" w:color="auto" w:fill="auto"/>
          </w:tcPr>
          <w:p w14:paraId="1E2F354A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41C1241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3F50E33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3B2E720D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7FDA270C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6F18FEC1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2CF214A5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5E0ED262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79A9EEA3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0734D8C8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16D23FC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230A3E49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5B0431C9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4AF6DFDC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7BF6CDB7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63EDAAB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457AF41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62EB4859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743625C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6F215011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6C0984B3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434AFDA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44B1C88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0925B2F" w14:textId="77777777" w:rsidR="00837686" w:rsidRDefault="00837686" w:rsidP="00837686">
            <w:pPr>
              <w:pStyle w:val="Estilo1"/>
            </w:pPr>
          </w:p>
        </w:tc>
      </w:tr>
    </w:tbl>
    <w:p w14:paraId="07B987F2" w14:textId="77777777" w:rsidR="0097674A" w:rsidRDefault="0097674A" w:rsidP="0097674A"/>
    <w:p w14:paraId="42177AFE" w14:textId="04418250" w:rsidR="00837686" w:rsidRPr="008D2306" w:rsidRDefault="00837686" w:rsidP="00837686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Tiempo de espera m</w:t>
      </w:r>
      <w:r w:rsidR="00C45BDE">
        <w:rPr>
          <w:rFonts w:asciiTheme="minorHAnsi" w:hAnsiTheme="minorHAnsi" w:cstheme="minorHAnsi"/>
          <w:b/>
          <w:bCs/>
        </w:rPr>
        <w:t>edio = (1+8+0+10+13+1) /5 = 33/6 = 5,5</w:t>
      </w:r>
    </w:p>
    <w:p w14:paraId="19D62EB4" w14:textId="02FD0BEA" w:rsidR="00837686" w:rsidRPr="008D2306" w:rsidRDefault="00837686" w:rsidP="00837686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Tiempo de respuesta me</w:t>
      </w:r>
      <w:r w:rsidR="00C45BDE">
        <w:rPr>
          <w:rFonts w:asciiTheme="minorHAnsi" w:hAnsiTheme="minorHAnsi" w:cstheme="minorHAnsi"/>
          <w:b/>
          <w:bCs/>
        </w:rPr>
        <w:t>dio = (6+12+1+14+18+4) /5 = 55/6 = 9,16</w:t>
      </w:r>
    </w:p>
    <w:p w14:paraId="16AF90B7" w14:textId="77777777" w:rsidR="0097674A" w:rsidRPr="0097674A" w:rsidRDefault="0097674A" w:rsidP="0097674A">
      <w:pPr>
        <w:pStyle w:val="Ttulo1"/>
        <w:rPr>
          <w:rFonts w:ascii="Times New Roman" w:hAnsi="Times New Roman" w:cs="Times New Roman"/>
          <w:b/>
          <w:color w:val="auto"/>
          <w:sz w:val="52"/>
          <w:szCs w:val="52"/>
        </w:rPr>
      </w:pPr>
      <w:r w:rsidRPr="0097674A">
        <w:rPr>
          <w:rFonts w:ascii="Times New Roman" w:hAnsi="Times New Roman" w:cs="Times New Roman"/>
          <w:b/>
          <w:color w:val="auto"/>
          <w:sz w:val="52"/>
          <w:szCs w:val="52"/>
        </w:rPr>
        <w:lastRenderedPageBreak/>
        <w:t>RR(Q=2)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124"/>
      </w:tblGrid>
      <w:tr w:rsidR="0097674A" w14:paraId="738657C6" w14:textId="77777777" w:rsidTr="006E7EF6">
        <w:trPr>
          <w:jc w:val="center"/>
        </w:trPr>
        <w:tc>
          <w:tcPr>
            <w:tcW w:w="2123" w:type="dxa"/>
          </w:tcPr>
          <w:p w14:paraId="08E33CA3" w14:textId="77777777" w:rsidR="0097674A" w:rsidRDefault="0097674A" w:rsidP="006E7EF6">
            <w:pPr>
              <w:pStyle w:val="Estilo1"/>
              <w:jc w:val="center"/>
            </w:pPr>
            <w:r>
              <w:t>Proceso</w:t>
            </w:r>
          </w:p>
        </w:tc>
        <w:tc>
          <w:tcPr>
            <w:tcW w:w="2123" w:type="dxa"/>
          </w:tcPr>
          <w:p w14:paraId="1099FC81" w14:textId="77777777" w:rsidR="0097674A" w:rsidRDefault="0097674A" w:rsidP="006E7EF6">
            <w:pPr>
              <w:pStyle w:val="Estilo1"/>
              <w:jc w:val="center"/>
            </w:pPr>
            <w:r>
              <w:t>T. LL</w:t>
            </w:r>
          </w:p>
        </w:tc>
        <w:tc>
          <w:tcPr>
            <w:tcW w:w="2124" w:type="dxa"/>
          </w:tcPr>
          <w:p w14:paraId="7E7898AE" w14:textId="77777777" w:rsidR="0097674A" w:rsidRDefault="0097674A" w:rsidP="006E7EF6">
            <w:pPr>
              <w:pStyle w:val="Estilo1"/>
              <w:jc w:val="center"/>
            </w:pPr>
            <w:r>
              <w:t>D</w:t>
            </w:r>
          </w:p>
        </w:tc>
      </w:tr>
      <w:tr w:rsidR="0097674A" w14:paraId="3F80C003" w14:textId="77777777" w:rsidTr="006E7EF6">
        <w:trPr>
          <w:jc w:val="center"/>
        </w:trPr>
        <w:tc>
          <w:tcPr>
            <w:tcW w:w="2123" w:type="dxa"/>
          </w:tcPr>
          <w:p w14:paraId="03E23DD8" w14:textId="77777777" w:rsidR="0097674A" w:rsidRDefault="0097674A" w:rsidP="006E7EF6">
            <w:pPr>
              <w:pStyle w:val="Estilo1"/>
              <w:jc w:val="center"/>
            </w:pPr>
            <w:r>
              <w:t>A</w:t>
            </w:r>
          </w:p>
        </w:tc>
        <w:tc>
          <w:tcPr>
            <w:tcW w:w="2123" w:type="dxa"/>
          </w:tcPr>
          <w:p w14:paraId="196B4523" w14:textId="77777777" w:rsidR="0097674A" w:rsidRDefault="0097674A" w:rsidP="006E7EF6">
            <w:pPr>
              <w:pStyle w:val="Estilo1"/>
              <w:jc w:val="center"/>
            </w:pPr>
            <w:r>
              <w:t>0</w:t>
            </w:r>
          </w:p>
        </w:tc>
        <w:tc>
          <w:tcPr>
            <w:tcW w:w="2124" w:type="dxa"/>
          </w:tcPr>
          <w:p w14:paraId="434815FF" w14:textId="77777777" w:rsidR="0097674A" w:rsidRDefault="0097674A" w:rsidP="006E7EF6">
            <w:pPr>
              <w:pStyle w:val="Estilo1"/>
              <w:jc w:val="center"/>
            </w:pPr>
            <w:r>
              <w:t>5</w:t>
            </w:r>
          </w:p>
        </w:tc>
      </w:tr>
      <w:tr w:rsidR="0097674A" w14:paraId="21F07EE3" w14:textId="77777777" w:rsidTr="006E7EF6">
        <w:trPr>
          <w:jc w:val="center"/>
        </w:trPr>
        <w:tc>
          <w:tcPr>
            <w:tcW w:w="2123" w:type="dxa"/>
          </w:tcPr>
          <w:p w14:paraId="49530DE7" w14:textId="77777777" w:rsidR="0097674A" w:rsidRDefault="0097674A" w:rsidP="006E7EF6">
            <w:pPr>
              <w:pStyle w:val="Estilo1"/>
              <w:jc w:val="center"/>
            </w:pPr>
            <w:r>
              <w:t>B</w:t>
            </w:r>
          </w:p>
        </w:tc>
        <w:tc>
          <w:tcPr>
            <w:tcW w:w="2123" w:type="dxa"/>
          </w:tcPr>
          <w:p w14:paraId="12493674" w14:textId="77777777" w:rsidR="0097674A" w:rsidRDefault="0097674A" w:rsidP="006E7EF6">
            <w:pPr>
              <w:pStyle w:val="Estilo1"/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1DBACA52" w14:textId="77777777" w:rsidR="0097674A" w:rsidRDefault="0097674A" w:rsidP="006E7EF6">
            <w:pPr>
              <w:pStyle w:val="Estilo1"/>
              <w:jc w:val="center"/>
            </w:pPr>
            <w:r>
              <w:t>4</w:t>
            </w:r>
          </w:p>
        </w:tc>
      </w:tr>
      <w:tr w:rsidR="0097674A" w14:paraId="638976EE" w14:textId="77777777" w:rsidTr="006E7EF6">
        <w:trPr>
          <w:jc w:val="center"/>
        </w:trPr>
        <w:tc>
          <w:tcPr>
            <w:tcW w:w="2123" w:type="dxa"/>
          </w:tcPr>
          <w:p w14:paraId="22408ECD" w14:textId="77777777" w:rsidR="0097674A" w:rsidRDefault="0097674A" w:rsidP="006E7EF6">
            <w:pPr>
              <w:pStyle w:val="Estilo1"/>
              <w:jc w:val="center"/>
            </w:pPr>
            <w:r>
              <w:t>C</w:t>
            </w:r>
          </w:p>
        </w:tc>
        <w:tc>
          <w:tcPr>
            <w:tcW w:w="2123" w:type="dxa"/>
          </w:tcPr>
          <w:p w14:paraId="21B31B20" w14:textId="77777777" w:rsidR="0097674A" w:rsidRDefault="0097674A" w:rsidP="006E7EF6">
            <w:pPr>
              <w:pStyle w:val="Estilo1"/>
              <w:jc w:val="center"/>
            </w:pPr>
            <w:r>
              <w:t>2</w:t>
            </w:r>
          </w:p>
        </w:tc>
        <w:tc>
          <w:tcPr>
            <w:tcW w:w="2124" w:type="dxa"/>
          </w:tcPr>
          <w:p w14:paraId="6F246D7E" w14:textId="77777777" w:rsidR="0097674A" w:rsidRDefault="0097674A" w:rsidP="006E7EF6">
            <w:pPr>
              <w:pStyle w:val="Estilo1"/>
              <w:jc w:val="center"/>
            </w:pPr>
            <w:r>
              <w:t>1</w:t>
            </w:r>
          </w:p>
        </w:tc>
      </w:tr>
      <w:tr w:rsidR="0097674A" w14:paraId="1DAB2D14" w14:textId="77777777" w:rsidTr="006E7EF6">
        <w:trPr>
          <w:jc w:val="center"/>
        </w:trPr>
        <w:tc>
          <w:tcPr>
            <w:tcW w:w="2123" w:type="dxa"/>
          </w:tcPr>
          <w:p w14:paraId="2BA4618D" w14:textId="77777777" w:rsidR="0097674A" w:rsidRDefault="0097674A" w:rsidP="006E7EF6">
            <w:pPr>
              <w:pStyle w:val="Estilo1"/>
              <w:jc w:val="center"/>
            </w:pPr>
            <w:r>
              <w:t>D</w:t>
            </w:r>
          </w:p>
        </w:tc>
        <w:tc>
          <w:tcPr>
            <w:tcW w:w="2123" w:type="dxa"/>
          </w:tcPr>
          <w:p w14:paraId="5C3F36F0" w14:textId="77777777" w:rsidR="0097674A" w:rsidRDefault="0097674A" w:rsidP="006E7EF6">
            <w:pPr>
              <w:pStyle w:val="Estilo1"/>
              <w:jc w:val="center"/>
            </w:pPr>
            <w:r>
              <w:t>3</w:t>
            </w:r>
          </w:p>
        </w:tc>
        <w:tc>
          <w:tcPr>
            <w:tcW w:w="2124" w:type="dxa"/>
          </w:tcPr>
          <w:p w14:paraId="002B716E" w14:textId="77777777" w:rsidR="0097674A" w:rsidRDefault="0097674A" w:rsidP="006E7EF6">
            <w:pPr>
              <w:pStyle w:val="Estilo1"/>
              <w:jc w:val="center"/>
            </w:pPr>
            <w:r>
              <w:t>4</w:t>
            </w:r>
          </w:p>
        </w:tc>
      </w:tr>
      <w:tr w:rsidR="0097674A" w14:paraId="6A74AA7F" w14:textId="77777777" w:rsidTr="006E7EF6">
        <w:trPr>
          <w:jc w:val="center"/>
        </w:trPr>
        <w:tc>
          <w:tcPr>
            <w:tcW w:w="2123" w:type="dxa"/>
          </w:tcPr>
          <w:p w14:paraId="4AED20DF" w14:textId="77777777" w:rsidR="0097674A" w:rsidRDefault="0097674A" w:rsidP="006E7EF6">
            <w:pPr>
              <w:pStyle w:val="Estilo1"/>
              <w:jc w:val="center"/>
            </w:pPr>
            <w:r>
              <w:t>E</w:t>
            </w:r>
          </w:p>
        </w:tc>
        <w:tc>
          <w:tcPr>
            <w:tcW w:w="2123" w:type="dxa"/>
          </w:tcPr>
          <w:p w14:paraId="0612F39E" w14:textId="77777777" w:rsidR="0097674A" w:rsidRDefault="0097674A" w:rsidP="006E7EF6">
            <w:pPr>
              <w:pStyle w:val="Estilo1"/>
              <w:jc w:val="center"/>
            </w:pPr>
            <w:r>
              <w:t>4</w:t>
            </w:r>
          </w:p>
        </w:tc>
        <w:tc>
          <w:tcPr>
            <w:tcW w:w="2124" w:type="dxa"/>
          </w:tcPr>
          <w:p w14:paraId="20189764" w14:textId="77777777" w:rsidR="0097674A" w:rsidRDefault="0097674A" w:rsidP="006E7EF6">
            <w:pPr>
              <w:pStyle w:val="Estilo1"/>
              <w:jc w:val="center"/>
            </w:pPr>
            <w:r>
              <w:t>5</w:t>
            </w:r>
          </w:p>
        </w:tc>
      </w:tr>
      <w:tr w:rsidR="0097674A" w14:paraId="71D65FF6" w14:textId="77777777" w:rsidTr="006E7EF6">
        <w:trPr>
          <w:jc w:val="center"/>
        </w:trPr>
        <w:tc>
          <w:tcPr>
            <w:tcW w:w="2123" w:type="dxa"/>
          </w:tcPr>
          <w:p w14:paraId="18BDBBCE" w14:textId="77777777" w:rsidR="0097674A" w:rsidRDefault="0097674A" w:rsidP="006E7EF6">
            <w:pPr>
              <w:pStyle w:val="Estilo1"/>
              <w:jc w:val="center"/>
            </w:pPr>
            <w:r>
              <w:t>F</w:t>
            </w:r>
          </w:p>
        </w:tc>
        <w:tc>
          <w:tcPr>
            <w:tcW w:w="2123" w:type="dxa"/>
          </w:tcPr>
          <w:p w14:paraId="41DA965E" w14:textId="77777777" w:rsidR="0097674A" w:rsidRDefault="0097674A" w:rsidP="006E7EF6">
            <w:pPr>
              <w:pStyle w:val="Estilo1"/>
              <w:jc w:val="center"/>
            </w:pPr>
            <w:r>
              <w:t>5</w:t>
            </w:r>
          </w:p>
        </w:tc>
        <w:tc>
          <w:tcPr>
            <w:tcW w:w="2124" w:type="dxa"/>
          </w:tcPr>
          <w:p w14:paraId="79C76764" w14:textId="77777777" w:rsidR="0097674A" w:rsidRDefault="0097674A" w:rsidP="006E7EF6">
            <w:pPr>
              <w:pStyle w:val="Estilo1"/>
              <w:jc w:val="center"/>
            </w:pPr>
            <w:r>
              <w:t>3</w:t>
            </w:r>
          </w:p>
        </w:tc>
      </w:tr>
    </w:tbl>
    <w:p w14:paraId="482C4B4A" w14:textId="77777777" w:rsidR="0097674A" w:rsidRDefault="0097674A" w:rsidP="0097674A">
      <w:pPr>
        <w:pStyle w:val="Textoindependiente"/>
        <w:rPr>
          <w:b/>
          <w:sz w:val="34"/>
        </w:rPr>
      </w:pPr>
      <w:r>
        <w:rPr>
          <w:b/>
          <w:sz w:val="34"/>
        </w:rPr>
        <w:t>T. R = T. F – (T. LL -1)</w:t>
      </w:r>
    </w:p>
    <w:p w14:paraId="66513783" w14:textId="77777777" w:rsidR="0097674A" w:rsidRPr="0097674A" w:rsidRDefault="0097674A" w:rsidP="0097674A">
      <w:pPr>
        <w:pStyle w:val="Textoindependiente"/>
        <w:rPr>
          <w:b/>
          <w:sz w:val="34"/>
        </w:rPr>
      </w:pPr>
      <w:r>
        <w:rPr>
          <w:b/>
          <w:sz w:val="34"/>
        </w:rPr>
        <w:t>T. E = T. R - 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435"/>
        <w:gridCol w:w="2000"/>
        <w:gridCol w:w="1802"/>
        <w:gridCol w:w="2207"/>
        <w:gridCol w:w="2002"/>
        <w:gridCol w:w="1993"/>
      </w:tblGrid>
      <w:tr w:rsidR="0097674A" w14:paraId="2B6C3ABF" w14:textId="77777777" w:rsidTr="006E7EF6">
        <w:tc>
          <w:tcPr>
            <w:tcW w:w="1555" w:type="dxa"/>
          </w:tcPr>
          <w:p w14:paraId="54CB906E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PROCESO</w:t>
            </w:r>
          </w:p>
        </w:tc>
        <w:tc>
          <w:tcPr>
            <w:tcW w:w="2435" w:type="dxa"/>
          </w:tcPr>
          <w:p w14:paraId="20709EC2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LL</w:t>
            </w:r>
          </w:p>
        </w:tc>
        <w:tc>
          <w:tcPr>
            <w:tcW w:w="2000" w:type="dxa"/>
          </w:tcPr>
          <w:p w14:paraId="1B87474E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802" w:type="dxa"/>
          </w:tcPr>
          <w:p w14:paraId="2FC7321C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T. COMIENZO</w:t>
            </w:r>
          </w:p>
        </w:tc>
        <w:tc>
          <w:tcPr>
            <w:tcW w:w="2207" w:type="dxa"/>
          </w:tcPr>
          <w:p w14:paraId="07DA2D8C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F</w:t>
            </w:r>
          </w:p>
        </w:tc>
        <w:tc>
          <w:tcPr>
            <w:tcW w:w="2002" w:type="dxa"/>
          </w:tcPr>
          <w:p w14:paraId="58121160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R</w:t>
            </w:r>
          </w:p>
        </w:tc>
        <w:tc>
          <w:tcPr>
            <w:tcW w:w="1993" w:type="dxa"/>
          </w:tcPr>
          <w:p w14:paraId="48316E96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T. ESPERA</w:t>
            </w:r>
          </w:p>
        </w:tc>
      </w:tr>
      <w:tr w:rsidR="00837686" w14:paraId="3B55C8D7" w14:textId="77777777" w:rsidTr="006E7EF6">
        <w:tc>
          <w:tcPr>
            <w:tcW w:w="1555" w:type="dxa"/>
          </w:tcPr>
          <w:p w14:paraId="72168B73" w14:textId="77777777" w:rsidR="00837686" w:rsidRDefault="00837686" w:rsidP="00837686">
            <w:pPr>
              <w:pStyle w:val="Estilo1"/>
              <w:jc w:val="center"/>
            </w:pPr>
            <w:r>
              <w:t>A</w:t>
            </w:r>
          </w:p>
        </w:tc>
        <w:tc>
          <w:tcPr>
            <w:tcW w:w="2435" w:type="dxa"/>
          </w:tcPr>
          <w:p w14:paraId="65F0A15A" w14:textId="77777777" w:rsidR="00837686" w:rsidRDefault="00837686" w:rsidP="00837686">
            <w:pPr>
              <w:pStyle w:val="Estilo1"/>
              <w:jc w:val="center"/>
            </w:pPr>
            <w:r>
              <w:t>0</w:t>
            </w:r>
          </w:p>
        </w:tc>
        <w:tc>
          <w:tcPr>
            <w:tcW w:w="2000" w:type="dxa"/>
          </w:tcPr>
          <w:p w14:paraId="5B6AED29" w14:textId="77777777" w:rsidR="00837686" w:rsidRDefault="00837686" w:rsidP="00837686">
            <w:pPr>
              <w:pStyle w:val="Estilo1"/>
              <w:jc w:val="center"/>
            </w:pPr>
            <w:r>
              <w:t>5</w:t>
            </w:r>
          </w:p>
        </w:tc>
        <w:tc>
          <w:tcPr>
            <w:tcW w:w="1802" w:type="dxa"/>
          </w:tcPr>
          <w:p w14:paraId="30191437" w14:textId="76C2B76B" w:rsidR="00837686" w:rsidRDefault="00837686" w:rsidP="00837686">
            <w:pPr>
              <w:pStyle w:val="Estilo1"/>
              <w:jc w:val="center"/>
            </w:pPr>
            <w:r>
              <w:t>0</w:t>
            </w:r>
          </w:p>
        </w:tc>
        <w:tc>
          <w:tcPr>
            <w:tcW w:w="2207" w:type="dxa"/>
          </w:tcPr>
          <w:p w14:paraId="4D293F0C" w14:textId="27036BF3" w:rsidR="00837686" w:rsidRDefault="00837686" w:rsidP="00837686">
            <w:pPr>
              <w:pStyle w:val="Estilo1"/>
              <w:jc w:val="center"/>
            </w:pPr>
            <w:r>
              <w:t>15</w:t>
            </w:r>
          </w:p>
        </w:tc>
        <w:tc>
          <w:tcPr>
            <w:tcW w:w="2002" w:type="dxa"/>
          </w:tcPr>
          <w:p w14:paraId="42648A9F" w14:textId="4951084B" w:rsidR="00837686" w:rsidRDefault="00837686" w:rsidP="00837686">
            <w:pPr>
              <w:pStyle w:val="Estilo1"/>
              <w:jc w:val="center"/>
            </w:pPr>
            <w:r>
              <w:t>15</w:t>
            </w:r>
            <w:r w:rsidRPr="000048DB">
              <w:t xml:space="preserve"> – (</w:t>
            </w:r>
            <w:r>
              <w:t>0</w:t>
            </w:r>
            <w:r w:rsidRPr="000048DB">
              <w:t xml:space="preserve"> - 1) = </w:t>
            </w:r>
            <w:r>
              <w:t>16</w:t>
            </w:r>
          </w:p>
        </w:tc>
        <w:tc>
          <w:tcPr>
            <w:tcW w:w="1993" w:type="dxa"/>
          </w:tcPr>
          <w:p w14:paraId="2626D8BE" w14:textId="44B7F5DE" w:rsidR="00837686" w:rsidRDefault="00837686" w:rsidP="00837686">
            <w:pPr>
              <w:pStyle w:val="Estilo1"/>
              <w:jc w:val="center"/>
            </w:pPr>
            <w:r>
              <w:t>16 – 5 = 11</w:t>
            </w:r>
          </w:p>
        </w:tc>
      </w:tr>
      <w:tr w:rsidR="00837686" w14:paraId="5A3294DF" w14:textId="77777777" w:rsidTr="006E7EF6">
        <w:tc>
          <w:tcPr>
            <w:tcW w:w="1555" w:type="dxa"/>
          </w:tcPr>
          <w:p w14:paraId="6506B572" w14:textId="77777777" w:rsidR="00837686" w:rsidRDefault="00837686" w:rsidP="00837686">
            <w:pPr>
              <w:pStyle w:val="Estilo1"/>
              <w:jc w:val="center"/>
            </w:pPr>
            <w:r>
              <w:t>B</w:t>
            </w:r>
          </w:p>
        </w:tc>
        <w:tc>
          <w:tcPr>
            <w:tcW w:w="2435" w:type="dxa"/>
          </w:tcPr>
          <w:p w14:paraId="4D6BD258" w14:textId="77777777" w:rsidR="00837686" w:rsidRDefault="00837686" w:rsidP="00837686">
            <w:pPr>
              <w:pStyle w:val="Estilo1"/>
              <w:jc w:val="center"/>
            </w:pPr>
            <w:r>
              <w:t>1</w:t>
            </w:r>
          </w:p>
        </w:tc>
        <w:tc>
          <w:tcPr>
            <w:tcW w:w="2000" w:type="dxa"/>
          </w:tcPr>
          <w:p w14:paraId="3C716471" w14:textId="77777777" w:rsidR="00837686" w:rsidRDefault="00837686" w:rsidP="00837686">
            <w:pPr>
              <w:pStyle w:val="Estilo1"/>
              <w:jc w:val="center"/>
            </w:pPr>
            <w:r>
              <w:t>4</w:t>
            </w:r>
          </w:p>
        </w:tc>
        <w:tc>
          <w:tcPr>
            <w:tcW w:w="1802" w:type="dxa"/>
          </w:tcPr>
          <w:p w14:paraId="65272129" w14:textId="60603092" w:rsidR="00837686" w:rsidRDefault="00837686" w:rsidP="00837686">
            <w:pPr>
              <w:pStyle w:val="Estilo1"/>
              <w:jc w:val="center"/>
            </w:pPr>
            <w:r>
              <w:t>2</w:t>
            </w:r>
          </w:p>
        </w:tc>
        <w:tc>
          <w:tcPr>
            <w:tcW w:w="2207" w:type="dxa"/>
          </w:tcPr>
          <w:p w14:paraId="29300121" w14:textId="65343298" w:rsidR="00837686" w:rsidRDefault="00837686" w:rsidP="00837686">
            <w:pPr>
              <w:pStyle w:val="Estilo1"/>
              <w:jc w:val="center"/>
            </w:pPr>
            <w:r>
              <w:t>12</w:t>
            </w:r>
          </w:p>
        </w:tc>
        <w:tc>
          <w:tcPr>
            <w:tcW w:w="2002" w:type="dxa"/>
          </w:tcPr>
          <w:p w14:paraId="31A823A9" w14:textId="1E85DE18" w:rsidR="00837686" w:rsidRDefault="00837686" w:rsidP="00837686">
            <w:pPr>
              <w:pStyle w:val="Estilo1"/>
              <w:jc w:val="center"/>
            </w:pPr>
            <w:r>
              <w:t>12</w:t>
            </w:r>
            <w:r w:rsidRPr="000048DB">
              <w:t xml:space="preserve"> – (</w:t>
            </w:r>
            <w:r>
              <w:t>1</w:t>
            </w:r>
            <w:r w:rsidRPr="000048DB">
              <w:t xml:space="preserve"> - 1) = </w:t>
            </w:r>
            <w:r>
              <w:t>12</w:t>
            </w:r>
          </w:p>
        </w:tc>
        <w:tc>
          <w:tcPr>
            <w:tcW w:w="1993" w:type="dxa"/>
          </w:tcPr>
          <w:p w14:paraId="1A6CC79D" w14:textId="10A5EF47" w:rsidR="00837686" w:rsidRDefault="00837686" w:rsidP="00837686">
            <w:pPr>
              <w:pStyle w:val="Estilo1"/>
              <w:jc w:val="center"/>
            </w:pPr>
            <w:r>
              <w:t>12 – 4 = 8</w:t>
            </w:r>
          </w:p>
        </w:tc>
      </w:tr>
      <w:tr w:rsidR="00837686" w14:paraId="1909FF9C" w14:textId="77777777" w:rsidTr="006E7EF6">
        <w:tc>
          <w:tcPr>
            <w:tcW w:w="1555" w:type="dxa"/>
          </w:tcPr>
          <w:p w14:paraId="618609C0" w14:textId="77777777" w:rsidR="00837686" w:rsidRDefault="00837686" w:rsidP="00837686">
            <w:pPr>
              <w:pStyle w:val="Estilo1"/>
              <w:jc w:val="center"/>
            </w:pPr>
            <w:r>
              <w:t>C</w:t>
            </w:r>
          </w:p>
        </w:tc>
        <w:tc>
          <w:tcPr>
            <w:tcW w:w="2435" w:type="dxa"/>
          </w:tcPr>
          <w:p w14:paraId="6E30E350" w14:textId="77777777" w:rsidR="00837686" w:rsidRDefault="00837686" w:rsidP="00837686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00" w:type="dxa"/>
          </w:tcPr>
          <w:p w14:paraId="648D68B9" w14:textId="77777777" w:rsidR="00837686" w:rsidRDefault="00837686" w:rsidP="00837686">
            <w:pPr>
              <w:pStyle w:val="Estilo1"/>
              <w:jc w:val="center"/>
            </w:pPr>
            <w:r>
              <w:t>1</w:t>
            </w:r>
          </w:p>
        </w:tc>
        <w:tc>
          <w:tcPr>
            <w:tcW w:w="1802" w:type="dxa"/>
          </w:tcPr>
          <w:p w14:paraId="1FF77A5E" w14:textId="48D91EE1" w:rsidR="00837686" w:rsidRDefault="00837686" w:rsidP="00837686">
            <w:pPr>
              <w:pStyle w:val="Estilo1"/>
              <w:jc w:val="center"/>
            </w:pPr>
            <w:r>
              <w:t>4</w:t>
            </w:r>
          </w:p>
        </w:tc>
        <w:tc>
          <w:tcPr>
            <w:tcW w:w="2207" w:type="dxa"/>
          </w:tcPr>
          <w:p w14:paraId="741E36F8" w14:textId="4C827E65" w:rsidR="00837686" w:rsidRDefault="00837686" w:rsidP="00837686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02" w:type="dxa"/>
          </w:tcPr>
          <w:p w14:paraId="462FCB98" w14:textId="4537CEAB" w:rsidR="00837686" w:rsidRDefault="00837686" w:rsidP="00837686">
            <w:pPr>
              <w:pStyle w:val="Estilo1"/>
              <w:jc w:val="center"/>
            </w:pPr>
            <w:r>
              <w:t>4</w:t>
            </w:r>
            <w:r w:rsidRPr="000048DB">
              <w:t xml:space="preserve"> – (</w:t>
            </w:r>
            <w:r>
              <w:t>2</w:t>
            </w:r>
            <w:r w:rsidRPr="000048DB">
              <w:t xml:space="preserve"> - 1) = </w:t>
            </w:r>
            <w:r>
              <w:t>3</w:t>
            </w:r>
          </w:p>
        </w:tc>
        <w:tc>
          <w:tcPr>
            <w:tcW w:w="1993" w:type="dxa"/>
          </w:tcPr>
          <w:p w14:paraId="32A257AB" w14:textId="09005822" w:rsidR="00837686" w:rsidRDefault="00837686" w:rsidP="00837686">
            <w:pPr>
              <w:pStyle w:val="Estilo1"/>
              <w:jc w:val="center"/>
            </w:pPr>
            <w:r>
              <w:t>3 – 1 = 2</w:t>
            </w:r>
          </w:p>
        </w:tc>
      </w:tr>
      <w:tr w:rsidR="00837686" w14:paraId="232BAEC2" w14:textId="77777777" w:rsidTr="006E7EF6">
        <w:tc>
          <w:tcPr>
            <w:tcW w:w="1555" w:type="dxa"/>
          </w:tcPr>
          <w:p w14:paraId="2F9FB7E6" w14:textId="77777777" w:rsidR="00837686" w:rsidRDefault="00837686" w:rsidP="00837686">
            <w:pPr>
              <w:pStyle w:val="Estilo1"/>
              <w:jc w:val="center"/>
            </w:pPr>
            <w:r>
              <w:t>D</w:t>
            </w:r>
          </w:p>
        </w:tc>
        <w:tc>
          <w:tcPr>
            <w:tcW w:w="2435" w:type="dxa"/>
          </w:tcPr>
          <w:p w14:paraId="1D5EBD30" w14:textId="77777777" w:rsidR="00837686" w:rsidRDefault="00837686" w:rsidP="00837686">
            <w:pPr>
              <w:pStyle w:val="Estilo1"/>
              <w:jc w:val="center"/>
            </w:pPr>
            <w:r>
              <w:t>3</w:t>
            </w:r>
          </w:p>
        </w:tc>
        <w:tc>
          <w:tcPr>
            <w:tcW w:w="2000" w:type="dxa"/>
          </w:tcPr>
          <w:p w14:paraId="568C8A9E" w14:textId="77777777" w:rsidR="00837686" w:rsidRDefault="00837686" w:rsidP="00837686">
            <w:pPr>
              <w:pStyle w:val="Estilo1"/>
              <w:jc w:val="center"/>
            </w:pPr>
            <w:r>
              <w:t>4</w:t>
            </w:r>
          </w:p>
        </w:tc>
        <w:tc>
          <w:tcPr>
            <w:tcW w:w="1802" w:type="dxa"/>
          </w:tcPr>
          <w:p w14:paraId="68AEA15E" w14:textId="6D41B3F1" w:rsidR="00837686" w:rsidRDefault="00837686" w:rsidP="00837686">
            <w:pPr>
              <w:pStyle w:val="Estilo1"/>
              <w:jc w:val="center"/>
            </w:pPr>
            <w:r>
              <w:t>7</w:t>
            </w:r>
          </w:p>
        </w:tc>
        <w:tc>
          <w:tcPr>
            <w:tcW w:w="2207" w:type="dxa"/>
          </w:tcPr>
          <w:p w14:paraId="0E71886A" w14:textId="0CA1091C" w:rsidR="00837686" w:rsidRDefault="00837686" w:rsidP="00837686">
            <w:pPr>
              <w:pStyle w:val="Estilo1"/>
              <w:jc w:val="center"/>
            </w:pPr>
            <w:r>
              <w:t>17</w:t>
            </w:r>
          </w:p>
        </w:tc>
        <w:tc>
          <w:tcPr>
            <w:tcW w:w="2002" w:type="dxa"/>
          </w:tcPr>
          <w:p w14:paraId="348B0840" w14:textId="18E721A9" w:rsidR="00837686" w:rsidRDefault="00837686" w:rsidP="00837686">
            <w:pPr>
              <w:pStyle w:val="Estilo1"/>
              <w:jc w:val="center"/>
            </w:pPr>
            <w:r>
              <w:t>17</w:t>
            </w:r>
            <w:r w:rsidRPr="000048DB">
              <w:t xml:space="preserve"> – (</w:t>
            </w:r>
            <w:r>
              <w:t>3</w:t>
            </w:r>
            <w:r w:rsidRPr="000048DB">
              <w:t xml:space="preserve"> - 1) = </w:t>
            </w:r>
            <w:r>
              <w:t>15</w:t>
            </w:r>
          </w:p>
        </w:tc>
        <w:tc>
          <w:tcPr>
            <w:tcW w:w="1993" w:type="dxa"/>
          </w:tcPr>
          <w:p w14:paraId="54C84C80" w14:textId="7603037E" w:rsidR="00837686" w:rsidRDefault="00837686" w:rsidP="00837686">
            <w:pPr>
              <w:pStyle w:val="Estilo1"/>
              <w:jc w:val="center"/>
            </w:pPr>
            <w:r>
              <w:t>15 – 4 = 11</w:t>
            </w:r>
          </w:p>
        </w:tc>
      </w:tr>
      <w:tr w:rsidR="00837686" w14:paraId="4B6EED71" w14:textId="77777777" w:rsidTr="006E7EF6">
        <w:tc>
          <w:tcPr>
            <w:tcW w:w="1555" w:type="dxa"/>
          </w:tcPr>
          <w:p w14:paraId="5DDBFD4D" w14:textId="77777777" w:rsidR="00837686" w:rsidRDefault="00837686" w:rsidP="00837686">
            <w:pPr>
              <w:pStyle w:val="Estilo1"/>
              <w:jc w:val="center"/>
            </w:pPr>
            <w:r>
              <w:t>E</w:t>
            </w:r>
          </w:p>
        </w:tc>
        <w:tc>
          <w:tcPr>
            <w:tcW w:w="2435" w:type="dxa"/>
          </w:tcPr>
          <w:p w14:paraId="5B914EFC" w14:textId="77777777" w:rsidR="00837686" w:rsidRDefault="00837686" w:rsidP="00837686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00" w:type="dxa"/>
          </w:tcPr>
          <w:p w14:paraId="708FF57B" w14:textId="77777777" w:rsidR="00837686" w:rsidRDefault="00837686" w:rsidP="00837686">
            <w:pPr>
              <w:pStyle w:val="Estilo1"/>
              <w:jc w:val="center"/>
            </w:pPr>
            <w:r>
              <w:t>5</w:t>
            </w:r>
          </w:p>
        </w:tc>
        <w:tc>
          <w:tcPr>
            <w:tcW w:w="1802" w:type="dxa"/>
          </w:tcPr>
          <w:p w14:paraId="5DC96B04" w14:textId="6CA9F454" w:rsidR="00837686" w:rsidRDefault="00837686" w:rsidP="00837686">
            <w:pPr>
              <w:pStyle w:val="Estilo1"/>
              <w:jc w:val="center"/>
            </w:pPr>
            <w:r>
              <w:t>9</w:t>
            </w:r>
          </w:p>
        </w:tc>
        <w:tc>
          <w:tcPr>
            <w:tcW w:w="2207" w:type="dxa"/>
          </w:tcPr>
          <w:p w14:paraId="131B51B2" w14:textId="4F0F2896" w:rsidR="00837686" w:rsidRDefault="00837686" w:rsidP="00837686">
            <w:pPr>
              <w:pStyle w:val="Estilo1"/>
              <w:jc w:val="center"/>
            </w:pPr>
            <w:r>
              <w:t>21</w:t>
            </w:r>
          </w:p>
        </w:tc>
        <w:tc>
          <w:tcPr>
            <w:tcW w:w="2002" w:type="dxa"/>
          </w:tcPr>
          <w:p w14:paraId="1A19D9F5" w14:textId="1394D5E4" w:rsidR="00837686" w:rsidRDefault="00837686" w:rsidP="00837686">
            <w:pPr>
              <w:pStyle w:val="Estilo1"/>
              <w:jc w:val="center"/>
            </w:pPr>
            <w:r>
              <w:t>21</w:t>
            </w:r>
            <w:r w:rsidRPr="000048DB">
              <w:t xml:space="preserve"> – (</w:t>
            </w:r>
            <w:r>
              <w:t>4</w:t>
            </w:r>
            <w:r w:rsidRPr="000048DB">
              <w:t xml:space="preserve"> - 1) = </w:t>
            </w:r>
            <w:r>
              <w:t>18</w:t>
            </w:r>
          </w:p>
        </w:tc>
        <w:tc>
          <w:tcPr>
            <w:tcW w:w="1993" w:type="dxa"/>
          </w:tcPr>
          <w:p w14:paraId="6CCB39A2" w14:textId="4FDE45AC" w:rsidR="00837686" w:rsidRDefault="00837686" w:rsidP="00837686">
            <w:pPr>
              <w:pStyle w:val="Estilo1"/>
              <w:jc w:val="center"/>
            </w:pPr>
            <w:r>
              <w:t>18 – 5 = 13</w:t>
            </w:r>
          </w:p>
        </w:tc>
      </w:tr>
      <w:tr w:rsidR="00837686" w14:paraId="586A9477" w14:textId="77777777" w:rsidTr="006E7EF6">
        <w:tc>
          <w:tcPr>
            <w:tcW w:w="1555" w:type="dxa"/>
          </w:tcPr>
          <w:p w14:paraId="7997EFF9" w14:textId="77777777" w:rsidR="00837686" w:rsidRDefault="00837686" w:rsidP="00837686">
            <w:pPr>
              <w:pStyle w:val="Estilo1"/>
              <w:jc w:val="center"/>
            </w:pPr>
            <w:r>
              <w:t>F</w:t>
            </w:r>
          </w:p>
        </w:tc>
        <w:tc>
          <w:tcPr>
            <w:tcW w:w="2435" w:type="dxa"/>
          </w:tcPr>
          <w:p w14:paraId="54DE2130" w14:textId="77777777" w:rsidR="00837686" w:rsidRDefault="00837686" w:rsidP="00837686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00" w:type="dxa"/>
          </w:tcPr>
          <w:p w14:paraId="68AC007B" w14:textId="77777777" w:rsidR="00837686" w:rsidRDefault="00837686" w:rsidP="00837686">
            <w:pPr>
              <w:pStyle w:val="Estilo1"/>
              <w:jc w:val="center"/>
            </w:pPr>
            <w:r>
              <w:t>3</w:t>
            </w:r>
          </w:p>
        </w:tc>
        <w:tc>
          <w:tcPr>
            <w:tcW w:w="1802" w:type="dxa"/>
          </w:tcPr>
          <w:p w14:paraId="299B6AEB" w14:textId="1D23BA04" w:rsidR="00837686" w:rsidRDefault="00837686" w:rsidP="00837686">
            <w:pPr>
              <w:pStyle w:val="Estilo1"/>
              <w:jc w:val="center"/>
            </w:pPr>
            <w:r>
              <w:t>13</w:t>
            </w:r>
          </w:p>
        </w:tc>
        <w:tc>
          <w:tcPr>
            <w:tcW w:w="2207" w:type="dxa"/>
          </w:tcPr>
          <w:p w14:paraId="4A6172FE" w14:textId="7EA3FFD2" w:rsidR="00837686" w:rsidRDefault="00837686" w:rsidP="00837686">
            <w:pPr>
              <w:pStyle w:val="Estilo1"/>
              <w:jc w:val="center"/>
            </w:pPr>
            <w:r>
              <w:t>20</w:t>
            </w:r>
          </w:p>
        </w:tc>
        <w:tc>
          <w:tcPr>
            <w:tcW w:w="2002" w:type="dxa"/>
          </w:tcPr>
          <w:p w14:paraId="178547E7" w14:textId="749A095B" w:rsidR="00837686" w:rsidRDefault="00837686" w:rsidP="00837686">
            <w:pPr>
              <w:pStyle w:val="Estilo1"/>
              <w:jc w:val="center"/>
            </w:pPr>
            <w:r>
              <w:t>20</w:t>
            </w:r>
            <w:r w:rsidRPr="000048DB">
              <w:t xml:space="preserve"> – (</w:t>
            </w:r>
            <w:r>
              <w:t>5</w:t>
            </w:r>
            <w:r w:rsidRPr="000048DB">
              <w:t xml:space="preserve"> - 1) = </w:t>
            </w:r>
            <w:r>
              <w:t>16</w:t>
            </w:r>
          </w:p>
        </w:tc>
        <w:tc>
          <w:tcPr>
            <w:tcW w:w="1993" w:type="dxa"/>
          </w:tcPr>
          <w:p w14:paraId="6F242349" w14:textId="5465E1D1" w:rsidR="00837686" w:rsidRDefault="00837686" w:rsidP="00837686">
            <w:pPr>
              <w:pStyle w:val="Estilo1"/>
              <w:jc w:val="center"/>
            </w:pPr>
            <w:r>
              <w:t>16 – 3 = 13</w:t>
            </w:r>
          </w:p>
        </w:tc>
      </w:tr>
    </w:tbl>
    <w:p w14:paraId="0BCE7745" w14:textId="77777777" w:rsidR="0097674A" w:rsidRDefault="0097674A" w:rsidP="0097674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5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97674A" w14:paraId="721CBEFC" w14:textId="77777777" w:rsidTr="00837686">
        <w:tc>
          <w:tcPr>
            <w:tcW w:w="365" w:type="dxa"/>
          </w:tcPr>
          <w:p w14:paraId="0AC243F9" w14:textId="77777777" w:rsidR="0097674A" w:rsidRDefault="0097674A" w:rsidP="006E7EF6">
            <w:pPr>
              <w:pStyle w:val="Estilo1"/>
            </w:pPr>
          </w:p>
        </w:tc>
        <w:tc>
          <w:tcPr>
            <w:tcW w:w="341" w:type="dxa"/>
          </w:tcPr>
          <w:p w14:paraId="59B659E2" w14:textId="77777777" w:rsidR="0097674A" w:rsidRDefault="0097674A" w:rsidP="006E7EF6">
            <w:pPr>
              <w:pStyle w:val="Estilo1"/>
            </w:pPr>
            <w:r>
              <w:t>0</w:t>
            </w:r>
          </w:p>
        </w:tc>
        <w:tc>
          <w:tcPr>
            <w:tcW w:w="341" w:type="dxa"/>
          </w:tcPr>
          <w:p w14:paraId="43A3164F" w14:textId="77777777" w:rsidR="0097674A" w:rsidRDefault="0097674A" w:rsidP="006E7EF6">
            <w:pPr>
              <w:pStyle w:val="Estilo1"/>
            </w:pPr>
            <w:r>
              <w:t>1</w:t>
            </w:r>
          </w:p>
        </w:tc>
        <w:tc>
          <w:tcPr>
            <w:tcW w:w="341" w:type="dxa"/>
          </w:tcPr>
          <w:p w14:paraId="629B9B0E" w14:textId="77777777" w:rsidR="0097674A" w:rsidRDefault="0097674A" w:rsidP="006E7EF6">
            <w:pPr>
              <w:pStyle w:val="Estilo1"/>
            </w:pPr>
            <w:r>
              <w:t>2</w:t>
            </w:r>
          </w:p>
        </w:tc>
        <w:tc>
          <w:tcPr>
            <w:tcW w:w="341" w:type="dxa"/>
          </w:tcPr>
          <w:p w14:paraId="0698576F" w14:textId="77777777" w:rsidR="0097674A" w:rsidRDefault="0097674A" w:rsidP="006E7EF6">
            <w:pPr>
              <w:pStyle w:val="Estilo1"/>
            </w:pPr>
            <w:r>
              <w:t>3</w:t>
            </w:r>
          </w:p>
        </w:tc>
        <w:tc>
          <w:tcPr>
            <w:tcW w:w="341" w:type="dxa"/>
          </w:tcPr>
          <w:p w14:paraId="1D5EEDA8" w14:textId="77777777" w:rsidR="0097674A" w:rsidRDefault="0097674A" w:rsidP="006E7EF6">
            <w:pPr>
              <w:pStyle w:val="Estilo1"/>
            </w:pPr>
            <w:r>
              <w:t>4</w:t>
            </w:r>
          </w:p>
        </w:tc>
        <w:tc>
          <w:tcPr>
            <w:tcW w:w="341" w:type="dxa"/>
          </w:tcPr>
          <w:p w14:paraId="5DCFFF93" w14:textId="77777777" w:rsidR="0097674A" w:rsidRDefault="0097674A" w:rsidP="006E7EF6">
            <w:pPr>
              <w:pStyle w:val="Estilo1"/>
            </w:pPr>
            <w:r>
              <w:t>5</w:t>
            </w:r>
          </w:p>
        </w:tc>
        <w:tc>
          <w:tcPr>
            <w:tcW w:w="341" w:type="dxa"/>
          </w:tcPr>
          <w:p w14:paraId="0F8C976D" w14:textId="77777777" w:rsidR="0097674A" w:rsidRDefault="0097674A" w:rsidP="006E7EF6">
            <w:pPr>
              <w:pStyle w:val="Estilo1"/>
            </w:pPr>
            <w:r>
              <w:t>6</w:t>
            </w:r>
          </w:p>
        </w:tc>
        <w:tc>
          <w:tcPr>
            <w:tcW w:w="341" w:type="dxa"/>
          </w:tcPr>
          <w:p w14:paraId="1F99EF17" w14:textId="77777777" w:rsidR="0097674A" w:rsidRDefault="0097674A" w:rsidP="006E7EF6">
            <w:pPr>
              <w:pStyle w:val="Estilo1"/>
            </w:pPr>
            <w:r>
              <w:t>7</w:t>
            </w:r>
          </w:p>
        </w:tc>
        <w:tc>
          <w:tcPr>
            <w:tcW w:w="341" w:type="dxa"/>
          </w:tcPr>
          <w:p w14:paraId="6F760B90" w14:textId="77777777" w:rsidR="0097674A" w:rsidRDefault="0097674A" w:rsidP="006E7EF6">
            <w:pPr>
              <w:pStyle w:val="Estilo1"/>
            </w:pPr>
            <w:r>
              <w:t>8</w:t>
            </w:r>
          </w:p>
        </w:tc>
        <w:tc>
          <w:tcPr>
            <w:tcW w:w="356" w:type="dxa"/>
          </w:tcPr>
          <w:p w14:paraId="1EA674B9" w14:textId="77777777" w:rsidR="0097674A" w:rsidRDefault="0097674A" w:rsidP="006E7EF6">
            <w:pPr>
              <w:pStyle w:val="Estilo1"/>
            </w:pPr>
            <w:r>
              <w:t>9</w:t>
            </w:r>
          </w:p>
        </w:tc>
        <w:tc>
          <w:tcPr>
            <w:tcW w:w="446" w:type="dxa"/>
          </w:tcPr>
          <w:p w14:paraId="72D895C6" w14:textId="77777777" w:rsidR="0097674A" w:rsidRDefault="0097674A" w:rsidP="006E7EF6">
            <w:pPr>
              <w:pStyle w:val="Estilo1"/>
            </w:pPr>
            <w:r>
              <w:t>10</w:t>
            </w:r>
          </w:p>
        </w:tc>
        <w:tc>
          <w:tcPr>
            <w:tcW w:w="446" w:type="dxa"/>
          </w:tcPr>
          <w:p w14:paraId="79F6D273" w14:textId="77777777" w:rsidR="0097674A" w:rsidRDefault="0097674A" w:rsidP="006E7EF6">
            <w:pPr>
              <w:pStyle w:val="Estilo1"/>
            </w:pPr>
            <w:r>
              <w:t>11</w:t>
            </w:r>
          </w:p>
        </w:tc>
        <w:tc>
          <w:tcPr>
            <w:tcW w:w="446" w:type="dxa"/>
          </w:tcPr>
          <w:p w14:paraId="0CF479FF" w14:textId="77777777" w:rsidR="0097674A" w:rsidRDefault="0097674A" w:rsidP="006E7EF6">
            <w:pPr>
              <w:pStyle w:val="Estilo1"/>
            </w:pPr>
            <w:r>
              <w:t>12</w:t>
            </w:r>
          </w:p>
        </w:tc>
        <w:tc>
          <w:tcPr>
            <w:tcW w:w="446" w:type="dxa"/>
          </w:tcPr>
          <w:p w14:paraId="19F8D4A0" w14:textId="77777777" w:rsidR="0097674A" w:rsidRDefault="0097674A" w:rsidP="006E7EF6">
            <w:pPr>
              <w:pStyle w:val="Estilo1"/>
            </w:pPr>
            <w:r>
              <w:t>13</w:t>
            </w:r>
          </w:p>
        </w:tc>
        <w:tc>
          <w:tcPr>
            <w:tcW w:w="446" w:type="dxa"/>
          </w:tcPr>
          <w:p w14:paraId="7A01BF4F" w14:textId="77777777" w:rsidR="0097674A" w:rsidRDefault="0097674A" w:rsidP="006E7EF6">
            <w:pPr>
              <w:pStyle w:val="Estilo1"/>
            </w:pPr>
            <w:r>
              <w:t>14</w:t>
            </w:r>
          </w:p>
        </w:tc>
        <w:tc>
          <w:tcPr>
            <w:tcW w:w="446" w:type="dxa"/>
          </w:tcPr>
          <w:p w14:paraId="30153AF4" w14:textId="77777777" w:rsidR="0097674A" w:rsidRDefault="0097674A" w:rsidP="006E7EF6">
            <w:pPr>
              <w:pStyle w:val="Estilo1"/>
            </w:pPr>
            <w:r>
              <w:t>15</w:t>
            </w:r>
          </w:p>
        </w:tc>
        <w:tc>
          <w:tcPr>
            <w:tcW w:w="446" w:type="dxa"/>
          </w:tcPr>
          <w:p w14:paraId="398362DB" w14:textId="77777777" w:rsidR="0097674A" w:rsidRDefault="0097674A" w:rsidP="006E7EF6">
            <w:pPr>
              <w:pStyle w:val="Estilo1"/>
            </w:pPr>
            <w:r>
              <w:t>16</w:t>
            </w:r>
          </w:p>
        </w:tc>
        <w:tc>
          <w:tcPr>
            <w:tcW w:w="446" w:type="dxa"/>
          </w:tcPr>
          <w:p w14:paraId="00743897" w14:textId="77777777" w:rsidR="0097674A" w:rsidRDefault="0097674A" w:rsidP="006E7EF6">
            <w:pPr>
              <w:pStyle w:val="Estilo1"/>
            </w:pPr>
            <w:r>
              <w:t>17</w:t>
            </w:r>
          </w:p>
        </w:tc>
        <w:tc>
          <w:tcPr>
            <w:tcW w:w="446" w:type="dxa"/>
          </w:tcPr>
          <w:p w14:paraId="05ABA1D8" w14:textId="77777777" w:rsidR="0097674A" w:rsidRDefault="0097674A" w:rsidP="006E7EF6">
            <w:pPr>
              <w:pStyle w:val="Estilo1"/>
            </w:pPr>
            <w:r>
              <w:t>18</w:t>
            </w:r>
          </w:p>
        </w:tc>
        <w:tc>
          <w:tcPr>
            <w:tcW w:w="446" w:type="dxa"/>
          </w:tcPr>
          <w:p w14:paraId="246C9CA9" w14:textId="77777777" w:rsidR="0097674A" w:rsidRDefault="0097674A" w:rsidP="006E7EF6">
            <w:pPr>
              <w:pStyle w:val="Estilo1"/>
            </w:pPr>
            <w:r>
              <w:t>19</w:t>
            </w:r>
          </w:p>
        </w:tc>
        <w:tc>
          <w:tcPr>
            <w:tcW w:w="446" w:type="dxa"/>
          </w:tcPr>
          <w:p w14:paraId="75C2BF6A" w14:textId="77777777" w:rsidR="0097674A" w:rsidRDefault="0097674A" w:rsidP="006E7EF6">
            <w:pPr>
              <w:pStyle w:val="Estilo1"/>
            </w:pPr>
            <w:r>
              <w:t>20</w:t>
            </w:r>
          </w:p>
        </w:tc>
        <w:tc>
          <w:tcPr>
            <w:tcW w:w="446" w:type="dxa"/>
          </w:tcPr>
          <w:p w14:paraId="4B363304" w14:textId="77777777" w:rsidR="0097674A" w:rsidRDefault="0097674A" w:rsidP="006E7EF6">
            <w:pPr>
              <w:pStyle w:val="Estilo1"/>
            </w:pPr>
            <w:r>
              <w:t>21</w:t>
            </w:r>
          </w:p>
        </w:tc>
        <w:tc>
          <w:tcPr>
            <w:tcW w:w="446" w:type="dxa"/>
          </w:tcPr>
          <w:p w14:paraId="794FF917" w14:textId="77777777" w:rsidR="0097674A" w:rsidRDefault="0097674A" w:rsidP="006E7EF6">
            <w:pPr>
              <w:pStyle w:val="Estilo1"/>
            </w:pPr>
            <w:r>
              <w:t>22</w:t>
            </w:r>
          </w:p>
        </w:tc>
        <w:tc>
          <w:tcPr>
            <w:tcW w:w="446" w:type="dxa"/>
          </w:tcPr>
          <w:p w14:paraId="0C13E2FE" w14:textId="77777777" w:rsidR="0097674A" w:rsidRDefault="0097674A" w:rsidP="006E7EF6">
            <w:pPr>
              <w:pStyle w:val="Estilo1"/>
            </w:pPr>
            <w:r>
              <w:t>23</w:t>
            </w:r>
          </w:p>
        </w:tc>
        <w:tc>
          <w:tcPr>
            <w:tcW w:w="440" w:type="dxa"/>
          </w:tcPr>
          <w:p w14:paraId="71F7D2A8" w14:textId="77777777" w:rsidR="0097674A" w:rsidRDefault="0097674A" w:rsidP="006E7EF6">
            <w:pPr>
              <w:pStyle w:val="Estilo1"/>
            </w:pPr>
            <w:r>
              <w:t>24</w:t>
            </w:r>
          </w:p>
        </w:tc>
        <w:tc>
          <w:tcPr>
            <w:tcW w:w="440" w:type="dxa"/>
          </w:tcPr>
          <w:p w14:paraId="4B597390" w14:textId="77777777" w:rsidR="0097674A" w:rsidRDefault="0097674A" w:rsidP="006E7EF6">
            <w:pPr>
              <w:pStyle w:val="Estilo1"/>
            </w:pPr>
            <w:r>
              <w:t>25</w:t>
            </w:r>
          </w:p>
        </w:tc>
        <w:tc>
          <w:tcPr>
            <w:tcW w:w="440" w:type="dxa"/>
          </w:tcPr>
          <w:p w14:paraId="41B330F5" w14:textId="77777777" w:rsidR="0097674A" w:rsidRDefault="0097674A" w:rsidP="006E7EF6">
            <w:pPr>
              <w:pStyle w:val="Estilo1"/>
            </w:pPr>
            <w:r>
              <w:t>26</w:t>
            </w:r>
          </w:p>
        </w:tc>
        <w:tc>
          <w:tcPr>
            <w:tcW w:w="440" w:type="dxa"/>
          </w:tcPr>
          <w:p w14:paraId="1269F216" w14:textId="77777777" w:rsidR="0097674A" w:rsidRDefault="0097674A" w:rsidP="006E7EF6">
            <w:pPr>
              <w:pStyle w:val="Estilo1"/>
            </w:pPr>
            <w:r>
              <w:t>27</w:t>
            </w:r>
          </w:p>
        </w:tc>
        <w:tc>
          <w:tcPr>
            <w:tcW w:w="440" w:type="dxa"/>
          </w:tcPr>
          <w:p w14:paraId="0578E99F" w14:textId="77777777" w:rsidR="0097674A" w:rsidRDefault="0097674A" w:rsidP="006E7EF6">
            <w:pPr>
              <w:pStyle w:val="Estilo1"/>
            </w:pPr>
            <w:r>
              <w:t>28</w:t>
            </w:r>
          </w:p>
        </w:tc>
        <w:tc>
          <w:tcPr>
            <w:tcW w:w="440" w:type="dxa"/>
          </w:tcPr>
          <w:p w14:paraId="0AA73203" w14:textId="77777777" w:rsidR="0097674A" w:rsidRDefault="0097674A" w:rsidP="006E7EF6">
            <w:pPr>
              <w:pStyle w:val="Estilo1"/>
            </w:pPr>
            <w:r>
              <w:t>29</w:t>
            </w:r>
          </w:p>
        </w:tc>
        <w:tc>
          <w:tcPr>
            <w:tcW w:w="440" w:type="dxa"/>
          </w:tcPr>
          <w:p w14:paraId="4B3647E0" w14:textId="77777777" w:rsidR="0097674A" w:rsidRDefault="0097674A" w:rsidP="006E7EF6">
            <w:pPr>
              <w:pStyle w:val="Estilo1"/>
            </w:pPr>
            <w:r>
              <w:t>30</w:t>
            </w:r>
          </w:p>
        </w:tc>
        <w:tc>
          <w:tcPr>
            <w:tcW w:w="440" w:type="dxa"/>
          </w:tcPr>
          <w:p w14:paraId="7C702B59" w14:textId="77777777" w:rsidR="0097674A" w:rsidRDefault="0097674A" w:rsidP="006E7EF6">
            <w:pPr>
              <w:pStyle w:val="Estilo1"/>
            </w:pPr>
            <w:r>
              <w:t>31</w:t>
            </w:r>
          </w:p>
        </w:tc>
        <w:tc>
          <w:tcPr>
            <w:tcW w:w="440" w:type="dxa"/>
          </w:tcPr>
          <w:p w14:paraId="763BE067" w14:textId="77777777" w:rsidR="0097674A" w:rsidRDefault="0097674A" w:rsidP="006E7EF6">
            <w:pPr>
              <w:pStyle w:val="Estilo1"/>
            </w:pPr>
            <w:r>
              <w:t>32</w:t>
            </w:r>
          </w:p>
        </w:tc>
      </w:tr>
      <w:tr w:rsidR="00837686" w14:paraId="265E87BA" w14:textId="77777777" w:rsidTr="00837686">
        <w:tc>
          <w:tcPr>
            <w:tcW w:w="365" w:type="dxa"/>
          </w:tcPr>
          <w:p w14:paraId="53D7B538" w14:textId="77777777" w:rsidR="00837686" w:rsidRDefault="00837686" w:rsidP="00837686">
            <w:pPr>
              <w:pStyle w:val="Estilo1"/>
            </w:pPr>
            <w:r>
              <w:t>A</w:t>
            </w:r>
          </w:p>
        </w:tc>
        <w:tc>
          <w:tcPr>
            <w:tcW w:w="341" w:type="dxa"/>
            <w:shd w:val="clear" w:color="auto" w:fill="70AD47" w:themeFill="accent6"/>
          </w:tcPr>
          <w:p w14:paraId="154FFFEF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391A3E74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EDABEAF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8D2118B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DF7F6C2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0CC25496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1633A562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65C5E7E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0A1E2F6" w14:textId="77777777" w:rsidR="00837686" w:rsidRDefault="00837686" w:rsidP="00837686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4D8CD361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2E960C2D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D5DEF51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27B2CF84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1CFD3AC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CF8235B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06714AE8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35348AC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6D17D6A2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4691F11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67DC1E3B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0280B3D3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E7F58D5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67F992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3824543A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64BFF8BB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3B5F899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670ED72D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F61D222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6C734B3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33D8268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9C09F48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5DAB5C47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120008CE" w14:textId="77777777" w:rsidR="00837686" w:rsidRDefault="00837686" w:rsidP="00837686">
            <w:pPr>
              <w:pStyle w:val="Estilo1"/>
            </w:pPr>
          </w:p>
        </w:tc>
      </w:tr>
      <w:tr w:rsidR="00837686" w14:paraId="3FC1B9C2" w14:textId="77777777" w:rsidTr="00837686">
        <w:tc>
          <w:tcPr>
            <w:tcW w:w="365" w:type="dxa"/>
          </w:tcPr>
          <w:p w14:paraId="1389A997" w14:textId="77777777" w:rsidR="00837686" w:rsidRDefault="00837686" w:rsidP="00837686">
            <w:pPr>
              <w:pStyle w:val="Estilo1"/>
            </w:pPr>
            <w:r>
              <w:t>B</w:t>
            </w:r>
          </w:p>
        </w:tc>
        <w:tc>
          <w:tcPr>
            <w:tcW w:w="341" w:type="dxa"/>
          </w:tcPr>
          <w:p w14:paraId="233BB01E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3E03375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0B22F110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5686B952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98055B6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B64CF35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56DDE8D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2FF86D6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FE4A1BF" w14:textId="77777777" w:rsidR="00837686" w:rsidRDefault="00837686" w:rsidP="00837686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011E0CB5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8DA3A04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66F0A97B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39A2CCFE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359F0909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312A732A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490E461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5963A14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6F3EC6C3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565C1B34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268C772E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75C4D8A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BB880AC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02CFFA8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29589A36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720DCB6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52C01CD0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F1E4A94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81FE2A3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A465D02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86AEEBE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955C0C4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69D125EC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17A8BF5B" w14:textId="77777777" w:rsidR="00837686" w:rsidRDefault="00837686" w:rsidP="00837686">
            <w:pPr>
              <w:pStyle w:val="Estilo1"/>
            </w:pPr>
          </w:p>
        </w:tc>
      </w:tr>
      <w:tr w:rsidR="00837686" w14:paraId="4D7E88FE" w14:textId="77777777" w:rsidTr="00837686">
        <w:tc>
          <w:tcPr>
            <w:tcW w:w="365" w:type="dxa"/>
          </w:tcPr>
          <w:p w14:paraId="06002E0F" w14:textId="77777777" w:rsidR="00837686" w:rsidRDefault="00837686" w:rsidP="00837686">
            <w:pPr>
              <w:pStyle w:val="Estilo1"/>
            </w:pPr>
            <w:r>
              <w:t>C</w:t>
            </w:r>
          </w:p>
        </w:tc>
        <w:tc>
          <w:tcPr>
            <w:tcW w:w="341" w:type="dxa"/>
          </w:tcPr>
          <w:p w14:paraId="4FF39C1D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4FB8D3E2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0A56CA8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5461D8E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4DE8B717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73C4BEE0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5DDB8931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4A2AF358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auto"/>
          </w:tcPr>
          <w:p w14:paraId="6CC648F0" w14:textId="77777777" w:rsidR="00837686" w:rsidRDefault="00837686" w:rsidP="00837686">
            <w:pPr>
              <w:pStyle w:val="Estilo1"/>
            </w:pPr>
          </w:p>
        </w:tc>
        <w:tc>
          <w:tcPr>
            <w:tcW w:w="356" w:type="dxa"/>
            <w:shd w:val="clear" w:color="auto" w:fill="auto"/>
          </w:tcPr>
          <w:p w14:paraId="0DE91474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41C263F5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59818239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586DA4D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0159A7AC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6782239C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069D055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50E3C974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4DB44CF8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8F99A2A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3A9C0F74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009B8F3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6008F3A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52784268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6A986978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4130AB0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198E09EF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91FE35F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5762B3A3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00926570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0B4A1869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49739C1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88F7CA4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3AD6168" w14:textId="77777777" w:rsidR="00837686" w:rsidRDefault="00837686" w:rsidP="00837686">
            <w:pPr>
              <w:pStyle w:val="Estilo1"/>
            </w:pPr>
          </w:p>
        </w:tc>
      </w:tr>
      <w:tr w:rsidR="00837686" w14:paraId="7BA7F410" w14:textId="77777777" w:rsidTr="00837686">
        <w:tc>
          <w:tcPr>
            <w:tcW w:w="365" w:type="dxa"/>
          </w:tcPr>
          <w:p w14:paraId="0A5A4EEE" w14:textId="77777777" w:rsidR="00837686" w:rsidRDefault="00837686" w:rsidP="00837686">
            <w:pPr>
              <w:pStyle w:val="Estilo1"/>
            </w:pPr>
            <w:r>
              <w:t>D</w:t>
            </w:r>
          </w:p>
        </w:tc>
        <w:tc>
          <w:tcPr>
            <w:tcW w:w="341" w:type="dxa"/>
          </w:tcPr>
          <w:p w14:paraId="4592C9BE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2B524A3A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0EF6627F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D2D6A4C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2539603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BAED7F8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DA007B4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0F547097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35700F6C" w14:textId="77777777" w:rsidR="00837686" w:rsidRDefault="00837686" w:rsidP="00837686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270C6F6A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231AEC6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AED1745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4A28DB4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B2311D9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B709B69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A06BC12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6F69EFD4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4E228A6E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E2585E4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208E2CD5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095AB94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7882A0B9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465CC16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6F758C46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0B93482D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C44ABCF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617FE649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02B2604E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10254563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00E3B186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A1E21E5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1071B38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8AC0E27" w14:textId="77777777" w:rsidR="00837686" w:rsidRDefault="00837686" w:rsidP="00837686">
            <w:pPr>
              <w:pStyle w:val="Estilo1"/>
            </w:pPr>
          </w:p>
        </w:tc>
      </w:tr>
      <w:tr w:rsidR="00837686" w14:paraId="05400905" w14:textId="77777777" w:rsidTr="00837686">
        <w:tc>
          <w:tcPr>
            <w:tcW w:w="365" w:type="dxa"/>
          </w:tcPr>
          <w:p w14:paraId="754AFA6D" w14:textId="77777777" w:rsidR="00837686" w:rsidRDefault="00837686" w:rsidP="00837686">
            <w:pPr>
              <w:pStyle w:val="Estilo1"/>
            </w:pPr>
            <w:r>
              <w:t>E</w:t>
            </w:r>
          </w:p>
        </w:tc>
        <w:tc>
          <w:tcPr>
            <w:tcW w:w="341" w:type="dxa"/>
          </w:tcPr>
          <w:p w14:paraId="58762819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47ED34B4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720BAD43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4502D54E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8BDF5D1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4A8C1CA8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C3428AD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8097845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E57DFFC" w14:textId="77777777" w:rsidR="00837686" w:rsidRDefault="00837686" w:rsidP="00837686">
            <w:pPr>
              <w:pStyle w:val="Estilo1"/>
            </w:pPr>
          </w:p>
        </w:tc>
        <w:tc>
          <w:tcPr>
            <w:tcW w:w="356" w:type="dxa"/>
            <w:shd w:val="clear" w:color="auto" w:fill="70AD47" w:themeFill="accent6"/>
          </w:tcPr>
          <w:p w14:paraId="2C389632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11E6D93A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0285079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5A419F6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384AA58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3879962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4140CE8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204004FD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30C162E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11BBCC5D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6C9BC39B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2EABF783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16432D24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2A277BAC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47C034CC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3B6629B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6F1AEBE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0C9B871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5B5A5FC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64AD93B4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2085474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49CCDD7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E9199EE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2CB1DB9" w14:textId="77777777" w:rsidR="00837686" w:rsidRDefault="00837686" w:rsidP="00837686">
            <w:pPr>
              <w:pStyle w:val="Estilo1"/>
            </w:pPr>
          </w:p>
        </w:tc>
      </w:tr>
      <w:tr w:rsidR="00837686" w14:paraId="07838EC2" w14:textId="77777777" w:rsidTr="00837686">
        <w:tc>
          <w:tcPr>
            <w:tcW w:w="365" w:type="dxa"/>
          </w:tcPr>
          <w:p w14:paraId="04A6AAE2" w14:textId="77777777" w:rsidR="00837686" w:rsidRDefault="00837686" w:rsidP="00837686">
            <w:pPr>
              <w:pStyle w:val="Estilo1"/>
            </w:pPr>
            <w:r>
              <w:t>F</w:t>
            </w:r>
          </w:p>
        </w:tc>
        <w:tc>
          <w:tcPr>
            <w:tcW w:w="341" w:type="dxa"/>
          </w:tcPr>
          <w:p w14:paraId="08F65E12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6E839454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48DE58C5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150059F5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4987BE0E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79305CF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E52D786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B231D4D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D27E2D8" w14:textId="77777777" w:rsidR="00837686" w:rsidRDefault="00837686" w:rsidP="00837686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7E366A6E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89E08C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1C490A4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CEDBA32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270CE91B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35577B9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82D0DF8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37DD32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D1BA816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90C3120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3C5905D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1D3FFD4E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3AE551A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0A7B70D5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3CA44F14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067A98D9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846637F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F63CE7D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2F5529A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86E9279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04F5EC19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696F4123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6C22D58C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0F67430A" w14:textId="77777777" w:rsidR="00837686" w:rsidRDefault="00837686" w:rsidP="00837686">
            <w:pPr>
              <w:pStyle w:val="Estilo1"/>
            </w:pPr>
          </w:p>
        </w:tc>
      </w:tr>
    </w:tbl>
    <w:p w14:paraId="5D085DD3" w14:textId="77777777" w:rsidR="0097674A" w:rsidRDefault="0097674A" w:rsidP="0097674A"/>
    <w:p w14:paraId="5D3FC46C" w14:textId="6BFB79CF" w:rsidR="00837686" w:rsidRPr="008D2306" w:rsidRDefault="00837686" w:rsidP="00837686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Tiempo de espera med</w:t>
      </w:r>
      <w:r w:rsidR="00C45BDE">
        <w:rPr>
          <w:rFonts w:asciiTheme="minorHAnsi" w:hAnsiTheme="minorHAnsi" w:cstheme="minorHAnsi"/>
          <w:b/>
          <w:bCs/>
        </w:rPr>
        <w:t>io = (11+8+2+11+13+13) /5 = 58/6 = 9,66</w:t>
      </w:r>
    </w:p>
    <w:p w14:paraId="725F5187" w14:textId="64AD8BBA" w:rsidR="00837686" w:rsidRPr="008D2306" w:rsidRDefault="00837686" w:rsidP="00837686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Tiempo de respuesta medi</w:t>
      </w:r>
      <w:r w:rsidR="00C45BDE">
        <w:rPr>
          <w:rFonts w:asciiTheme="minorHAnsi" w:hAnsiTheme="minorHAnsi" w:cstheme="minorHAnsi"/>
          <w:b/>
          <w:bCs/>
        </w:rPr>
        <w:t>o = (16+12+3+15+18+16) /5 = 80/6 = 13,33</w:t>
      </w:r>
    </w:p>
    <w:p w14:paraId="5DB63445" w14:textId="2774CE8F" w:rsidR="0097674A" w:rsidRDefault="0097674A">
      <w:pPr>
        <w:widowControl/>
        <w:autoSpaceDE/>
        <w:autoSpaceDN/>
        <w:spacing w:after="160" w:line="259" w:lineRule="auto"/>
      </w:pPr>
      <w:r>
        <w:br w:type="page"/>
      </w:r>
    </w:p>
    <w:p w14:paraId="0136BD8E" w14:textId="48908126" w:rsidR="0097674A" w:rsidRPr="0097674A" w:rsidRDefault="0097674A" w:rsidP="0097674A">
      <w:pPr>
        <w:pStyle w:val="Ttulo1"/>
        <w:rPr>
          <w:rFonts w:ascii="Times New Roman" w:hAnsi="Times New Roman" w:cs="Times New Roman"/>
          <w:b/>
          <w:color w:val="auto"/>
          <w:sz w:val="52"/>
          <w:szCs w:val="52"/>
        </w:rPr>
      </w:pPr>
      <w:r>
        <w:rPr>
          <w:rFonts w:ascii="Times New Roman" w:hAnsi="Times New Roman" w:cs="Times New Roman"/>
          <w:b/>
          <w:color w:val="auto"/>
          <w:sz w:val="52"/>
          <w:szCs w:val="52"/>
        </w:rPr>
        <w:lastRenderedPageBreak/>
        <w:t>RR(Q=3</w:t>
      </w:r>
      <w:r w:rsidRPr="0097674A">
        <w:rPr>
          <w:rFonts w:ascii="Times New Roman" w:hAnsi="Times New Roman" w:cs="Times New Roman"/>
          <w:b/>
          <w:color w:val="auto"/>
          <w:sz w:val="52"/>
          <w:szCs w:val="52"/>
        </w:rPr>
        <w:t>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124"/>
      </w:tblGrid>
      <w:tr w:rsidR="0097674A" w14:paraId="7ABBD758" w14:textId="77777777" w:rsidTr="006E7EF6">
        <w:trPr>
          <w:jc w:val="center"/>
        </w:trPr>
        <w:tc>
          <w:tcPr>
            <w:tcW w:w="2123" w:type="dxa"/>
          </w:tcPr>
          <w:p w14:paraId="510F53B7" w14:textId="77777777" w:rsidR="0097674A" w:rsidRDefault="0097674A" w:rsidP="006E7EF6">
            <w:pPr>
              <w:pStyle w:val="Estilo1"/>
              <w:jc w:val="center"/>
            </w:pPr>
            <w:r>
              <w:t>Proceso</w:t>
            </w:r>
          </w:p>
        </w:tc>
        <w:tc>
          <w:tcPr>
            <w:tcW w:w="2123" w:type="dxa"/>
          </w:tcPr>
          <w:p w14:paraId="540B62FA" w14:textId="77777777" w:rsidR="0097674A" w:rsidRDefault="0097674A" w:rsidP="006E7EF6">
            <w:pPr>
              <w:pStyle w:val="Estilo1"/>
              <w:jc w:val="center"/>
            </w:pPr>
            <w:r>
              <w:t>T. LL</w:t>
            </w:r>
          </w:p>
        </w:tc>
        <w:tc>
          <w:tcPr>
            <w:tcW w:w="2124" w:type="dxa"/>
          </w:tcPr>
          <w:p w14:paraId="53E1064F" w14:textId="77777777" w:rsidR="0097674A" w:rsidRDefault="0097674A" w:rsidP="006E7EF6">
            <w:pPr>
              <w:pStyle w:val="Estilo1"/>
              <w:jc w:val="center"/>
            </w:pPr>
            <w:r>
              <w:t>D</w:t>
            </w:r>
          </w:p>
        </w:tc>
      </w:tr>
      <w:tr w:rsidR="0097674A" w14:paraId="50BA93B8" w14:textId="77777777" w:rsidTr="006E7EF6">
        <w:trPr>
          <w:jc w:val="center"/>
        </w:trPr>
        <w:tc>
          <w:tcPr>
            <w:tcW w:w="2123" w:type="dxa"/>
          </w:tcPr>
          <w:p w14:paraId="13413239" w14:textId="77777777" w:rsidR="0097674A" w:rsidRDefault="0097674A" w:rsidP="006E7EF6">
            <w:pPr>
              <w:pStyle w:val="Estilo1"/>
              <w:jc w:val="center"/>
            </w:pPr>
            <w:r>
              <w:t>A</w:t>
            </w:r>
          </w:p>
        </w:tc>
        <w:tc>
          <w:tcPr>
            <w:tcW w:w="2123" w:type="dxa"/>
          </w:tcPr>
          <w:p w14:paraId="473073DF" w14:textId="77777777" w:rsidR="0097674A" w:rsidRDefault="0097674A" w:rsidP="006E7EF6">
            <w:pPr>
              <w:pStyle w:val="Estilo1"/>
              <w:jc w:val="center"/>
            </w:pPr>
            <w:r>
              <w:t>0</w:t>
            </w:r>
          </w:p>
        </w:tc>
        <w:tc>
          <w:tcPr>
            <w:tcW w:w="2124" w:type="dxa"/>
          </w:tcPr>
          <w:p w14:paraId="28DA1093" w14:textId="77777777" w:rsidR="0097674A" w:rsidRDefault="0097674A" w:rsidP="006E7EF6">
            <w:pPr>
              <w:pStyle w:val="Estilo1"/>
              <w:jc w:val="center"/>
            </w:pPr>
            <w:r>
              <w:t>5</w:t>
            </w:r>
          </w:p>
        </w:tc>
      </w:tr>
      <w:tr w:rsidR="0097674A" w14:paraId="09437CEF" w14:textId="77777777" w:rsidTr="006E7EF6">
        <w:trPr>
          <w:jc w:val="center"/>
        </w:trPr>
        <w:tc>
          <w:tcPr>
            <w:tcW w:w="2123" w:type="dxa"/>
          </w:tcPr>
          <w:p w14:paraId="20C1DC27" w14:textId="77777777" w:rsidR="0097674A" w:rsidRDefault="0097674A" w:rsidP="006E7EF6">
            <w:pPr>
              <w:pStyle w:val="Estilo1"/>
              <w:jc w:val="center"/>
            </w:pPr>
            <w:r>
              <w:t>B</w:t>
            </w:r>
          </w:p>
        </w:tc>
        <w:tc>
          <w:tcPr>
            <w:tcW w:w="2123" w:type="dxa"/>
          </w:tcPr>
          <w:p w14:paraId="482783A2" w14:textId="77777777" w:rsidR="0097674A" w:rsidRDefault="0097674A" w:rsidP="006E7EF6">
            <w:pPr>
              <w:pStyle w:val="Estilo1"/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2EF1B1EC" w14:textId="77777777" w:rsidR="0097674A" w:rsidRDefault="0097674A" w:rsidP="006E7EF6">
            <w:pPr>
              <w:pStyle w:val="Estilo1"/>
              <w:jc w:val="center"/>
            </w:pPr>
            <w:r>
              <w:t>4</w:t>
            </w:r>
          </w:p>
        </w:tc>
      </w:tr>
      <w:tr w:rsidR="0097674A" w14:paraId="5A97BFF1" w14:textId="77777777" w:rsidTr="006E7EF6">
        <w:trPr>
          <w:jc w:val="center"/>
        </w:trPr>
        <w:tc>
          <w:tcPr>
            <w:tcW w:w="2123" w:type="dxa"/>
          </w:tcPr>
          <w:p w14:paraId="7D1C9A43" w14:textId="77777777" w:rsidR="0097674A" w:rsidRDefault="0097674A" w:rsidP="006E7EF6">
            <w:pPr>
              <w:pStyle w:val="Estilo1"/>
              <w:jc w:val="center"/>
            </w:pPr>
            <w:r>
              <w:t>C</w:t>
            </w:r>
          </w:p>
        </w:tc>
        <w:tc>
          <w:tcPr>
            <w:tcW w:w="2123" w:type="dxa"/>
          </w:tcPr>
          <w:p w14:paraId="4D56FA72" w14:textId="77777777" w:rsidR="0097674A" w:rsidRDefault="0097674A" w:rsidP="006E7EF6">
            <w:pPr>
              <w:pStyle w:val="Estilo1"/>
              <w:jc w:val="center"/>
            </w:pPr>
            <w:r>
              <w:t>2</w:t>
            </w:r>
          </w:p>
        </w:tc>
        <w:tc>
          <w:tcPr>
            <w:tcW w:w="2124" w:type="dxa"/>
          </w:tcPr>
          <w:p w14:paraId="1CD2B5DE" w14:textId="77777777" w:rsidR="0097674A" w:rsidRDefault="0097674A" w:rsidP="006E7EF6">
            <w:pPr>
              <w:pStyle w:val="Estilo1"/>
              <w:jc w:val="center"/>
            </w:pPr>
            <w:r>
              <w:t>1</w:t>
            </w:r>
          </w:p>
        </w:tc>
      </w:tr>
      <w:tr w:rsidR="0097674A" w14:paraId="30DAE07A" w14:textId="77777777" w:rsidTr="006E7EF6">
        <w:trPr>
          <w:jc w:val="center"/>
        </w:trPr>
        <w:tc>
          <w:tcPr>
            <w:tcW w:w="2123" w:type="dxa"/>
          </w:tcPr>
          <w:p w14:paraId="0AAB6688" w14:textId="77777777" w:rsidR="0097674A" w:rsidRDefault="0097674A" w:rsidP="006E7EF6">
            <w:pPr>
              <w:pStyle w:val="Estilo1"/>
              <w:jc w:val="center"/>
            </w:pPr>
            <w:r>
              <w:t>D</w:t>
            </w:r>
          </w:p>
        </w:tc>
        <w:tc>
          <w:tcPr>
            <w:tcW w:w="2123" w:type="dxa"/>
          </w:tcPr>
          <w:p w14:paraId="6C892B0C" w14:textId="77777777" w:rsidR="0097674A" w:rsidRDefault="0097674A" w:rsidP="006E7EF6">
            <w:pPr>
              <w:pStyle w:val="Estilo1"/>
              <w:jc w:val="center"/>
            </w:pPr>
            <w:r>
              <w:t>3</w:t>
            </w:r>
          </w:p>
        </w:tc>
        <w:tc>
          <w:tcPr>
            <w:tcW w:w="2124" w:type="dxa"/>
          </w:tcPr>
          <w:p w14:paraId="65455BAD" w14:textId="77777777" w:rsidR="0097674A" w:rsidRDefault="0097674A" w:rsidP="006E7EF6">
            <w:pPr>
              <w:pStyle w:val="Estilo1"/>
              <w:jc w:val="center"/>
            </w:pPr>
            <w:r>
              <w:t>4</w:t>
            </w:r>
          </w:p>
        </w:tc>
      </w:tr>
      <w:tr w:rsidR="0097674A" w14:paraId="576FB885" w14:textId="77777777" w:rsidTr="006E7EF6">
        <w:trPr>
          <w:jc w:val="center"/>
        </w:trPr>
        <w:tc>
          <w:tcPr>
            <w:tcW w:w="2123" w:type="dxa"/>
          </w:tcPr>
          <w:p w14:paraId="57E27FFC" w14:textId="77777777" w:rsidR="0097674A" w:rsidRDefault="0097674A" w:rsidP="006E7EF6">
            <w:pPr>
              <w:pStyle w:val="Estilo1"/>
              <w:jc w:val="center"/>
            </w:pPr>
            <w:r>
              <w:t>E</w:t>
            </w:r>
          </w:p>
        </w:tc>
        <w:tc>
          <w:tcPr>
            <w:tcW w:w="2123" w:type="dxa"/>
          </w:tcPr>
          <w:p w14:paraId="2754D452" w14:textId="77777777" w:rsidR="0097674A" w:rsidRDefault="0097674A" w:rsidP="006E7EF6">
            <w:pPr>
              <w:pStyle w:val="Estilo1"/>
              <w:jc w:val="center"/>
            </w:pPr>
            <w:r>
              <w:t>4</w:t>
            </w:r>
          </w:p>
        </w:tc>
        <w:tc>
          <w:tcPr>
            <w:tcW w:w="2124" w:type="dxa"/>
          </w:tcPr>
          <w:p w14:paraId="7C62053C" w14:textId="77777777" w:rsidR="0097674A" w:rsidRDefault="0097674A" w:rsidP="006E7EF6">
            <w:pPr>
              <w:pStyle w:val="Estilo1"/>
              <w:jc w:val="center"/>
            </w:pPr>
            <w:r>
              <w:t>5</w:t>
            </w:r>
          </w:p>
        </w:tc>
      </w:tr>
      <w:tr w:rsidR="0097674A" w14:paraId="1DBAFAF2" w14:textId="77777777" w:rsidTr="006E7EF6">
        <w:trPr>
          <w:jc w:val="center"/>
        </w:trPr>
        <w:tc>
          <w:tcPr>
            <w:tcW w:w="2123" w:type="dxa"/>
          </w:tcPr>
          <w:p w14:paraId="7406AB8B" w14:textId="77777777" w:rsidR="0097674A" w:rsidRDefault="0097674A" w:rsidP="006E7EF6">
            <w:pPr>
              <w:pStyle w:val="Estilo1"/>
              <w:jc w:val="center"/>
            </w:pPr>
            <w:r>
              <w:t>F</w:t>
            </w:r>
          </w:p>
        </w:tc>
        <w:tc>
          <w:tcPr>
            <w:tcW w:w="2123" w:type="dxa"/>
          </w:tcPr>
          <w:p w14:paraId="3EEFDC8C" w14:textId="77777777" w:rsidR="0097674A" w:rsidRDefault="0097674A" w:rsidP="006E7EF6">
            <w:pPr>
              <w:pStyle w:val="Estilo1"/>
              <w:jc w:val="center"/>
            </w:pPr>
            <w:r>
              <w:t>5</w:t>
            </w:r>
          </w:p>
        </w:tc>
        <w:tc>
          <w:tcPr>
            <w:tcW w:w="2124" w:type="dxa"/>
          </w:tcPr>
          <w:p w14:paraId="12ECB3D0" w14:textId="77777777" w:rsidR="0097674A" w:rsidRDefault="0097674A" w:rsidP="006E7EF6">
            <w:pPr>
              <w:pStyle w:val="Estilo1"/>
              <w:jc w:val="center"/>
            </w:pPr>
            <w:r>
              <w:t>3</w:t>
            </w:r>
          </w:p>
        </w:tc>
      </w:tr>
    </w:tbl>
    <w:p w14:paraId="2939DB39" w14:textId="77777777" w:rsidR="0097674A" w:rsidRDefault="0097674A" w:rsidP="0097674A">
      <w:pPr>
        <w:pStyle w:val="Textoindependiente"/>
        <w:rPr>
          <w:b/>
          <w:sz w:val="34"/>
        </w:rPr>
      </w:pPr>
      <w:r>
        <w:rPr>
          <w:b/>
          <w:sz w:val="34"/>
        </w:rPr>
        <w:t>T. R = T. F – (T. LL -1)</w:t>
      </w:r>
    </w:p>
    <w:p w14:paraId="2B9BF439" w14:textId="77777777" w:rsidR="0097674A" w:rsidRPr="0097674A" w:rsidRDefault="0097674A" w:rsidP="0097674A">
      <w:pPr>
        <w:pStyle w:val="Textoindependiente"/>
        <w:rPr>
          <w:b/>
          <w:sz w:val="34"/>
        </w:rPr>
      </w:pPr>
      <w:r>
        <w:rPr>
          <w:b/>
          <w:sz w:val="34"/>
        </w:rPr>
        <w:t>T. E = T. R - 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435"/>
        <w:gridCol w:w="2000"/>
        <w:gridCol w:w="1802"/>
        <w:gridCol w:w="2207"/>
        <w:gridCol w:w="2002"/>
        <w:gridCol w:w="1993"/>
      </w:tblGrid>
      <w:tr w:rsidR="0097674A" w14:paraId="6B8D23A6" w14:textId="77777777" w:rsidTr="006E7EF6">
        <w:tc>
          <w:tcPr>
            <w:tcW w:w="1555" w:type="dxa"/>
          </w:tcPr>
          <w:p w14:paraId="18F4F25F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PROCESO</w:t>
            </w:r>
          </w:p>
        </w:tc>
        <w:tc>
          <w:tcPr>
            <w:tcW w:w="2435" w:type="dxa"/>
          </w:tcPr>
          <w:p w14:paraId="0802DAD1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LL</w:t>
            </w:r>
          </w:p>
        </w:tc>
        <w:tc>
          <w:tcPr>
            <w:tcW w:w="2000" w:type="dxa"/>
          </w:tcPr>
          <w:p w14:paraId="70912F28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802" w:type="dxa"/>
          </w:tcPr>
          <w:p w14:paraId="0CCB0A52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T. COMIENZO</w:t>
            </w:r>
          </w:p>
        </w:tc>
        <w:tc>
          <w:tcPr>
            <w:tcW w:w="2207" w:type="dxa"/>
          </w:tcPr>
          <w:p w14:paraId="645797C5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F</w:t>
            </w:r>
          </w:p>
        </w:tc>
        <w:tc>
          <w:tcPr>
            <w:tcW w:w="2002" w:type="dxa"/>
          </w:tcPr>
          <w:p w14:paraId="0F665250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>
              <w:rPr>
                <w:b/>
              </w:rPr>
              <w:t>T. R</w:t>
            </w:r>
          </w:p>
        </w:tc>
        <w:tc>
          <w:tcPr>
            <w:tcW w:w="1993" w:type="dxa"/>
          </w:tcPr>
          <w:p w14:paraId="63707032" w14:textId="77777777" w:rsidR="0097674A" w:rsidRPr="0039203C" w:rsidRDefault="0097674A" w:rsidP="006E7EF6">
            <w:pPr>
              <w:pStyle w:val="Estilo1"/>
              <w:jc w:val="center"/>
              <w:rPr>
                <w:b/>
              </w:rPr>
            </w:pPr>
            <w:r w:rsidRPr="0039203C">
              <w:rPr>
                <w:b/>
              </w:rPr>
              <w:t>T. ESPERA</w:t>
            </w:r>
          </w:p>
        </w:tc>
      </w:tr>
      <w:tr w:rsidR="00837686" w14:paraId="10D2A09C" w14:textId="77777777" w:rsidTr="006E7EF6">
        <w:tc>
          <w:tcPr>
            <w:tcW w:w="1555" w:type="dxa"/>
          </w:tcPr>
          <w:p w14:paraId="209D9051" w14:textId="77777777" w:rsidR="00837686" w:rsidRDefault="00837686" w:rsidP="00837686">
            <w:pPr>
              <w:pStyle w:val="Estilo1"/>
              <w:jc w:val="center"/>
            </w:pPr>
            <w:r>
              <w:t>A</w:t>
            </w:r>
          </w:p>
        </w:tc>
        <w:tc>
          <w:tcPr>
            <w:tcW w:w="2435" w:type="dxa"/>
          </w:tcPr>
          <w:p w14:paraId="57B63463" w14:textId="77777777" w:rsidR="00837686" w:rsidRDefault="00837686" w:rsidP="00837686">
            <w:pPr>
              <w:pStyle w:val="Estilo1"/>
              <w:jc w:val="center"/>
            </w:pPr>
            <w:r>
              <w:t>0</w:t>
            </w:r>
          </w:p>
        </w:tc>
        <w:tc>
          <w:tcPr>
            <w:tcW w:w="2000" w:type="dxa"/>
          </w:tcPr>
          <w:p w14:paraId="0404A651" w14:textId="77777777" w:rsidR="00837686" w:rsidRDefault="00837686" w:rsidP="00837686">
            <w:pPr>
              <w:pStyle w:val="Estilo1"/>
              <w:jc w:val="center"/>
            </w:pPr>
            <w:r>
              <w:t>5</w:t>
            </w:r>
          </w:p>
        </w:tc>
        <w:tc>
          <w:tcPr>
            <w:tcW w:w="1802" w:type="dxa"/>
          </w:tcPr>
          <w:p w14:paraId="416D1791" w14:textId="5C70330D" w:rsidR="00837686" w:rsidRDefault="00837686" w:rsidP="00837686">
            <w:pPr>
              <w:pStyle w:val="Estilo1"/>
              <w:jc w:val="center"/>
            </w:pPr>
            <w:r>
              <w:t>0</w:t>
            </w:r>
          </w:p>
        </w:tc>
        <w:tc>
          <w:tcPr>
            <w:tcW w:w="2207" w:type="dxa"/>
          </w:tcPr>
          <w:p w14:paraId="112DDA9D" w14:textId="57636B2A" w:rsidR="00837686" w:rsidRDefault="00837686" w:rsidP="00837686">
            <w:pPr>
              <w:pStyle w:val="Estilo1"/>
              <w:jc w:val="center"/>
            </w:pPr>
            <w:r>
              <w:t>11</w:t>
            </w:r>
          </w:p>
        </w:tc>
        <w:tc>
          <w:tcPr>
            <w:tcW w:w="2002" w:type="dxa"/>
          </w:tcPr>
          <w:p w14:paraId="272870B5" w14:textId="1C13121C" w:rsidR="00837686" w:rsidRDefault="00837686" w:rsidP="00837686">
            <w:pPr>
              <w:pStyle w:val="Estilo1"/>
              <w:jc w:val="center"/>
            </w:pPr>
            <w:r>
              <w:t>11</w:t>
            </w:r>
            <w:r w:rsidRPr="00D96012">
              <w:t xml:space="preserve"> – (</w:t>
            </w:r>
            <w:r>
              <w:t>0</w:t>
            </w:r>
            <w:r w:rsidRPr="00D96012">
              <w:t xml:space="preserve"> - 1) =</w:t>
            </w:r>
            <w:r>
              <w:t xml:space="preserve"> 12</w:t>
            </w:r>
            <w:r w:rsidRPr="00D96012">
              <w:t xml:space="preserve"> </w:t>
            </w:r>
          </w:p>
        </w:tc>
        <w:tc>
          <w:tcPr>
            <w:tcW w:w="1993" w:type="dxa"/>
          </w:tcPr>
          <w:p w14:paraId="5578A805" w14:textId="22AA8C92" w:rsidR="00837686" w:rsidRDefault="00837686" w:rsidP="00837686">
            <w:pPr>
              <w:pStyle w:val="Estilo1"/>
              <w:jc w:val="center"/>
            </w:pPr>
            <w:r>
              <w:t>12 – 5 = 7</w:t>
            </w:r>
          </w:p>
        </w:tc>
      </w:tr>
      <w:tr w:rsidR="00837686" w14:paraId="39A1E0D1" w14:textId="77777777" w:rsidTr="006E7EF6">
        <w:tc>
          <w:tcPr>
            <w:tcW w:w="1555" w:type="dxa"/>
          </w:tcPr>
          <w:p w14:paraId="7B683D83" w14:textId="77777777" w:rsidR="00837686" w:rsidRDefault="00837686" w:rsidP="00837686">
            <w:pPr>
              <w:pStyle w:val="Estilo1"/>
              <w:jc w:val="center"/>
            </w:pPr>
            <w:r>
              <w:t>B</w:t>
            </w:r>
          </w:p>
        </w:tc>
        <w:tc>
          <w:tcPr>
            <w:tcW w:w="2435" w:type="dxa"/>
          </w:tcPr>
          <w:p w14:paraId="690CB74F" w14:textId="77777777" w:rsidR="00837686" w:rsidRDefault="00837686" w:rsidP="00837686">
            <w:pPr>
              <w:pStyle w:val="Estilo1"/>
              <w:jc w:val="center"/>
            </w:pPr>
            <w:r>
              <w:t>1</w:t>
            </w:r>
          </w:p>
        </w:tc>
        <w:tc>
          <w:tcPr>
            <w:tcW w:w="2000" w:type="dxa"/>
          </w:tcPr>
          <w:p w14:paraId="27E1411F" w14:textId="77777777" w:rsidR="00837686" w:rsidRDefault="00837686" w:rsidP="00837686">
            <w:pPr>
              <w:pStyle w:val="Estilo1"/>
              <w:jc w:val="center"/>
            </w:pPr>
            <w:r>
              <w:t>4</w:t>
            </w:r>
          </w:p>
        </w:tc>
        <w:tc>
          <w:tcPr>
            <w:tcW w:w="1802" w:type="dxa"/>
          </w:tcPr>
          <w:p w14:paraId="078BF990" w14:textId="03DF9310" w:rsidR="00837686" w:rsidRDefault="00837686" w:rsidP="00837686">
            <w:pPr>
              <w:pStyle w:val="Estilo1"/>
              <w:jc w:val="center"/>
            </w:pPr>
            <w:r>
              <w:t>3</w:t>
            </w:r>
          </w:p>
        </w:tc>
        <w:tc>
          <w:tcPr>
            <w:tcW w:w="2207" w:type="dxa"/>
          </w:tcPr>
          <w:p w14:paraId="1FF1BEBD" w14:textId="33196E02" w:rsidR="00837686" w:rsidRDefault="00837686" w:rsidP="00837686">
            <w:pPr>
              <w:pStyle w:val="Estilo1"/>
              <w:jc w:val="center"/>
            </w:pPr>
            <w:r>
              <w:t>18</w:t>
            </w:r>
          </w:p>
        </w:tc>
        <w:tc>
          <w:tcPr>
            <w:tcW w:w="2002" w:type="dxa"/>
          </w:tcPr>
          <w:p w14:paraId="182F1FB2" w14:textId="719E081C" w:rsidR="00837686" w:rsidRDefault="00837686" w:rsidP="00837686">
            <w:pPr>
              <w:pStyle w:val="Estilo1"/>
              <w:jc w:val="center"/>
            </w:pPr>
            <w:r>
              <w:t>18</w:t>
            </w:r>
            <w:r w:rsidRPr="00D96012">
              <w:t xml:space="preserve"> – (</w:t>
            </w:r>
            <w:r>
              <w:t>1</w:t>
            </w:r>
            <w:r w:rsidRPr="00D96012">
              <w:t xml:space="preserve"> - 1) = </w:t>
            </w:r>
            <w:r>
              <w:t>18</w:t>
            </w:r>
          </w:p>
        </w:tc>
        <w:tc>
          <w:tcPr>
            <w:tcW w:w="1993" w:type="dxa"/>
          </w:tcPr>
          <w:p w14:paraId="62DFAAA1" w14:textId="56A9FBA7" w:rsidR="00837686" w:rsidRDefault="00837686" w:rsidP="00837686">
            <w:pPr>
              <w:pStyle w:val="Estilo1"/>
              <w:jc w:val="center"/>
            </w:pPr>
            <w:r>
              <w:t>18 – 4 = 14</w:t>
            </w:r>
          </w:p>
        </w:tc>
      </w:tr>
      <w:tr w:rsidR="00837686" w14:paraId="04C3E7F3" w14:textId="77777777" w:rsidTr="006E7EF6">
        <w:tc>
          <w:tcPr>
            <w:tcW w:w="1555" w:type="dxa"/>
          </w:tcPr>
          <w:p w14:paraId="123A9535" w14:textId="77777777" w:rsidR="00837686" w:rsidRDefault="00837686" w:rsidP="00837686">
            <w:pPr>
              <w:pStyle w:val="Estilo1"/>
              <w:jc w:val="center"/>
            </w:pPr>
            <w:r>
              <w:t>C</w:t>
            </w:r>
          </w:p>
        </w:tc>
        <w:tc>
          <w:tcPr>
            <w:tcW w:w="2435" w:type="dxa"/>
          </w:tcPr>
          <w:p w14:paraId="6C7ADF94" w14:textId="77777777" w:rsidR="00837686" w:rsidRDefault="00837686" w:rsidP="00837686">
            <w:pPr>
              <w:pStyle w:val="Estilo1"/>
              <w:jc w:val="center"/>
            </w:pPr>
            <w:r>
              <w:t>2</w:t>
            </w:r>
          </w:p>
        </w:tc>
        <w:tc>
          <w:tcPr>
            <w:tcW w:w="2000" w:type="dxa"/>
          </w:tcPr>
          <w:p w14:paraId="40E01BFD" w14:textId="77777777" w:rsidR="00837686" w:rsidRDefault="00837686" w:rsidP="00837686">
            <w:pPr>
              <w:pStyle w:val="Estilo1"/>
              <w:jc w:val="center"/>
            </w:pPr>
            <w:r>
              <w:t>1</w:t>
            </w:r>
          </w:p>
        </w:tc>
        <w:tc>
          <w:tcPr>
            <w:tcW w:w="1802" w:type="dxa"/>
          </w:tcPr>
          <w:p w14:paraId="709E900D" w14:textId="52281BA5" w:rsidR="00837686" w:rsidRDefault="00837686" w:rsidP="00837686">
            <w:pPr>
              <w:pStyle w:val="Estilo1"/>
              <w:jc w:val="center"/>
            </w:pPr>
            <w:r>
              <w:t>6</w:t>
            </w:r>
          </w:p>
        </w:tc>
        <w:tc>
          <w:tcPr>
            <w:tcW w:w="2207" w:type="dxa"/>
          </w:tcPr>
          <w:p w14:paraId="0E092615" w14:textId="67B96AF2" w:rsidR="00837686" w:rsidRDefault="00837686" w:rsidP="00837686">
            <w:pPr>
              <w:pStyle w:val="Estilo1"/>
              <w:jc w:val="center"/>
            </w:pPr>
            <w:r>
              <w:t>6</w:t>
            </w:r>
          </w:p>
        </w:tc>
        <w:tc>
          <w:tcPr>
            <w:tcW w:w="2002" w:type="dxa"/>
          </w:tcPr>
          <w:p w14:paraId="1006A1B7" w14:textId="4F48B63B" w:rsidR="00837686" w:rsidRDefault="00837686" w:rsidP="00837686">
            <w:pPr>
              <w:pStyle w:val="Estilo1"/>
              <w:jc w:val="center"/>
            </w:pPr>
            <w:r>
              <w:t>6</w:t>
            </w:r>
            <w:r w:rsidRPr="00D96012">
              <w:t xml:space="preserve"> – (</w:t>
            </w:r>
            <w:r>
              <w:t>2</w:t>
            </w:r>
            <w:r w:rsidRPr="00D96012">
              <w:t xml:space="preserve"> - 1) = </w:t>
            </w:r>
            <w:r>
              <w:t>5</w:t>
            </w:r>
          </w:p>
        </w:tc>
        <w:tc>
          <w:tcPr>
            <w:tcW w:w="1993" w:type="dxa"/>
          </w:tcPr>
          <w:p w14:paraId="697691CA" w14:textId="3383D9FD" w:rsidR="00837686" w:rsidRDefault="00837686" w:rsidP="00837686">
            <w:pPr>
              <w:pStyle w:val="Estilo1"/>
              <w:jc w:val="center"/>
            </w:pPr>
            <w:r>
              <w:t>5 – 1 = 4</w:t>
            </w:r>
          </w:p>
        </w:tc>
      </w:tr>
      <w:tr w:rsidR="00837686" w14:paraId="4BD7FC27" w14:textId="77777777" w:rsidTr="006E7EF6">
        <w:tc>
          <w:tcPr>
            <w:tcW w:w="1555" w:type="dxa"/>
          </w:tcPr>
          <w:p w14:paraId="6AA60887" w14:textId="77777777" w:rsidR="00837686" w:rsidRDefault="00837686" w:rsidP="00837686">
            <w:pPr>
              <w:pStyle w:val="Estilo1"/>
              <w:jc w:val="center"/>
            </w:pPr>
            <w:r>
              <w:t>D</w:t>
            </w:r>
          </w:p>
        </w:tc>
        <w:tc>
          <w:tcPr>
            <w:tcW w:w="2435" w:type="dxa"/>
          </w:tcPr>
          <w:p w14:paraId="7EA2062B" w14:textId="77777777" w:rsidR="00837686" w:rsidRDefault="00837686" w:rsidP="00837686">
            <w:pPr>
              <w:pStyle w:val="Estilo1"/>
              <w:jc w:val="center"/>
            </w:pPr>
            <w:r>
              <w:t>3</w:t>
            </w:r>
          </w:p>
        </w:tc>
        <w:tc>
          <w:tcPr>
            <w:tcW w:w="2000" w:type="dxa"/>
          </w:tcPr>
          <w:p w14:paraId="28D3ABBD" w14:textId="77777777" w:rsidR="00837686" w:rsidRDefault="00837686" w:rsidP="00837686">
            <w:pPr>
              <w:pStyle w:val="Estilo1"/>
              <w:jc w:val="center"/>
            </w:pPr>
            <w:r>
              <w:t>4</w:t>
            </w:r>
          </w:p>
        </w:tc>
        <w:tc>
          <w:tcPr>
            <w:tcW w:w="1802" w:type="dxa"/>
          </w:tcPr>
          <w:p w14:paraId="5B703EE9" w14:textId="644E8F9B" w:rsidR="00837686" w:rsidRDefault="00837686" w:rsidP="00837686">
            <w:pPr>
              <w:pStyle w:val="Estilo1"/>
              <w:jc w:val="center"/>
            </w:pPr>
            <w:r>
              <w:t>7</w:t>
            </w:r>
          </w:p>
        </w:tc>
        <w:tc>
          <w:tcPr>
            <w:tcW w:w="2207" w:type="dxa"/>
          </w:tcPr>
          <w:p w14:paraId="7C2A54E5" w14:textId="34E81F33" w:rsidR="00837686" w:rsidRDefault="00837686" w:rsidP="00837686">
            <w:pPr>
              <w:pStyle w:val="Estilo1"/>
              <w:jc w:val="center"/>
            </w:pPr>
            <w:r>
              <w:t>19</w:t>
            </w:r>
          </w:p>
        </w:tc>
        <w:tc>
          <w:tcPr>
            <w:tcW w:w="2002" w:type="dxa"/>
          </w:tcPr>
          <w:p w14:paraId="7F07D6BD" w14:textId="4801C4F6" w:rsidR="00837686" w:rsidRDefault="00837686" w:rsidP="00837686">
            <w:pPr>
              <w:pStyle w:val="Estilo1"/>
              <w:jc w:val="center"/>
            </w:pPr>
            <w:r>
              <w:t>19</w:t>
            </w:r>
            <w:r w:rsidRPr="00D96012">
              <w:t xml:space="preserve"> – (</w:t>
            </w:r>
            <w:r>
              <w:t>3</w:t>
            </w:r>
            <w:r w:rsidRPr="00D96012">
              <w:t xml:space="preserve"> - 1) = </w:t>
            </w:r>
            <w:r>
              <w:t>17</w:t>
            </w:r>
          </w:p>
        </w:tc>
        <w:tc>
          <w:tcPr>
            <w:tcW w:w="1993" w:type="dxa"/>
          </w:tcPr>
          <w:p w14:paraId="6AC6131C" w14:textId="06EDFE9E" w:rsidR="00837686" w:rsidRDefault="00837686" w:rsidP="00837686">
            <w:pPr>
              <w:pStyle w:val="Estilo1"/>
              <w:jc w:val="center"/>
            </w:pPr>
            <w:r>
              <w:t>17 – 4 = 13</w:t>
            </w:r>
          </w:p>
        </w:tc>
      </w:tr>
      <w:tr w:rsidR="00837686" w14:paraId="1CDDF1FA" w14:textId="77777777" w:rsidTr="006E7EF6">
        <w:tc>
          <w:tcPr>
            <w:tcW w:w="1555" w:type="dxa"/>
          </w:tcPr>
          <w:p w14:paraId="37F13C0F" w14:textId="77777777" w:rsidR="00837686" w:rsidRDefault="00837686" w:rsidP="00837686">
            <w:pPr>
              <w:pStyle w:val="Estilo1"/>
              <w:jc w:val="center"/>
            </w:pPr>
            <w:r>
              <w:t>E</w:t>
            </w:r>
          </w:p>
        </w:tc>
        <w:tc>
          <w:tcPr>
            <w:tcW w:w="2435" w:type="dxa"/>
          </w:tcPr>
          <w:p w14:paraId="3C99E7C3" w14:textId="77777777" w:rsidR="00837686" w:rsidRDefault="00837686" w:rsidP="00837686">
            <w:pPr>
              <w:pStyle w:val="Estilo1"/>
              <w:jc w:val="center"/>
            </w:pPr>
            <w:r>
              <w:t>4</w:t>
            </w:r>
          </w:p>
        </w:tc>
        <w:tc>
          <w:tcPr>
            <w:tcW w:w="2000" w:type="dxa"/>
          </w:tcPr>
          <w:p w14:paraId="775CF549" w14:textId="77777777" w:rsidR="00837686" w:rsidRDefault="00837686" w:rsidP="00837686">
            <w:pPr>
              <w:pStyle w:val="Estilo1"/>
              <w:jc w:val="center"/>
            </w:pPr>
            <w:r>
              <w:t>5</w:t>
            </w:r>
          </w:p>
        </w:tc>
        <w:tc>
          <w:tcPr>
            <w:tcW w:w="1802" w:type="dxa"/>
          </w:tcPr>
          <w:p w14:paraId="443ADC5E" w14:textId="734DA06D" w:rsidR="00837686" w:rsidRDefault="00837686" w:rsidP="00837686">
            <w:pPr>
              <w:pStyle w:val="Estilo1"/>
              <w:jc w:val="center"/>
            </w:pPr>
            <w:r>
              <w:t>12</w:t>
            </w:r>
          </w:p>
        </w:tc>
        <w:tc>
          <w:tcPr>
            <w:tcW w:w="2207" w:type="dxa"/>
          </w:tcPr>
          <w:p w14:paraId="2124DCE4" w14:textId="04107C2C" w:rsidR="00837686" w:rsidRDefault="00837686" w:rsidP="00837686">
            <w:pPr>
              <w:pStyle w:val="Estilo1"/>
              <w:jc w:val="center"/>
            </w:pPr>
            <w:r>
              <w:t>21</w:t>
            </w:r>
          </w:p>
        </w:tc>
        <w:tc>
          <w:tcPr>
            <w:tcW w:w="2002" w:type="dxa"/>
          </w:tcPr>
          <w:p w14:paraId="1E3AC908" w14:textId="07786028" w:rsidR="00837686" w:rsidRDefault="00837686" w:rsidP="00837686">
            <w:pPr>
              <w:pStyle w:val="Estilo1"/>
              <w:jc w:val="center"/>
            </w:pPr>
            <w:r>
              <w:t>21</w:t>
            </w:r>
            <w:r w:rsidRPr="00D96012">
              <w:t xml:space="preserve"> – (</w:t>
            </w:r>
            <w:r>
              <w:t>4</w:t>
            </w:r>
            <w:r w:rsidRPr="00D96012">
              <w:t xml:space="preserve"> - 1) = </w:t>
            </w:r>
            <w:r>
              <w:t>18</w:t>
            </w:r>
          </w:p>
        </w:tc>
        <w:tc>
          <w:tcPr>
            <w:tcW w:w="1993" w:type="dxa"/>
          </w:tcPr>
          <w:p w14:paraId="503F0635" w14:textId="300D8C8A" w:rsidR="00837686" w:rsidRDefault="00837686" w:rsidP="00837686">
            <w:pPr>
              <w:pStyle w:val="Estilo1"/>
              <w:jc w:val="center"/>
            </w:pPr>
            <w:r>
              <w:t>18 – 5 = 13</w:t>
            </w:r>
          </w:p>
        </w:tc>
      </w:tr>
      <w:tr w:rsidR="00837686" w14:paraId="44F5CF9D" w14:textId="77777777" w:rsidTr="006E7EF6">
        <w:tc>
          <w:tcPr>
            <w:tcW w:w="1555" w:type="dxa"/>
          </w:tcPr>
          <w:p w14:paraId="0998CBAE" w14:textId="77777777" w:rsidR="00837686" w:rsidRDefault="00837686" w:rsidP="00837686">
            <w:pPr>
              <w:pStyle w:val="Estilo1"/>
              <w:jc w:val="center"/>
            </w:pPr>
            <w:r>
              <w:t>F</w:t>
            </w:r>
          </w:p>
        </w:tc>
        <w:tc>
          <w:tcPr>
            <w:tcW w:w="2435" w:type="dxa"/>
          </w:tcPr>
          <w:p w14:paraId="45CA8D1B" w14:textId="77777777" w:rsidR="00837686" w:rsidRDefault="00837686" w:rsidP="00837686">
            <w:pPr>
              <w:pStyle w:val="Estilo1"/>
              <w:jc w:val="center"/>
            </w:pPr>
            <w:r>
              <w:t>5</w:t>
            </w:r>
          </w:p>
        </w:tc>
        <w:tc>
          <w:tcPr>
            <w:tcW w:w="2000" w:type="dxa"/>
          </w:tcPr>
          <w:p w14:paraId="069415CF" w14:textId="77777777" w:rsidR="00837686" w:rsidRDefault="00837686" w:rsidP="00837686">
            <w:pPr>
              <w:pStyle w:val="Estilo1"/>
              <w:jc w:val="center"/>
            </w:pPr>
            <w:r>
              <w:t>3</w:t>
            </w:r>
          </w:p>
        </w:tc>
        <w:tc>
          <w:tcPr>
            <w:tcW w:w="1802" w:type="dxa"/>
          </w:tcPr>
          <w:p w14:paraId="7A15673C" w14:textId="12D551D8" w:rsidR="00837686" w:rsidRDefault="00837686" w:rsidP="00837686">
            <w:pPr>
              <w:pStyle w:val="Estilo1"/>
              <w:jc w:val="center"/>
            </w:pPr>
            <w:r>
              <w:t>15</w:t>
            </w:r>
          </w:p>
        </w:tc>
        <w:tc>
          <w:tcPr>
            <w:tcW w:w="2207" w:type="dxa"/>
          </w:tcPr>
          <w:p w14:paraId="22265C1D" w14:textId="1CB1786E" w:rsidR="00837686" w:rsidRDefault="00837686" w:rsidP="00837686">
            <w:pPr>
              <w:pStyle w:val="Estilo1"/>
              <w:jc w:val="center"/>
            </w:pPr>
            <w:r>
              <w:t>17</w:t>
            </w:r>
          </w:p>
        </w:tc>
        <w:tc>
          <w:tcPr>
            <w:tcW w:w="2002" w:type="dxa"/>
          </w:tcPr>
          <w:p w14:paraId="34A88CFE" w14:textId="5F65C6D6" w:rsidR="00837686" w:rsidRDefault="00837686" w:rsidP="00837686">
            <w:pPr>
              <w:pStyle w:val="Estilo1"/>
              <w:jc w:val="center"/>
            </w:pPr>
            <w:r>
              <w:t>17</w:t>
            </w:r>
            <w:r w:rsidRPr="00D96012">
              <w:t xml:space="preserve"> – (</w:t>
            </w:r>
            <w:r>
              <w:t>5</w:t>
            </w:r>
            <w:r w:rsidRPr="00D96012">
              <w:t xml:space="preserve"> - 1) = </w:t>
            </w:r>
            <w:r>
              <w:t>13</w:t>
            </w:r>
          </w:p>
        </w:tc>
        <w:tc>
          <w:tcPr>
            <w:tcW w:w="1993" w:type="dxa"/>
          </w:tcPr>
          <w:p w14:paraId="4135B88D" w14:textId="5E89E664" w:rsidR="00837686" w:rsidRDefault="00837686" w:rsidP="00837686">
            <w:pPr>
              <w:pStyle w:val="Estilo1"/>
              <w:jc w:val="center"/>
            </w:pPr>
            <w:r>
              <w:t>13 – 3 = 10</w:t>
            </w:r>
          </w:p>
        </w:tc>
      </w:tr>
    </w:tbl>
    <w:p w14:paraId="252AA46F" w14:textId="77777777" w:rsidR="0097674A" w:rsidRDefault="0097674A" w:rsidP="0097674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5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97674A" w14:paraId="57229616" w14:textId="77777777" w:rsidTr="00837686">
        <w:tc>
          <w:tcPr>
            <w:tcW w:w="365" w:type="dxa"/>
          </w:tcPr>
          <w:p w14:paraId="6FF30D77" w14:textId="77777777" w:rsidR="0097674A" w:rsidRDefault="0097674A" w:rsidP="006E7EF6">
            <w:pPr>
              <w:pStyle w:val="Estilo1"/>
            </w:pPr>
          </w:p>
        </w:tc>
        <w:tc>
          <w:tcPr>
            <w:tcW w:w="341" w:type="dxa"/>
          </w:tcPr>
          <w:p w14:paraId="5A587196" w14:textId="77777777" w:rsidR="0097674A" w:rsidRDefault="0097674A" w:rsidP="006E7EF6">
            <w:pPr>
              <w:pStyle w:val="Estilo1"/>
            </w:pPr>
            <w:r>
              <w:t>0</w:t>
            </w:r>
          </w:p>
        </w:tc>
        <w:tc>
          <w:tcPr>
            <w:tcW w:w="341" w:type="dxa"/>
          </w:tcPr>
          <w:p w14:paraId="0E0A5BF1" w14:textId="77777777" w:rsidR="0097674A" w:rsidRDefault="0097674A" w:rsidP="006E7EF6">
            <w:pPr>
              <w:pStyle w:val="Estilo1"/>
            </w:pPr>
            <w:r>
              <w:t>1</w:t>
            </w:r>
          </w:p>
        </w:tc>
        <w:tc>
          <w:tcPr>
            <w:tcW w:w="341" w:type="dxa"/>
          </w:tcPr>
          <w:p w14:paraId="3E75D4DD" w14:textId="77777777" w:rsidR="0097674A" w:rsidRDefault="0097674A" w:rsidP="006E7EF6">
            <w:pPr>
              <w:pStyle w:val="Estilo1"/>
            </w:pPr>
            <w:r>
              <w:t>2</w:t>
            </w:r>
          </w:p>
        </w:tc>
        <w:tc>
          <w:tcPr>
            <w:tcW w:w="341" w:type="dxa"/>
          </w:tcPr>
          <w:p w14:paraId="4973F17C" w14:textId="77777777" w:rsidR="0097674A" w:rsidRDefault="0097674A" w:rsidP="006E7EF6">
            <w:pPr>
              <w:pStyle w:val="Estilo1"/>
            </w:pPr>
            <w:r>
              <w:t>3</w:t>
            </w:r>
          </w:p>
        </w:tc>
        <w:tc>
          <w:tcPr>
            <w:tcW w:w="341" w:type="dxa"/>
          </w:tcPr>
          <w:p w14:paraId="0003FBAA" w14:textId="77777777" w:rsidR="0097674A" w:rsidRDefault="0097674A" w:rsidP="006E7EF6">
            <w:pPr>
              <w:pStyle w:val="Estilo1"/>
            </w:pPr>
            <w:r>
              <w:t>4</w:t>
            </w:r>
          </w:p>
        </w:tc>
        <w:tc>
          <w:tcPr>
            <w:tcW w:w="341" w:type="dxa"/>
          </w:tcPr>
          <w:p w14:paraId="33DA6587" w14:textId="77777777" w:rsidR="0097674A" w:rsidRDefault="0097674A" w:rsidP="006E7EF6">
            <w:pPr>
              <w:pStyle w:val="Estilo1"/>
            </w:pPr>
            <w:r>
              <w:t>5</w:t>
            </w:r>
          </w:p>
        </w:tc>
        <w:tc>
          <w:tcPr>
            <w:tcW w:w="341" w:type="dxa"/>
          </w:tcPr>
          <w:p w14:paraId="5C75AB6F" w14:textId="77777777" w:rsidR="0097674A" w:rsidRDefault="0097674A" w:rsidP="006E7EF6">
            <w:pPr>
              <w:pStyle w:val="Estilo1"/>
            </w:pPr>
            <w:r>
              <w:t>6</w:t>
            </w:r>
          </w:p>
        </w:tc>
        <w:tc>
          <w:tcPr>
            <w:tcW w:w="341" w:type="dxa"/>
          </w:tcPr>
          <w:p w14:paraId="293E9C40" w14:textId="77777777" w:rsidR="0097674A" w:rsidRDefault="0097674A" w:rsidP="006E7EF6">
            <w:pPr>
              <w:pStyle w:val="Estilo1"/>
            </w:pPr>
            <w:r>
              <w:t>7</w:t>
            </w:r>
          </w:p>
        </w:tc>
        <w:tc>
          <w:tcPr>
            <w:tcW w:w="341" w:type="dxa"/>
          </w:tcPr>
          <w:p w14:paraId="61FD1A04" w14:textId="77777777" w:rsidR="0097674A" w:rsidRDefault="0097674A" w:rsidP="006E7EF6">
            <w:pPr>
              <w:pStyle w:val="Estilo1"/>
            </w:pPr>
            <w:r>
              <w:t>8</w:t>
            </w:r>
          </w:p>
        </w:tc>
        <w:tc>
          <w:tcPr>
            <w:tcW w:w="356" w:type="dxa"/>
          </w:tcPr>
          <w:p w14:paraId="45DBF254" w14:textId="77777777" w:rsidR="0097674A" w:rsidRDefault="0097674A" w:rsidP="006E7EF6">
            <w:pPr>
              <w:pStyle w:val="Estilo1"/>
            </w:pPr>
            <w:r>
              <w:t>9</w:t>
            </w:r>
          </w:p>
        </w:tc>
        <w:tc>
          <w:tcPr>
            <w:tcW w:w="446" w:type="dxa"/>
          </w:tcPr>
          <w:p w14:paraId="21EC696B" w14:textId="77777777" w:rsidR="0097674A" w:rsidRDefault="0097674A" w:rsidP="006E7EF6">
            <w:pPr>
              <w:pStyle w:val="Estilo1"/>
            </w:pPr>
            <w:r>
              <w:t>10</w:t>
            </w:r>
          </w:p>
        </w:tc>
        <w:tc>
          <w:tcPr>
            <w:tcW w:w="446" w:type="dxa"/>
          </w:tcPr>
          <w:p w14:paraId="0594ECBD" w14:textId="77777777" w:rsidR="0097674A" w:rsidRDefault="0097674A" w:rsidP="006E7EF6">
            <w:pPr>
              <w:pStyle w:val="Estilo1"/>
            </w:pPr>
            <w:r>
              <w:t>11</w:t>
            </w:r>
          </w:p>
        </w:tc>
        <w:tc>
          <w:tcPr>
            <w:tcW w:w="446" w:type="dxa"/>
          </w:tcPr>
          <w:p w14:paraId="3D4AD159" w14:textId="77777777" w:rsidR="0097674A" w:rsidRDefault="0097674A" w:rsidP="006E7EF6">
            <w:pPr>
              <w:pStyle w:val="Estilo1"/>
            </w:pPr>
            <w:r>
              <w:t>12</w:t>
            </w:r>
          </w:p>
        </w:tc>
        <w:tc>
          <w:tcPr>
            <w:tcW w:w="446" w:type="dxa"/>
          </w:tcPr>
          <w:p w14:paraId="7A4E1021" w14:textId="77777777" w:rsidR="0097674A" w:rsidRDefault="0097674A" w:rsidP="006E7EF6">
            <w:pPr>
              <w:pStyle w:val="Estilo1"/>
            </w:pPr>
            <w:r>
              <w:t>13</w:t>
            </w:r>
          </w:p>
        </w:tc>
        <w:tc>
          <w:tcPr>
            <w:tcW w:w="446" w:type="dxa"/>
          </w:tcPr>
          <w:p w14:paraId="1FCDC929" w14:textId="77777777" w:rsidR="0097674A" w:rsidRDefault="0097674A" w:rsidP="006E7EF6">
            <w:pPr>
              <w:pStyle w:val="Estilo1"/>
            </w:pPr>
            <w:r>
              <w:t>14</w:t>
            </w:r>
          </w:p>
        </w:tc>
        <w:tc>
          <w:tcPr>
            <w:tcW w:w="446" w:type="dxa"/>
          </w:tcPr>
          <w:p w14:paraId="34AAF772" w14:textId="77777777" w:rsidR="0097674A" w:rsidRDefault="0097674A" w:rsidP="006E7EF6">
            <w:pPr>
              <w:pStyle w:val="Estilo1"/>
            </w:pPr>
            <w:r>
              <w:t>15</w:t>
            </w:r>
          </w:p>
        </w:tc>
        <w:tc>
          <w:tcPr>
            <w:tcW w:w="446" w:type="dxa"/>
          </w:tcPr>
          <w:p w14:paraId="1DE3AA2E" w14:textId="77777777" w:rsidR="0097674A" w:rsidRDefault="0097674A" w:rsidP="006E7EF6">
            <w:pPr>
              <w:pStyle w:val="Estilo1"/>
            </w:pPr>
            <w:r>
              <w:t>16</w:t>
            </w:r>
          </w:p>
        </w:tc>
        <w:tc>
          <w:tcPr>
            <w:tcW w:w="446" w:type="dxa"/>
          </w:tcPr>
          <w:p w14:paraId="4204716A" w14:textId="77777777" w:rsidR="0097674A" w:rsidRDefault="0097674A" w:rsidP="006E7EF6">
            <w:pPr>
              <w:pStyle w:val="Estilo1"/>
            </w:pPr>
            <w:r>
              <w:t>17</w:t>
            </w:r>
          </w:p>
        </w:tc>
        <w:tc>
          <w:tcPr>
            <w:tcW w:w="446" w:type="dxa"/>
          </w:tcPr>
          <w:p w14:paraId="3F7FCD05" w14:textId="77777777" w:rsidR="0097674A" w:rsidRDefault="0097674A" w:rsidP="006E7EF6">
            <w:pPr>
              <w:pStyle w:val="Estilo1"/>
            </w:pPr>
            <w:r>
              <w:t>18</w:t>
            </w:r>
          </w:p>
        </w:tc>
        <w:tc>
          <w:tcPr>
            <w:tcW w:w="446" w:type="dxa"/>
          </w:tcPr>
          <w:p w14:paraId="24E906AB" w14:textId="77777777" w:rsidR="0097674A" w:rsidRDefault="0097674A" w:rsidP="006E7EF6">
            <w:pPr>
              <w:pStyle w:val="Estilo1"/>
            </w:pPr>
            <w:r>
              <w:t>19</w:t>
            </w:r>
          </w:p>
        </w:tc>
        <w:tc>
          <w:tcPr>
            <w:tcW w:w="446" w:type="dxa"/>
          </w:tcPr>
          <w:p w14:paraId="1AB19D66" w14:textId="77777777" w:rsidR="0097674A" w:rsidRDefault="0097674A" w:rsidP="006E7EF6">
            <w:pPr>
              <w:pStyle w:val="Estilo1"/>
            </w:pPr>
            <w:r>
              <w:t>20</w:t>
            </w:r>
          </w:p>
        </w:tc>
        <w:tc>
          <w:tcPr>
            <w:tcW w:w="446" w:type="dxa"/>
          </w:tcPr>
          <w:p w14:paraId="2AF00C47" w14:textId="77777777" w:rsidR="0097674A" w:rsidRDefault="0097674A" w:rsidP="006E7EF6">
            <w:pPr>
              <w:pStyle w:val="Estilo1"/>
            </w:pPr>
            <w:r>
              <w:t>21</w:t>
            </w:r>
          </w:p>
        </w:tc>
        <w:tc>
          <w:tcPr>
            <w:tcW w:w="446" w:type="dxa"/>
          </w:tcPr>
          <w:p w14:paraId="5613B870" w14:textId="77777777" w:rsidR="0097674A" w:rsidRDefault="0097674A" w:rsidP="006E7EF6">
            <w:pPr>
              <w:pStyle w:val="Estilo1"/>
            </w:pPr>
            <w:r>
              <w:t>22</w:t>
            </w:r>
          </w:p>
        </w:tc>
        <w:tc>
          <w:tcPr>
            <w:tcW w:w="446" w:type="dxa"/>
          </w:tcPr>
          <w:p w14:paraId="4D9786D0" w14:textId="77777777" w:rsidR="0097674A" w:rsidRDefault="0097674A" w:rsidP="006E7EF6">
            <w:pPr>
              <w:pStyle w:val="Estilo1"/>
            </w:pPr>
            <w:r>
              <w:t>23</w:t>
            </w:r>
          </w:p>
        </w:tc>
        <w:tc>
          <w:tcPr>
            <w:tcW w:w="440" w:type="dxa"/>
          </w:tcPr>
          <w:p w14:paraId="491BC981" w14:textId="77777777" w:rsidR="0097674A" w:rsidRDefault="0097674A" w:rsidP="006E7EF6">
            <w:pPr>
              <w:pStyle w:val="Estilo1"/>
            </w:pPr>
            <w:r>
              <w:t>24</w:t>
            </w:r>
          </w:p>
        </w:tc>
        <w:tc>
          <w:tcPr>
            <w:tcW w:w="440" w:type="dxa"/>
          </w:tcPr>
          <w:p w14:paraId="4A0E41F0" w14:textId="77777777" w:rsidR="0097674A" w:rsidRDefault="0097674A" w:rsidP="006E7EF6">
            <w:pPr>
              <w:pStyle w:val="Estilo1"/>
            </w:pPr>
            <w:r>
              <w:t>25</w:t>
            </w:r>
          </w:p>
        </w:tc>
        <w:tc>
          <w:tcPr>
            <w:tcW w:w="440" w:type="dxa"/>
          </w:tcPr>
          <w:p w14:paraId="2004797E" w14:textId="77777777" w:rsidR="0097674A" w:rsidRDefault="0097674A" w:rsidP="006E7EF6">
            <w:pPr>
              <w:pStyle w:val="Estilo1"/>
            </w:pPr>
            <w:r>
              <w:t>26</w:t>
            </w:r>
          </w:p>
        </w:tc>
        <w:tc>
          <w:tcPr>
            <w:tcW w:w="440" w:type="dxa"/>
          </w:tcPr>
          <w:p w14:paraId="66B5A06D" w14:textId="77777777" w:rsidR="0097674A" w:rsidRDefault="0097674A" w:rsidP="006E7EF6">
            <w:pPr>
              <w:pStyle w:val="Estilo1"/>
            </w:pPr>
            <w:r>
              <w:t>27</w:t>
            </w:r>
          </w:p>
        </w:tc>
        <w:tc>
          <w:tcPr>
            <w:tcW w:w="440" w:type="dxa"/>
          </w:tcPr>
          <w:p w14:paraId="60D864A4" w14:textId="77777777" w:rsidR="0097674A" w:rsidRDefault="0097674A" w:rsidP="006E7EF6">
            <w:pPr>
              <w:pStyle w:val="Estilo1"/>
            </w:pPr>
            <w:r>
              <w:t>28</w:t>
            </w:r>
          </w:p>
        </w:tc>
        <w:tc>
          <w:tcPr>
            <w:tcW w:w="440" w:type="dxa"/>
          </w:tcPr>
          <w:p w14:paraId="6899C8C2" w14:textId="77777777" w:rsidR="0097674A" w:rsidRDefault="0097674A" w:rsidP="006E7EF6">
            <w:pPr>
              <w:pStyle w:val="Estilo1"/>
            </w:pPr>
            <w:r>
              <w:t>29</w:t>
            </w:r>
          </w:p>
        </w:tc>
        <w:tc>
          <w:tcPr>
            <w:tcW w:w="440" w:type="dxa"/>
          </w:tcPr>
          <w:p w14:paraId="6EB7AADE" w14:textId="77777777" w:rsidR="0097674A" w:rsidRDefault="0097674A" w:rsidP="006E7EF6">
            <w:pPr>
              <w:pStyle w:val="Estilo1"/>
            </w:pPr>
            <w:r>
              <w:t>30</w:t>
            </w:r>
          </w:p>
        </w:tc>
        <w:tc>
          <w:tcPr>
            <w:tcW w:w="440" w:type="dxa"/>
          </w:tcPr>
          <w:p w14:paraId="1722F22C" w14:textId="77777777" w:rsidR="0097674A" w:rsidRDefault="0097674A" w:rsidP="006E7EF6">
            <w:pPr>
              <w:pStyle w:val="Estilo1"/>
            </w:pPr>
            <w:r>
              <w:t>31</w:t>
            </w:r>
          </w:p>
        </w:tc>
        <w:tc>
          <w:tcPr>
            <w:tcW w:w="440" w:type="dxa"/>
          </w:tcPr>
          <w:p w14:paraId="32B14EA3" w14:textId="77777777" w:rsidR="0097674A" w:rsidRDefault="0097674A" w:rsidP="006E7EF6">
            <w:pPr>
              <w:pStyle w:val="Estilo1"/>
            </w:pPr>
            <w:r>
              <w:t>32</w:t>
            </w:r>
          </w:p>
        </w:tc>
      </w:tr>
      <w:tr w:rsidR="00837686" w14:paraId="609CF6D0" w14:textId="77777777" w:rsidTr="00837686">
        <w:tc>
          <w:tcPr>
            <w:tcW w:w="365" w:type="dxa"/>
          </w:tcPr>
          <w:p w14:paraId="64E49FC8" w14:textId="77777777" w:rsidR="00837686" w:rsidRDefault="00837686" w:rsidP="00837686">
            <w:pPr>
              <w:pStyle w:val="Estilo1"/>
            </w:pPr>
            <w:r>
              <w:t>A</w:t>
            </w:r>
          </w:p>
        </w:tc>
        <w:tc>
          <w:tcPr>
            <w:tcW w:w="341" w:type="dxa"/>
            <w:shd w:val="clear" w:color="auto" w:fill="70AD47" w:themeFill="accent6"/>
          </w:tcPr>
          <w:p w14:paraId="31D2BB09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7C5E1A03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4118EBD0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41B54D0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791AFFD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B1963A4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8103F2D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2548ED1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0F7D03B" w14:textId="77777777" w:rsidR="00837686" w:rsidRDefault="00837686" w:rsidP="00837686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0DFC14EB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1ABB38AA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1B799B91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2351B9E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156B86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46ED1232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0FDFECA5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C863FAC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65457922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3544EA6A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2FE1AEEA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000008A6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C58804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0A3DF193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05694423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2679AE1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BAD6B00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56EEC0DB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06973F1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0891AAFD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5759557F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1931BBB6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3FAEF0A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6CB115C4" w14:textId="77777777" w:rsidR="00837686" w:rsidRDefault="00837686" w:rsidP="00837686">
            <w:pPr>
              <w:pStyle w:val="Estilo1"/>
            </w:pPr>
          </w:p>
        </w:tc>
      </w:tr>
      <w:tr w:rsidR="00837686" w14:paraId="3F43A30E" w14:textId="77777777" w:rsidTr="00837686">
        <w:tc>
          <w:tcPr>
            <w:tcW w:w="365" w:type="dxa"/>
          </w:tcPr>
          <w:p w14:paraId="00B57816" w14:textId="77777777" w:rsidR="00837686" w:rsidRDefault="00837686" w:rsidP="00837686">
            <w:pPr>
              <w:pStyle w:val="Estilo1"/>
            </w:pPr>
            <w:r>
              <w:t>B</w:t>
            </w:r>
          </w:p>
        </w:tc>
        <w:tc>
          <w:tcPr>
            <w:tcW w:w="341" w:type="dxa"/>
          </w:tcPr>
          <w:p w14:paraId="4CCC9465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F65CD91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F8C280A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1EE8E4D9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67A00ACF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01CB86F6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8054416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D11ED16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3C167E5" w14:textId="77777777" w:rsidR="00837686" w:rsidRDefault="00837686" w:rsidP="00837686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1DBB7C42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C9AAF11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53AF6C5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219A402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CB59C4B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E39D298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B50FA0B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C955642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281AE8E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2B66F330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auto"/>
          </w:tcPr>
          <w:p w14:paraId="278C548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4D937B96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2DF8FA5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43A8B512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3A3748BC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5EE1BED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AB245D0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42D1A00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14B38E2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DD2097E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DC32D57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3AF6B80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BBBE1F2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1D7CF97" w14:textId="77777777" w:rsidR="00837686" w:rsidRDefault="00837686" w:rsidP="00837686">
            <w:pPr>
              <w:pStyle w:val="Estilo1"/>
            </w:pPr>
          </w:p>
        </w:tc>
      </w:tr>
      <w:tr w:rsidR="00837686" w14:paraId="1DFDD866" w14:textId="77777777" w:rsidTr="00837686">
        <w:tc>
          <w:tcPr>
            <w:tcW w:w="365" w:type="dxa"/>
          </w:tcPr>
          <w:p w14:paraId="20D329B4" w14:textId="77777777" w:rsidR="00837686" w:rsidRDefault="00837686" w:rsidP="00837686">
            <w:pPr>
              <w:pStyle w:val="Estilo1"/>
            </w:pPr>
            <w:r>
              <w:t>C</w:t>
            </w:r>
          </w:p>
        </w:tc>
        <w:tc>
          <w:tcPr>
            <w:tcW w:w="341" w:type="dxa"/>
          </w:tcPr>
          <w:p w14:paraId="5FF39B28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1F943349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38044A0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AD55E14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68708B3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25656FEE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3F83BA14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3B866915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2E7A1FF9" w14:textId="77777777" w:rsidR="00837686" w:rsidRDefault="00837686" w:rsidP="00837686">
            <w:pPr>
              <w:pStyle w:val="Estilo1"/>
            </w:pPr>
          </w:p>
        </w:tc>
        <w:tc>
          <w:tcPr>
            <w:tcW w:w="356" w:type="dxa"/>
          </w:tcPr>
          <w:p w14:paraId="1E29690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35AEF5A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412E5C8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3405E28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60D029B6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2CDD0EB3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3789ABDD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37931806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210D76B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C914BB0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0D1171A9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71422840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20F0083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64934C5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01E5CDDB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6816E8E7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51F1D56A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59518C7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03E458E6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6A33116C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43039F8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092CC1DA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15158B1C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6866C83" w14:textId="77777777" w:rsidR="00837686" w:rsidRDefault="00837686" w:rsidP="00837686">
            <w:pPr>
              <w:pStyle w:val="Estilo1"/>
            </w:pPr>
          </w:p>
        </w:tc>
      </w:tr>
      <w:tr w:rsidR="00837686" w14:paraId="2A1901C5" w14:textId="77777777" w:rsidTr="00837686">
        <w:tc>
          <w:tcPr>
            <w:tcW w:w="365" w:type="dxa"/>
          </w:tcPr>
          <w:p w14:paraId="2E638FCE" w14:textId="77777777" w:rsidR="00837686" w:rsidRDefault="00837686" w:rsidP="00837686">
            <w:pPr>
              <w:pStyle w:val="Estilo1"/>
            </w:pPr>
            <w:r>
              <w:t>D</w:t>
            </w:r>
          </w:p>
        </w:tc>
        <w:tc>
          <w:tcPr>
            <w:tcW w:w="341" w:type="dxa"/>
          </w:tcPr>
          <w:p w14:paraId="3C90A801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148A03DC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0DC2CC11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51B640C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06D9D8DC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6E6121BF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F589493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24488C5E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70AD47" w:themeFill="accent6"/>
          </w:tcPr>
          <w:p w14:paraId="0E3DB823" w14:textId="77777777" w:rsidR="00837686" w:rsidRDefault="00837686" w:rsidP="00837686">
            <w:pPr>
              <w:pStyle w:val="Estilo1"/>
            </w:pPr>
          </w:p>
        </w:tc>
        <w:tc>
          <w:tcPr>
            <w:tcW w:w="356" w:type="dxa"/>
            <w:shd w:val="clear" w:color="auto" w:fill="70AD47" w:themeFill="accent6"/>
          </w:tcPr>
          <w:p w14:paraId="70CDBCDA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1FD2E27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847D9CE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77BB276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F7A582B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3955AD6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3CAAF31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1AFB08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C153BE8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5A82AF1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0F843C7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5F105DB2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1E765E9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753D52DD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4CA0E378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53433DBF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55A4A958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9017075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7440A07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84179FF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12F2021B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694790CF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98B4E94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0528DDB" w14:textId="77777777" w:rsidR="00837686" w:rsidRDefault="00837686" w:rsidP="00837686">
            <w:pPr>
              <w:pStyle w:val="Estilo1"/>
            </w:pPr>
          </w:p>
        </w:tc>
      </w:tr>
      <w:tr w:rsidR="00837686" w14:paraId="58B2DCA5" w14:textId="77777777" w:rsidTr="00837686">
        <w:tc>
          <w:tcPr>
            <w:tcW w:w="365" w:type="dxa"/>
          </w:tcPr>
          <w:p w14:paraId="1C65BC1C" w14:textId="77777777" w:rsidR="00837686" w:rsidRDefault="00837686" w:rsidP="00837686">
            <w:pPr>
              <w:pStyle w:val="Estilo1"/>
            </w:pPr>
            <w:r>
              <w:t>E</w:t>
            </w:r>
          </w:p>
        </w:tc>
        <w:tc>
          <w:tcPr>
            <w:tcW w:w="341" w:type="dxa"/>
          </w:tcPr>
          <w:p w14:paraId="05EE33F9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1E4C9AF8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7BE1E8D1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24AD9A21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2FEB5BC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08ECDA7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1747023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AFEBAEA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95598CB" w14:textId="77777777" w:rsidR="00837686" w:rsidRDefault="00837686" w:rsidP="00837686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63D39243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69F118C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5F70EF5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0A9AC163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6DF9B234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1F365A6C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3379982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708D384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8A726C6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3F877720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AF1E542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3CF4FEA0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1DD91E50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2D6CA2E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3BB24877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192E12F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AD5ADC1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2778B3F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F25CA54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57CFB535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5667910A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5E33FDDB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0B9E9081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5D1A6573" w14:textId="77777777" w:rsidR="00837686" w:rsidRDefault="00837686" w:rsidP="00837686">
            <w:pPr>
              <w:pStyle w:val="Estilo1"/>
            </w:pPr>
          </w:p>
        </w:tc>
      </w:tr>
      <w:tr w:rsidR="00837686" w14:paraId="38CDCC10" w14:textId="77777777" w:rsidTr="00837686">
        <w:tc>
          <w:tcPr>
            <w:tcW w:w="365" w:type="dxa"/>
          </w:tcPr>
          <w:p w14:paraId="60C7870C" w14:textId="77777777" w:rsidR="00837686" w:rsidRDefault="00837686" w:rsidP="00837686">
            <w:pPr>
              <w:pStyle w:val="Estilo1"/>
            </w:pPr>
            <w:r>
              <w:t>F</w:t>
            </w:r>
          </w:p>
        </w:tc>
        <w:tc>
          <w:tcPr>
            <w:tcW w:w="341" w:type="dxa"/>
          </w:tcPr>
          <w:p w14:paraId="6194C0C8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22B4A84D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07A95E2E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078EB3C7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</w:tcPr>
          <w:p w14:paraId="08937B17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1CE5D1C3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37ACE65B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7F0DF397" w14:textId="77777777" w:rsidR="00837686" w:rsidRDefault="00837686" w:rsidP="00837686">
            <w:pPr>
              <w:pStyle w:val="Estilo1"/>
            </w:pPr>
          </w:p>
        </w:tc>
        <w:tc>
          <w:tcPr>
            <w:tcW w:w="341" w:type="dxa"/>
            <w:shd w:val="clear" w:color="auto" w:fill="FFFF00"/>
          </w:tcPr>
          <w:p w14:paraId="5546F372" w14:textId="77777777" w:rsidR="00837686" w:rsidRDefault="00837686" w:rsidP="00837686">
            <w:pPr>
              <w:pStyle w:val="Estilo1"/>
            </w:pPr>
          </w:p>
        </w:tc>
        <w:tc>
          <w:tcPr>
            <w:tcW w:w="356" w:type="dxa"/>
            <w:shd w:val="clear" w:color="auto" w:fill="FFFF00"/>
          </w:tcPr>
          <w:p w14:paraId="1DF6458A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0BD692E8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41CE849B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2AC1FC3C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6EF66009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FFFF00"/>
          </w:tcPr>
          <w:p w14:paraId="7CCF3C1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35414441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23E43BDF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  <w:shd w:val="clear" w:color="auto" w:fill="70AD47" w:themeFill="accent6"/>
          </w:tcPr>
          <w:p w14:paraId="05D98DB7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061E65B3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57302AB0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6DE297A6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28E0A2DB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4CD48699" w14:textId="77777777" w:rsidR="00837686" w:rsidRDefault="00837686" w:rsidP="00837686">
            <w:pPr>
              <w:pStyle w:val="Estilo1"/>
            </w:pPr>
          </w:p>
        </w:tc>
        <w:tc>
          <w:tcPr>
            <w:tcW w:w="446" w:type="dxa"/>
          </w:tcPr>
          <w:p w14:paraId="103C69A9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8AE3635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4E6289D6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354EB6E0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7CA8AF0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040F1AE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7684678A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50851656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1CB6CF2A" w14:textId="77777777" w:rsidR="00837686" w:rsidRDefault="00837686" w:rsidP="00837686">
            <w:pPr>
              <w:pStyle w:val="Estilo1"/>
            </w:pPr>
          </w:p>
        </w:tc>
        <w:tc>
          <w:tcPr>
            <w:tcW w:w="440" w:type="dxa"/>
          </w:tcPr>
          <w:p w14:paraId="2C3643A5" w14:textId="77777777" w:rsidR="00837686" w:rsidRDefault="00837686" w:rsidP="00837686">
            <w:pPr>
              <w:pStyle w:val="Estilo1"/>
            </w:pPr>
          </w:p>
        </w:tc>
      </w:tr>
    </w:tbl>
    <w:p w14:paraId="4A1A415A" w14:textId="77777777" w:rsidR="0097674A" w:rsidRDefault="0097674A" w:rsidP="0097674A"/>
    <w:p w14:paraId="34A1CD6D" w14:textId="4F4F933D" w:rsidR="00837686" w:rsidRPr="008D2306" w:rsidRDefault="00837686" w:rsidP="00837686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Tiempo de espera medio = (7+14+4+13+13+10) /5 = </w:t>
      </w:r>
      <w:r w:rsidR="006D2621">
        <w:rPr>
          <w:rFonts w:asciiTheme="minorHAnsi" w:hAnsiTheme="minorHAnsi" w:cstheme="minorHAnsi"/>
          <w:b/>
          <w:bCs/>
        </w:rPr>
        <w:t>61</w:t>
      </w:r>
      <w:bookmarkStart w:id="0" w:name="_GoBack"/>
      <w:bookmarkEnd w:id="0"/>
      <w:r w:rsidR="006D2621">
        <w:rPr>
          <w:rFonts w:asciiTheme="minorHAnsi" w:hAnsiTheme="minorHAnsi" w:cstheme="minorHAnsi"/>
          <w:b/>
          <w:bCs/>
        </w:rPr>
        <w:t>/6 = 10,16</w:t>
      </w:r>
    </w:p>
    <w:p w14:paraId="3E529541" w14:textId="4CAC5E1A" w:rsidR="00837686" w:rsidRPr="008D2306" w:rsidRDefault="00837686" w:rsidP="00837686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Tiempo de respuesta medi</w:t>
      </w:r>
      <w:r w:rsidR="00C45BDE">
        <w:rPr>
          <w:rFonts w:asciiTheme="minorHAnsi" w:hAnsiTheme="minorHAnsi" w:cstheme="minorHAnsi"/>
          <w:b/>
          <w:bCs/>
        </w:rPr>
        <w:t>o = (12+18+5+17+18+13) /5 = 83/6 = 13,83</w:t>
      </w:r>
    </w:p>
    <w:p w14:paraId="6C3E9E5F" w14:textId="19964355" w:rsidR="0097674A" w:rsidRPr="008D2306" w:rsidRDefault="0097674A" w:rsidP="0097674A">
      <w:pPr>
        <w:rPr>
          <w:rFonts w:asciiTheme="minorHAnsi" w:hAnsiTheme="minorHAnsi" w:cstheme="minorHAnsi"/>
          <w:b/>
          <w:bCs/>
        </w:rPr>
      </w:pPr>
    </w:p>
    <w:p w14:paraId="47250703" w14:textId="77777777" w:rsidR="0097674A" w:rsidRPr="00994AA2" w:rsidRDefault="0097674A" w:rsidP="002916D0"/>
    <w:sectPr w:rsidR="0097674A" w:rsidRPr="00994AA2" w:rsidSect="009715A6">
      <w:headerReference w:type="default" r:id="rId7"/>
      <w:pgSz w:w="16838" w:h="11906" w:orient="landscape"/>
      <w:pgMar w:top="1276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4E71B9" w14:textId="77777777" w:rsidR="008B6BEE" w:rsidRDefault="008B6BEE" w:rsidP="00672A3F">
      <w:r>
        <w:separator/>
      </w:r>
    </w:p>
  </w:endnote>
  <w:endnote w:type="continuationSeparator" w:id="0">
    <w:p w14:paraId="348FA542" w14:textId="77777777" w:rsidR="008B6BEE" w:rsidRDefault="008B6BEE" w:rsidP="00672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B23598" w14:textId="77777777" w:rsidR="008B6BEE" w:rsidRDefault="008B6BEE" w:rsidP="00672A3F">
      <w:r>
        <w:separator/>
      </w:r>
    </w:p>
  </w:footnote>
  <w:footnote w:type="continuationSeparator" w:id="0">
    <w:p w14:paraId="16518453" w14:textId="77777777" w:rsidR="008B6BEE" w:rsidRDefault="008B6BEE" w:rsidP="00672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7BAE7" w14:textId="20002794" w:rsidR="00350BA8" w:rsidRPr="00350BA8" w:rsidRDefault="00AA23BF" w:rsidP="00350BA8">
    <w:pPr>
      <w:pStyle w:val="Encabezado"/>
      <w:rPr>
        <w:b/>
        <w:sz w:val="18"/>
      </w:rPr>
    </w:pPr>
    <w:r w:rsidRPr="00350BA8">
      <w:rPr>
        <w:b/>
        <w:sz w:val="18"/>
      </w:rPr>
      <w:t xml:space="preserve">IES Politécnico Jesús Marín </w:t>
    </w:r>
    <w:r w:rsidR="00350BA8" w:rsidRPr="00350BA8">
      <w:rPr>
        <w:b/>
        <w:sz w:val="18"/>
      </w:rPr>
      <w:tab/>
    </w:r>
    <w:r w:rsidR="00350BA8" w:rsidRPr="00350BA8">
      <w:rPr>
        <w:b/>
        <w:sz w:val="18"/>
      </w:rPr>
      <w:tab/>
    </w:r>
    <w:r w:rsidR="00350BA8" w:rsidRPr="00350BA8">
      <w:rPr>
        <w:b/>
        <w:sz w:val="18"/>
      </w:rPr>
      <w:tab/>
    </w:r>
    <w:r w:rsidR="00350BA8" w:rsidRPr="00350BA8">
      <w:rPr>
        <w:b/>
        <w:sz w:val="18"/>
      </w:rPr>
      <w:tab/>
    </w:r>
    <w:r w:rsidR="00350BA8" w:rsidRPr="00350BA8">
      <w:rPr>
        <w:b/>
        <w:sz w:val="18"/>
      </w:rPr>
      <w:tab/>
    </w:r>
    <w:r w:rsidR="00350BA8" w:rsidRPr="00350BA8">
      <w:rPr>
        <w:b/>
        <w:sz w:val="18"/>
      </w:rPr>
      <w:tab/>
    </w:r>
    <w:r w:rsidR="00350BA8" w:rsidRPr="00350BA8">
      <w:rPr>
        <w:b/>
        <w:sz w:val="18"/>
      </w:rPr>
      <w:tab/>
    </w:r>
    <w:r w:rsidR="00350BA8" w:rsidRPr="00350BA8">
      <w:rPr>
        <w:b/>
        <w:sz w:val="18"/>
      </w:rPr>
      <w:tab/>
      <w:t>Hecho por:</w:t>
    </w:r>
  </w:p>
  <w:p w14:paraId="25FC858E" w14:textId="44576B04" w:rsidR="00350BA8" w:rsidRPr="00350BA8" w:rsidRDefault="00350BA8" w:rsidP="00350BA8">
    <w:pPr>
      <w:pStyle w:val="Encabezado"/>
      <w:rPr>
        <w:b/>
        <w:sz w:val="18"/>
      </w:rPr>
    </w:pPr>
    <w:r w:rsidRPr="00350BA8">
      <w:rPr>
        <w:b/>
        <w:sz w:val="18"/>
      </w:rPr>
      <w:t>(Málaga)</w:t>
    </w:r>
    <w:r w:rsidRPr="00350BA8">
      <w:rPr>
        <w:b/>
        <w:sz w:val="18"/>
      </w:rPr>
      <w:tab/>
    </w:r>
    <w:r w:rsidRPr="00350BA8">
      <w:rPr>
        <w:b/>
        <w:sz w:val="18"/>
      </w:rPr>
      <w:tab/>
    </w:r>
    <w:r w:rsidRPr="00350BA8">
      <w:rPr>
        <w:b/>
        <w:sz w:val="18"/>
      </w:rPr>
      <w:tab/>
    </w:r>
    <w:r w:rsidRPr="00350BA8">
      <w:rPr>
        <w:b/>
        <w:sz w:val="18"/>
      </w:rPr>
      <w:tab/>
    </w:r>
    <w:r w:rsidRPr="00350BA8">
      <w:rPr>
        <w:b/>
        <w:sz w:val="18"/>
      </w:rPr>
      <w:tab/>
    </w:r>
    <w:r w:rsidRPr="00350BA8">
      <w:rPr>
        <w:b/>
        <w:sz w:val="18"/>
      </w:rPr>
      <w:tab/>
      <w:t>Cristian Redondo Cervantes</w:t>
    </w:r>
  </w:p>
  <w:p w14:paraId="3D59AC75" w14:textId="701C0521" w:rsidR="00350BA8" w:rsidRDefault="00350BA8" w:rsidP="00350BA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43427"/>
    <w:multiLevelType w:val="hybridMultilevel"/>
    <w:tmpl w:val="6C207EEA"/>
    <w:lvl w:ilvl="0" w:tplc="15E8CAB0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86EB6"/>
    <w:multiLevelType w:val="hybridMultilevel"/>
    <w:tmpl w:val="22CE84E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D0764"/>
    <w:multiLevelType w:val="hybridMultilevel"/>
    <w:tmpl w:val="83829D3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3F6A7C"/>
    <w:multiLevelType w:val="hybridMultilevel"/>
    <w:tmpl w:val="C83C1C76"/>
    <w:lvl w:ilvl="0" w:tplc="4D9AA2D4">
      <w:start w:val="1"/>
      <w:numFmt w:val="decimal"/>
      <w:lvlText w:val="%1."/>
      <w:lvlJc w:val="left"/>
      <w:pPr>
        <w:ind w:left="501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s-ES" w:bidi="es-ES"/>
      </w:rPr>
    </w:lvl>
    <w:lvl w:ilvl="1" w:tplc="0F4EA454">
      <w:start w:val="1"/>
      <w:numFmt w:val="lowerLetter"/>
      <w:lvlText w:val="%2."/>
      <w:lvlJc w:val="left"/>
      <w:pPr>
        <w:ind w:left="933" w:hanging="432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s-ES" w:eastAsia="es-ES" w:bidi="es-ES"/>
      </w:rPr>
    </w:lvl>
    <w:lvl w:ilvl="2" w:tplc="BDD2B748">
      <w:numFmt w:val="bullet"/>
      <w:lvlText w:val="•"/>
      <w:lvlJc w:val="left"/>
      <w:pPr>
        <w:ind w:left="1811" w:hanging="432"/>
      </w:pPr>
      <w:rPr>
        <w:rFonts w:hint="default"/>
        <w:lang w:val="es-ES" w:eastAsia="es-ES" w:bidi="es-ES"/>
      </w:rPr>
    </w:lvl>
    <w:lvl w:ilvl="3" w:tplc="F4949904">
      <w:numFmt w:val="bullet"/>
      <w:lvlText w:val="•"/>
      <w:lvlJc w:val="left"/>
      <w:pPr>
        <w:ind w:left="2682" w:hanging="432"/>
      </w:pPr>
      <w:rPr>
        <w:rFonts w:hint="default"/>
        <w:lang w:val="es-ES" w:eastAsia="es-ES" w:bidi="es-ES"/>
      </w:rPr>
    </w:lvl>
    <w:lvl w:ilvl="4" w:tplc="CD5E410A">
      <w:numFmt w:val="bullet"/>
      <w:lvlText w:val="•"/>
      <w:lvlJc w:val="left"/>
      <w:pPr>
        <w:ind w:left="3553" w:hanging="432"/>
      </w:pPr>
      <w:rPr>
        <w:rFonts w:hint="default"/>
        <w:lang w:val="es-ES" w:eastAsia="es-ES" w:bidi="es-ES"/>
      </w:rPr>
    </w:lvl>
    <w:lvl w:ilvl="5" w:tplc="6F80ECE8">
      <w:numFmt w:val="bullet"/>
      <w:lvlText w:val="•"/>
      <w:lvlJc w:val="left"/>
      <w:pPr>
        <w:ind w:left="4424" w:hanging="432"/>
      </w:pPr>
      <w:rPr>
        <w:rFonts w:hint="default"/>
        <w:lang w:val="es-ES" w:eastAsia="es-ES" w:bidi="es-ES"/>
      </w:rPr>
    </w:lvl>
    <w:lvl w:ilvl="6" w:tplc="2D36C176">
      <w:numFmt w:val="bullet"/>
      <w:lvlText w:val="•"/>
      <w:lvlJc w:val="left"/>
      <w:pPr>
        <w:ind w:left="5295" w:hanging="432"/>
      </w:pPr>
      <w:rPr>
        <w:rFonts w:hint="default"/>
        <w:lang w:val="es-ES" w:eastAsia="es-ES" w:bidi="es-ES"/>
      </w:rPr>
    </w:lvl>
    <w:lvl w:ilvl="7" w:tplc="7E74BCA2">
      <w:numFmt w:val="bullet"/>
      <w:lvlText w:val="•"/>
      <w:lvlJc w:val="left"/>
      <w:pPr>
        <w:ind w:left="6166" w:hanging="432"/>
      </w:pPr>
      <w:rPr>
        <w:rFonts w:hint="default"/>
        <w:lang w:val="es-ES" w:eastAsia="es-ES" w:bidi="es-ES"/>
      </w:rPr>
    </w:lvl>
    <w:lvl w:ilvl="8" w:tplc="44166576">
      <w:numFmt w:val="bullet"/>
      <w:lvlText w:val="•"/>
      <w:lvlJc w:val="left"/>
      <w:pPr>
        <w:ind w:left="7037" w:hanging="432"/>
      </w:pPr>
      <w:rPr>
        <w:rFonts w:hint="default"/>
        <w:lang w:val="es-ES" w:eastAsia="es-ES" w:bidi="es-ES"/>
      </w:rPr>
    </w:lvl>
  </w:abstractNum>
  <w:abstractNum w:abstractNumId="4" w15:restartNumberingAfterBreak="0">
    <w:nsid w:val="592E15B3"/>
    <w:multiLevelType w:val="hybridMultilevel"/>
    <w:tmpl w:val="5D4A45A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D448F8"/>
    <w:multiLevelType w:val="hybridMultilevel"/>
    <w:tmpl w:val="FA3C6602"/>
    <w:lvl w:ilvl="0" w:tplc="C6DA485C">
      <w:start w:val="1"/>
      <w:numFmt w:val="decimal"/>
      <w:pStyle w:val="Preguntas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4D2"/>
    <w:rsid w:val="00022402"/>
    <w:rsid w:val="00054C27"/>
    <w:rsid w:val="00094E2A"/>
    <w:rsid w:val="000D1BE4"/>
    <w:rsid w:val="0010583B"/>
    <w:rsid w:val="00125EE7"/>
    <w:rsid w:val="00156B00"/>
    <w:rsid w:val="001664A9"/>
    <w:rsid w:val="001D4A6D"/>
    <w:rsid w:val="001D5D32"/>
    <w:rsid w:val="001F348F"/>
    <w:rsid w:val="00264F4E"/>
    <w:rsid w:val="002916D0"/>
    <w:rsid w:val="002C590C"/>
    <w:rsid w:val="00324086"/>
    <w:rsid w:val="00350BA8"/>
    <w:rsid w:val="00364880"/>
    <w:rsid w:val="0039203C"/>
    <w:rsid w:val="003B4975"/>
    <w:rsid w:val="003D5E20"/>
    <w:rsid w:val="00444C39"/>
    <w:rsid w:val="0049644E"/>
    <w:rsid w:val="004B5B92"/>
    <w:rsid w:val="004C1FAE"/>
    <w:rsid w:val="00554680"/>
    <w:rsid w:val="00565FA9"/>
    <w:rsid w:val="005E001E"/>
    <w:rsid w:val="00672A3F"/>
    <w:rsid w:val="006B3EE9"/>
    <w:rsid w:val="006D2621"/>
    <w:rsid w:val="006E2A97"/>
    <w:rsid w:val="00794FD6"/>
    <w:rsid w:val="00803ACE"/>
    <w:rsid w:val="008111E9"/>
    <w:rsid w:val="00837686"/>
    <w:rsid w:val="00874B28"/>
    <w:rsid w:val="008B6BEE"/>
    <w:rsid w:val="00905CA1"/>
    <w:rsid w:val="0093668E"/>
    <w:rsid w:val="009715A6"/>
    <w:rsid w:val="00975377"/>
    <w:rsid w:val="0097674A"/>
    <w:rsid w:val="00994AA2"/>
    <w:rsid w:val="009A1747"/>
    <w:rsid w:val="009A54D2"/>
    <w:rsid w:val="009E2D56"/>
    <w:rsid w:val="00A156FF"/>
    <w:rsid w:val="00AA23BF"/>
    <w:rsid w:val="00B4197F"/>
    <w:rsid w:val="00B45509"/>
    <w:rsid w:val="00BC3477"/>
    <w:rsid w:val="00BC6832"/>
    <w:rsid w:val="00C45BDE"/>
    <w:rsid w:val="00C567EC"/>
    <w:rsid w:val="00C65E01"/>
    <w:rsid w:val="00CA2E22"/>
    <w:rsid w:val="00D20483"/>
    <w:rsid w:val="00D514B2"/>
    <w:rsid w:val="00D617AE"/>
    <w:rsid w:val="00DC0217"/>
    <w:rsid w:val="00E5672B"/>
    <w:rsid w:val="00EE2D1B"/>
    <w:rsid w:val="00F51DA5"/>
    <w:rsid w:val="00F52F7B"/>
    <w:rsid w:val="00FA1787"/>
    <w:rsid w:val="00FB03FD"/>
    <w:rsid w:val="00FB62F5"/>
    <w:rsid w:val="00FB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8EA49E"/>
  <w15:chartTrackingRefBased/>
  <w15:docId w15:val="{6AF16E66-5BC6-414B-A0BD-05B0BF3CB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16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916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2A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2A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2A3F"/>
  </w:style>
  <w:style w:type="paragraph" w:styleId="Piedepgina">
    <w:name w:val="footer"/>
    <w:basedOn w:val="Normal"/>
    <w:link w:val="PiedepginaCar"/>
    <w:uiPriority w:val="99"/>
    <w:unhideWhenUsed/>
    <w:rsid w:val="00672A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2A3F"/>
  </w:style>
  <w:style w:type="character" w:customStyle="1" w:styleId="Ttulo2Car">
    <w:name w:val="Título 2 Car"/>
    <w:basedOn w:val="Fuentedeprrafopredeter"/>
    <w:link w:val="Ttulo2"/>
    <w:uiPriority w:val="9"/>
    <w:rsid w:val="00672A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1"/>
    <w:qFormat/>
    <w:rsid w:val="002916D0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916D0"/>
    <w:rPr>
      <w:rFonts w:ascii="Times New Roman" w:eastAsia="Times New Roman" w:hAnsi="Times New Roman" w:cs="Times New Roman"/>
      <w:sz w:val="24"/>
      <w:szCs w:val="24"/>
      <w:lang w:eastAsia="es-ES" w:bidi="es-ES"/>
    </w:rPr>
  </w:style>
  <w:style w:type="paragraph" w:styleId="Prrafodelista">
    <w:name w:val="List Paragraph"/>
    <w:basedOn w:val="Normal"/>
    <w:link w:val="PrrafodelistaCar"/>
    <w:uiPriority w:val="1"/>
    <w:qFormat/>
    <w:rsid w:val="002916D0"/>
    <w:pPr>
      <w:spacing w:before="120"/>
      <w:ind w:left="933" w:hanging="433"/>
    </w:pPr>
  </w:style>
  <w:style w:type="character" w:customStyle="1" w:styleId="Ttulo1Car">
    <w:name w:val="Título 1 Car"/>
    <w:basedOn w:val="Fuentedeprrafopredeter"/>
    <w:link w:val="Ttulo1"/>
    <w:uiPriority w:val="9"/>
    <w:rsid w:val="002916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 w:bidi="es-ES"/>
    </w:rPr>
  </w:style>
  <w:style w:type="character" w:styleId="nfasisintenso">
    <w:name w:val="Intense Emphasis"/>
    <w:basedOn w:val="Fuentedeprrafopredeter"/>
    <w:uiPriority w:val="21"/>
    <w:qFormat/>
    <w:rsid w:val="002916D0"/>
    <w:rPr>
      <w:i/>
      <w:iCs/>
      <w:color w:val="4472C4" w:themeColor="accent1"/>
    </w:rPr>
  </w:style>
  <w:style w:type="paragraph" w:customStyle="1" w:styleId="Preguntas">
    <w:name w:val="Preguntas"/>
    <w:basedOn w:val="Prrafodelista"/>
    <w:link w:val="PreguntasCar"/>
    <w:qFormat/>
    <w:rsid w:val="002916D0"/>
    <w:pPr>
      <w:numPr>
        <w:numId w:val="2"/>
      </w:numPr>
    </w:pPr>
    <w:rPr>
      <w:rFonts w:asciiTheme="minorHAnsi" w:hAnsiTheme="minorHAnsi" w:cstheme="minorHAnsi"/>
      <w:b/>
      <w:bCs/>
      <w:color w:val="44546A" w:themeColor="text2"/>
    </w:rPr>
  </w:style>
  <w:style w:type="paragraph" w:customStyle="1" w:styleId="Estilo1">
    <w:name w:val="Estilo1"/>
    <w:basedOn w:val="Normal"/>
    <w:link w:val="Estilo1Car"/>
    <w:qFormat/>
    <w:rsid w:val="002916D0"/>
    <w:rPr>
      <w:rFonts w:asciiTheme="minorHAnsi" w:hAnsiTheme="minorHAnsi" w:cstheme="minorHAnsi"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2916D0"/>
    <w:rPr>
      <w:rFonts w:ascii="Times New Roman" w:eastAsia="Times New Roman" w:hAnsi="Times New Roman" w:cs="Times New Roman"/>
      <w:lang w:eastAsia="es-ES" w:bidi="es-ES"/>
    </w:rPr>
  </w:style>
  <w:style w:type="character" w:customStyle="1" w:styleId="PreguntasCar">
    <w:name w:val="Preguntas Car"/>
    <w:basedOn w:val="PrrafodelistaCar"/>
    <w:link w:val="Preguntas"/>
    <w:rsid w:val="002916D0"/>
    <w:rPr>
      <w:rFonts w:ascii="Times New Roman" w:eastAsia="Times New Roman" w:hAnsi="Times New Roman" w:cstheme="minorHAnsi"/>
      <w:b/>
      <w:bCs/>
      <w:color w:val="44546A" w:themeColor="text2"/>
      <w:lang w:eastAsia="es-ES" w:bidi="es-ES"/>
    </w:rPr>
  </w:style>
  <w:style w:type="character" w:customStyle="1" w:styleId="Estilo1Car">
    <w:name w:val="Estilo1 Car"/>
    <w:basedOn w:val="Fuentedeprrafopredeter"/>
    <w:link w:val="Estilo1"/>
    <w:rsid w:val="002916D0"/>
    <w:rPr>
      <w:rFonts w:eastAsia="Times New Roman" w:cstheme="minorHAnsi"/>
      <w:lang w:eastAsia="es-ES" w:bidi="es-ES"/>
    </w:rPr>
  </w:style>
  <w:style w:type="table" w:styleId="Tablaconcuadrcula">
    <w:name w:val="Table Grid"/>
    <w:basedOn w:val="Tablanormal"/>
    <w:uiPriority w:val="39"/>
    <w:rsid w:val="009A5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l\Google%20Drive\Docencia\2020%20Pedro%20Espinosa\plantilla-p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plantilla-pe.dotx</Template>
  <TotalTime>155</TotalTime>
  <Pages>10</Pages>
  <Words>1299</Words>
  <Characters>7150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jservian</dc:creator>
  <cp:keywords/>
  <dc:description/>
  <cp:lastModifiedBy>Cristian Redondo Cervantes</cp:lastModifiedBy>
  <cp:revision>17</cp:revision>
  <cp:lastPrinted>2025-11-28T17:25:00Z</cp:lastPrinted>
  <dcterms:created xsi:type="dcterms:W3CDTF">2025-11-07T16:48:00Z</dcterms:created>
  <dcterms:modified xsi:type="dcterms:W3CDTF">2025-11-28T18:23:00Z</dcterms:modified>
</cp:coreProperties>
</file>