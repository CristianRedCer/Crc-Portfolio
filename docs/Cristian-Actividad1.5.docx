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8C603A" w14:textId="6ADEC178" w:rsidR="002916D0" w:rsidRPr="00F3048E" w:rsidRDefault="00C37A3C" w:rsidP="002916D0">
      <w:pPr>
        <w:pStyle w:val="Ttulo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Práctica 1</w:t>
      </w:r>
      <w:r w:rsidR="00BD158A">
        <w:rPr>
          <w:rFonts w:asciiTheme="minorHAnsi" w:hAnsiTheme="minorHAnsi" w:cstheme="minorHAnsi"/>
        </w:rPr>
        <w:t>.</w:t>
      </w:r>
      <w:r w:rsidR="008977F0">
        <w:rPr>
          <w:rFonts w:asciiTheme="minorHAnsi" w:hAnsiTheme="minorHAnsi" w:cstheme="minorHAnsi"/>
        </w:rPr>
        <w:t>5</w:t>
      </w:r>
      <w:r w:rsidR="00E253B1">
        <w:rPr>
          <w:rFonts w:asciiTheme="minorHAnsi" w:hAnsiTheme="minorHAnsi" w:cstheme="minorHAnsi"/>
        </w:rPr>
        <w:t xml:space="preserve"> Simulador montaje de </w:t>
      </w:r>
      <w:proofErr w:type="spellStart"/>
      <w:r w:rsidR="00E253B1">
        <w:rPr>
          <w:rFonts w:asciiTheme="minorHAnsi" w:hAnsiTheme="minorHAnsi" w:cstheme="minorHAnsi"/>
        </w:rPr>
        <w:t>PCs</w:t>
      </w:r>
      <w:bookmarkStart w:id="0" w:name="_GoBack"/>
      <w:bookmarkEnd w:id="0"/>
      <w:proofErr w:type="spellEnd"/>
    </w:p>
    <w:p w14:paraId="635478B2" w14:textId="25D694DA" w:rsidR="002916D0" w:rsidRDefault="002916D0" w:rsidP="002916D0">
      <w:pPr>
        <w:pStyle w:val="Textoindependiente"/>
        <w:rPr>
          <w:rFonts w:asciiTheme="minorHAnsi" w:hAnsiTheme="minorHAnsi" w:cstheme="minorHAnsi"/>
          <w:sz w:val="34"/>
        </w:rPr>
      </w:pPr>
    </w:p>
    <w:p w14:paraId="555A79F8" w14:textId="64F212F8" w:rsidR="002563D8" w:rsidRPr="002563D8" w:rsidRDefault="002563D8" w:rsidP="002563D8">
      <w:pPr>
        <w:pStyle w:val="Ttulo3"/>
      </w:pPr>
      <w:r w:rsidRPr="002563D8">
        <w:t xml:space="preserve">Se entregará una memoria </w:t>
      </w:r>
      <w:r w:rsidR="00AA2948">
        <w:t xml:space="preserve">en PDF </w:t>
      </w:r>
      <w:r w:rsidRPr="002563D8">
        <w:t>que incluya, al menos, los siguientes apartados:</w:t>
      </w:r>
    </w:p>
    <w:p w14:paraId="0B05F471" w14:textId="1E0C66D4" w:rsidR="002563D8" w:rsidRPr="002563D8" w:rsidRDefault="002563D8" w:rsidP="002563D8">
      <w:pPr>
        <w:pStyle w:val="Preguntas"/>
        <w:numPr>
          <w:ilvl w:val="1"/>
          <w:numId w:val="2"/>
        </w:numPr>
        <w:ind w:left="993"/>
        <w:rPr>
          <w:b w:val="0"/>
          <w:bCs w:val="0"/>
        </w:rPr>
      </w:pPr>
      <w:r w:rsidRPr="002563D8">
        <w:rPr>
          <w:b w:val="0"/>
          <w:bCs w:val="0"/>
        </w:rPr>
        <w:t>Portada</w:t>
      </w:r>
    </w:p>
    <w:p w14:paraId="7E7F4241" w14:textId="6F2F69C7" w:rsidR="002563D8" w:rsidRPr="002563D8" w:rsidRDefault="002563D8" w:rsidP="002563D8">
      <w:pPr>
        <w:pStyle w:val="Preguntas"/>
        <w:numPr>
          <w:ilvl w:val="1"/>
          <w:numId w:val="2"/>
        </w:numPr>
        <w:ind w:left="993"/>
        <w:rPr>
          <w:b w:val="0"/>
          <w:bCs w:val="0"/>
        </w:rPr>
      </w:pPr>
      <w:r w:rsidRPr="002563D8">
        <w:rPr>
          <w:b w:val="0"/>
          <w:bCs w:val="0"/>
        </w:rPr>
        <w:t>Índice</w:t>
      </w:r>
    </w:p>
    <w:p w14:paraId="731DA215" w14:textId="74BEA12A" w:rsidR="002563D8" w:rsidRPr="002563D8" w:rsidRDefault="002563D8" w:rsidP="002563D8">
      <w:pPr>
        <w:pStyle w:val="Preguntas"/>
        <w:numPr>
          <w:ilvl w:val="1"/>
          <w:numId w:val="2"/>
        </w:numPr>
        <w:ind w:left="993"/>
        <w:rPr>
          <w:b w:val="0"/>
          <w:bCs w:val="0"/>
        </w:rPr>
      </w:pPr>
      <w:r w:rsidRPr="002563D8">
        <w:rPr>
          <w:b w:val="0"/>
          <w:bCs w:val="0"/>
        </w:rPr>
        <w:t>Introducción</w:t>
      </w:r>
    </w:p>
    <w:p w14:paraId="52E0042D" w14:textId="52D7D3AE" w:rsidR="002563D8" w:rsidRPr="002563D8" w:rsidRDefault="002563D8" w:rsidP="002563D8">
      <w:pPr>
        <w:pStyle w:val="Preguntas"/>
        <w:numPr>
          <w:ilvl w:val="1"/>
          <w:numId w:val="2"/>
        </w:numPr>
        <w:ind w:left="993"/>
        <w:rPr>
          <w:b w:val="0"/>
          <w:bCs w:val="0"/>
        </w:rPr>
      </w:pPr>
      <w:r w:rsidRPr="002563D8">
        <w:rPr>
          <w:b w:val="0"/>
          <w:bCs w:val="0"/>
        </w:rPr>
        <w:t>Desarrollo de la práctica</w:t>
      </w:r>
    </w:p>
    <w:p w14:paraId="34193FD2" w14:textId="11628874" w:rsidR="002563D8" w:rsidRPr="002563D8" w:rsidRDefault="002563D8" w:rsidP="002563D8">
      <w:pPr>
        <w:pStyle w:val="Preguntas"/>
        <w:numPr>
          <w:ilvl w:val="1"/>
          <w:numId w:val="2"/>
        </w:numPr>
        <w:ind w:left="993"/>
        <w:rPr>
          <w:b w:val="0"/>
          <w:bCs w:val="0"/>
        </w:rPr>
      </w:pPr>
      <w:r w:rsidRPr="002563D8">
        <w:rPr>
          <w:b w:val="0"/>
          <w:bCs w:val="0"/>
        </w:rPr>
        <w:t>Conclusión</w:t>
      </w:r>
    </w:p>
    <w:p w14:paraId="78422CB7" w14:textId="77777777" w:rsidR="00550F5C" w:rsidRDefault="00550F5C" w:rsidP="00550F5C">
      <w:pPr>
        <w:pStyle w:val="Ttulo2"/>
      </w:pPr>
    </w:p>
    <w:p w14:paraId="177CA964" w14:textId="55A6780F" w:rsidR="002563D8" w:rsidRDefault="00624079" w:rsidP="00550F5C">
      <w:pPr>
        <w:pStyle w:val="Ttulo3"/>
      </w:pPr>
      <w:r>
        <w:t>Descarga la herramienta que se encuentra en MOODLE</w:t>
      </w:r>
      <w:r w:rsidR="006B08D5">
        <w:t xml:space="preserve"> y el navegador Google Chrome Portable</w:t>
      </w:r>
      <w:r w:rsidR="00550F5C">
        <w:t>:</w:t>
      </w:r>
    </w:p>
    <w:p w14:paraId="6E58AA64" w14:textId="5C16EF70" w:rsidR="006B08D5" w:rsidRPr="006B08D5" w:rsidRDefault="006B08D5" w:rsidP="006B08D5">
      <w:r>
        <w:rPr>
          <w:noProof/>
          <w:lang w:bidi="ar-SA"/>
        </w:rPr>
        <w:drawing>
          <wp:inline distT="0" distB="0" distL="0" distR="0" wp14:anchorId="76EC7EBD" wp14:editId="69C71DCE">
            <wp:extent cx="1657350" cy="523875"/>
            <wp:effectExtent l="0" t="0" r="0" b="9525"/>
            <wp:docPr id="218" name="Imagen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45CAF" w14:textId="094C7452" w:rsidR="006B08D5" w:rsidRDefault="006B08D5" w:rsidP="006B08D5">
      <w:pPr>
        <w:pStyle w:val="Ttulo3"/>
        <w:rPr>
          <w:rFonts w:asciiTheme="minorHAnsi" w:hAnsiTheme="minorHAnsi" w:cstheme="minorHAnsi"/>
          <w:sz w:val="34"/>
        </w:rPr>
      </w:pPr>
      <w:r>
        <w:t>Instala el navegador y abre el fichero “Index.html” con este navegador.</w:t>
      </w:r>
    </w:p>
    <w:p w14:paraId="09E9A43D" w14:textId="77777777" w:rsidR="00550F5C" w:rsidRDefault="00550F5C" w:rsidP="002916D0">
      <w:pPr>
        <w:pStyle w:val="Textoindependiente"/>
        <w:rPr>
          <w:rFonts w:asciiTheme="minorHAnsi" w:hAnsiTheme="minorHAnsi" w:cstheme="minorHAnsi"/>
          <w:sz w:val="34"/>
        </w:rPr>
      </w:pPr>
    </w:p>
    <w:p w14:paraId="6A7A1A4C" w14:textId="28CB0C53" w:rsidR="002563D8" w:rsidRDefault="002563D8" w:rsidP="00911383">
      <w:pPr>
        <w:pStyle w:val="Ttulo3"/>
        <w:rPr>
          <w:rFonts w:asciiTheme="minorHAnsi" w:hAnsiTheme="minorHAnsi" w:cstheme="minorHAnsi"/>
          <w:sz w:val="34"/>
        </w:rPr>
      </w:pPr>
      <w:r w:rsidRPr="002563D8">
        <w:t>Objetivos</w:t>
      </w:r>
    </w:p>
    <w:p w14:paraId="32E7CAFB" w14:textId="4D3F48E5" w:rsidR="002563D8" w:rsidRDefault="002563D8" w:rsidP="002563D8">
      <w:pPr>
        <w:pStyle w:val="Estilo1"/>
        <w:numPr>
          <w:ilvl w:val="0"/>
          <w:numId w:val="10"/>
        </w:numPr>
      </w:pPr>
      <w:r w:rsidRPr="002563D8">
        <w:t>Conseguir localizar cada uno de los componentes que componen un ordenador usando la aplicación</w:t>
      </w:r>
      <w:r>
        <w:t xml:space="preserve"> </w:t>
      </w:r>
      <w:r w:rsidRPr="002563D8">
        <w:t>Virtual Desktop de Cisco</w:t>
      </w:r>
      <w:r>
        <w:t>.</w:t>
      </w:r>
    </w:p>
    <w:p w14:paraId="0FDC641E" w14:textId="14F98E18" w:rsidR="002563D8" w:rsidRDefault="002563D8" w:rsidP="002563D8">
      <w:pPr>
        <w:pStyle w:val="Estilo1"/>
      </w:pPr>
    </w:p>
    <w:p w14:paraId="44CCF53A" w14:textId="29BFECAE" w:rsidR="002563D8" w:rsidRDefault="002563D8" w:rsidP="002563D8">
      <w:pPr>
        <w:pStyle w:val="Estilo1"/>
        <w:numPr>
          <w:ilvl w:val="0"/>
          <w:numId w:val="10"/>
        </w:numPr>
      </w:pPr>
      <w:r>
        <w:t>Realizar el montaje completo del equipo.</w:t>
      </w:r>
    </w:p>
    <w:p w14:paraId="484817B1" w14:textId="77777777" w:rsidR="002563D8" w:rsidRDefault="002563D8" w:rsidP="002563D8">
      <w:pPr>
        <w:pStyle w:val="Prrafodelista"/>
      </w:pPr>
    </w:p>
    <w:p w14:paraId="77D10FE4" w14:textId="125F3AF5" w:rsidR="002563D8" w:rsidRDefault="002563D8" w:rsidP="00911383">
      <w:pPr>
        <w:pStyle w:val="Ttulo3"/>
      </w:pPr>
      <w:r>
        <w:t>Ejercicios:</w:t>
      </w:r>
    </w:p>
    <w:p w14:paraId="6A65974D" w14:textId="0FC480D3" w:rsidR="006678F1" w:rsidRPr="006678F1" w:rsidRDefault="006678F1" w:rsidP="006678F1">
      <w:pPr>
        <w:jc w:val="center"/>
      </w:pPr>
      <w:r>
        <w:rPr>
          <w:noProof/>
          <w:lang w:bidi="ar-SA"/>
        </w:rPr>
        <w:drawing>
          <wp:inline distT="0" distB="0" distL="0" distR="0" wp14:anchorId="008EE2B1" wp14:editId="5473883E">
            <wp:extent cx="2752725" cy="1166604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4936" cy="1167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13606" w14:textId="15E6B937" w:rsidR="002563D8" w:rsidRDefault="00E023C7" w:rsidP="002563D8">
      <w:pPr>
        <w:pStyle w:val="Preguntas"/>
        <w:numPr>
          <w:ilvl w:val="0"/>
          <w:numId w:val="13"/>
        </w:numPr>
      </w:pPr>
      <w:r>
        <w:t>En el apartado LEARN</w:t>
      </w:r>
      <w:r w:rsidR="002563D8">
        <w:t>, realiza las siguientes tareas</w:t>
      </w:r>
      <w:r w:rsidR="00AB31DB">
        <w:t>:</w:t>
      </w:r>
    </w:p>
    <w:p w14:paraId="261283DC" w14:textId="06BC5E34" w:rsidR="002563D8" w:rsidRPr="00911383" w:rsidRDefault="002563D8" w:rsidP="002563D8">
      <w:pPr>
        <w:pStyle w:val="Preguntas"/>
        <w:numPr>
          <w:ilvl w:val="1"/>
          <w:numId w:val="2"/>
        </w:numPr>
        <w:rPr>
          <w:b w:val="0"/>
          <w:bCs w:val="0"/>
          <w:color w:val="000000" w:themeColor="text1"/>
        </w:rPr>
      </w:pPr>
      <w:r w:rsidRPr="00911383">
        <w:rPr>
          <w:b w:val="0"/>
          <w:bCs w:val="0"/>
          <w:color w:val="000000" w:themeColor="text1"/>
        </w:rPr>
        <w:t xml:space="preserve">Instala la </w:t>
      </w:r>
      <w:r w:rsidR="00667CD2">
        <w:rPr>
          <w:b w:val="0"/>
          <w:bCs w:val="0"/>
          <w:color w:val="000000" w:themeColor="text1"/>
        </w:rPr>
        <w:t>FUENTE DE ALIMENTACIÓN</w:t>
      </w:r>
      <w:r w:rsidRPr="00911383">
        <w:rPr>
          <w:b w:val="0"/>
          <w:bCs w:val="0"/>
          <w:color w:val="000000" w:themeColor="text1"/>
        </w:rPr>
        <w:t>.</w:t>
      </w:r>
      <w:r w:rsidR="005B29A7">
        <w:rPr>
          <w:b w:val="0"/>
          <w:bCs w:val="0"/>
          <w:color w:val="000000" w:themeColor="text1"/>
        </w:rPr>
        <w:t xml:space="preserve"> (</w:t>
      </w:r>
      <w:r w:rsidR="0050776F">
        <w:rPr>
          <w:b w:val="0"/>
          <w:bCs w:val="0"/>
          <w:color w:val="000000" w:themeColor="text1"/>
        </w:rPr>
        <w:t>1</w:t>
      </w:r>
      <w:r w:rsidR="00F72103">
        <w:rPr>
          <w:b w:val="0"/>
          <w:bCs w:val="0"/>
          <w:color w:val="000000" w:themeColor="text1"/>
        </w:rPr>
        <w:t>,25</w:t>
      </w:r>
      <w:r w:rsidR="005B29A7">
        <w:rPr>
          <w:b w:val="0"/>
          <w:bCs w:val="0"/>
          <w:color w:val="000000" w:themeColor="text1"/>
        </w:rPr>
        <w:t>p)</w:t>
      </w:r>
    </w:p>
    <w:p w14:paraId="2F59562E" w14:textId="40CB0FCA" w:rsidR="002563D8" w:rsidRDefault="00AA2948" w:rsidP="002563D8">
      <w:pPr>
        <w:pStyle w:val="Preguntas"/>
        <w:numPr>
          <w:ilvl w:val="1"/>
          <w:numId w:val="2"/>
        </w:numPr>
        <w:rPr>
          <w:b w:val="0"/>
          <w:bCs w:val="0"/>
          <w:color w:val="000000" w:themeColor="text1"/>
        </w:rPr>
      </w:pPr>
      <w:r>
        <w:rPr>
          <w:b w:val="0"/>
          <w:bCs w:val="0"/>
          <w:color w:val="000000" w:themeColor="text1"/>
        </w:rPr>
        <w:t xml:space="preserve">Instala la </w:t>
      </w:r>
      <w:r w:rsidR="00667CD2">
        <w:rPr>
          <w:b w:val="0"/>
          <w:bCs w:val="0"/>
          <w:color w:val="000000" w:themeColor="text1"/>
        </w:rPr>
        <w:t>PLACA BASE</w:t>
      </w:r>
      <w:r w:rsidR="002563D8" w:rsidRPr="00911383">
        <w:rPr>
          <w:b w:val="0"/>
          <w:bCs w:val="0"/>
          <w:color w:val="000000" w:themeColor="text1"/>
        </w:rPr>
        <w:t>.</w:t>
      </w:r>
      <w:r w:rsidR="005B29A7">
        <w:rPr>
          <w:b w:val="0"/>
          <w:bCs w:val="0"/>
          <w:color w:val="000000" w:themeColor="text1"/>
        </w:rPr>
        <w:t xml:space="preserve"> (</w:t>
      </w:r>
      <w:r w:rsidR="0050776F">
        <w:rPr>
          <w:b w:val="0"/>
          <w:bCs w:val="0"/>
          <w:color w:val="000000" w:themeColor="text1"/>
        </w:rPr>
        <w:t>1</w:t>
      </w:r>
      <w:r w:rsidR="00F72103">
        <w:rPr>
          <w:b w:val="0"/>
          <w:bCs w:val="0"/>
          <w:color w:val="000000" w:themeColor="text1"/>
        </w:rPr>
        <w:t>,25</w:t>
      </w:r>
      <w:r w:rsidR="005B29A7">
        <w:rPr>
          <w:b w:val="0"/>
          <w:bCs w:val="0"/>
          <w:color w:val="000000" w:themeColor="text1"/>
        </w:rPr>
        <w:t>p)</w:t>
      </w:r>
    </w:p>
    <w:p w14:paraId="4061EC3A" w14:textId="75403945" w:rsidR="00E05686" w:rsidRDefault="00E05686" w:rsidP="002563D8">
      <w:pPr>
        <w:pStyle w:val="Preguntas"/>
        <w:numPr>
          <w:ilvl w:val="1"/>
          <w:numId w:val="2"/>
        </w:numPr>
        <w:rPr>
          <w:b w:val="0"/>
          <w:bCs w:val="0"/>
          <w:color w:val="000000" w:themeColor="text1"/>
        </w:rPr>
      </w:pPr>
      <w:r>
        <w:rPr>
          <w:b w:val="0"/>
          <w:bCs w:val="0"/>
          <w:color w:val="000000" w:themeColor="text1"/>
        </w:rPr>
        <w:t>Instala las tarjetas del apartado “ADAPTADOR DE TARJETAS”</w:t>
      </w:r>
      <w:r w:rsidR="00EF4ED9">
        <w:rPr>
          <w:b w:val="0"/>
          <w:bCs w:val="0"/>
          <w:color w:val="000000" w:themeColor="text1"/>
        </w:rPr>
        <w:t xml:space="preserve"> (</w:t>
      </w:r>
      <w:r w:rsidR="0050776F">
        <w:rPr>
          <w:b w:val="0"/>
          <w:bCs w:val="0"/>
          <w:color w:val="000000" w:themeColor="text1"/>
        </w:rPr>
        <w:t>1</w:t>
      </w:r>
      <w:r w:rsidR="00F72103">
        <w:rPr>
          <w:b w:val="0"/>
          <w:bCs w:val="0"/>
          <w:color w:val="000000" w:themeColor="text1"/>
        </w:rPr>
        <w:t>,25</w:t>
      </w:r>
      <w:r w:rsidR="005B29A7">
        <w:rPr>
          <w:b w:val="0"/>
          <w:bCs w:val="0"/>
          <w:color w:val="000000" w:themeColor="text1"/>
        </w:rPr>
        <w:t>p)</w:t>
      </w:r>
    </w:p>
    <w:p w14:paraId="0795DB5A" w14:textId="440E208A" w:rsidR="0050776F" w:rsidRPr="00911383" w:rsidRDefault="0050776F" w:rsidP="0050776F">
      <w:pPr>
        <w:pStyle w:val="Preguntas"/>
        <w:numPr>
          <w:ilvl w:val="1"/>
          <w:numId w:val="2"/>
        </w:numPr>
        <w:rPr>
          <w:b w:val="0"/>
          <w:bCs w:val="0"/>
          <w:color w:val="000000" w:themeColor="text1"/>
        </w:rPr>
      </w:pPr>
      <w:r>
        <w:rPr>
          <w:b w:val="0"/>
          <w:bCs w:val="0"/>
          <w:color w:val="000000" w:themeColor="text1"/>
        </w:rPr>
        <w:t>Instala los DISCOS INTERNOS</w:t>
      </w:r>
      <w:r w:rsidRPr="00911383">
        <w:rPr>
          <w:b w:val="0"/>
          <w:bCs w:val="0"/>
          <w:color w:val="000000" w:themeColor="text1"/>
        </w:rPr>
        <w:t>.</w:t>
      </w:r>
      <w:r w:rsidRPr="0050776F">
        <w:rPr>
          <w:b w:val="0"/>
          <w:bCs w:val="0"/>
          <w:color w:val="000000" w:themeColor="text1"/>
        </w:rPr>
        <w:t xml:space="preserve"> </w:t>
      </w:r>
      <w:r>
        <w:rPr>
          <w:b w:val="0"/>
          <w:bCs w:val="0"/>
          <w:color w:val="000000" w:themeColor="text1"/>
        </w:rPr>
        <w:t>(1</w:t>
      </w:r>
      <w:r w:rsidR="00F72103">
        <w:rPr>
          <w:b w:val="0"/>
          <w:bCs w:val="0"/>
          <w:color w:val="000000" w:themeColor="text1"/>
        </w:rPr>
        <w:t>,25</w:t>
      </w:r>
      <w:r>
        <w:rPr>
          <w:b w:val="0"/>
          <w:bCs w:val="0"/>
          <w:color w:val="000000" w:themeColor="text1"/>
        </w:rPr>
        <w:t>p)</w:t>
      </w:r>
    </w:p>
    <w:p w14:paraId="1B0CC624" w14:textId="34731A79" w:rsidR="0050776F" w:rsidRDefault="0050776F" w:rsidP="0050776F">
      <w:pPr>
        <w:pStyle w:val="Preguntas"/>
        <w:numPr>
          <w:ilvl w:val="1"/>
          <w:numId w:val="2"/>
        </w:numPr>
        <w:rPr>
          <w:b w:val="0"/>
          <w:bCs w:val="0"/>
          <w:color w:val="000000" w:themeColor="text1"/>
        </w:rPr>
      </w:pPr>
      <w:r>
        <w:rPr>
          <w:b w:val="0"/>
          <w:bCs w:val="0"/>
          <w:color w:val="000000" w:themeColor="text1"/>
        </w:rPr>
        <w:t>Instala las “Unidades en compartimentos externos”</w:t>
      </w:r>
      <w:r w:rsidRPr="00911383">
        <w:rPr>
          <w:b w:val="0"/>
          <w:bCs w:val="0"/>
          <w:color w:val="000000" w:themeColor="text1"/>
        </w:rPr>
        <w:t>.</w:t>
      </w:r>
      <w:r w:rsidRPr="0050776F">
        <w:rPr>
          <w:b w:val="0"/>
          <w:bCs w:val="0"/>
          <w:color w:val="000000" w:themeColor="text1"/>
        </w:rPr>
        <w:t xml:space="preserve"> </w:t>
      </w:r>
      <w:r>
        <w:rPr>
          <w:b w:val="0"/>
          <w:bCs w:val="0"/>
          <w:color w:val="000000" w:themeColor="text1"/>
        </w:rPr>
        <w:t>(1</w:t>
      </w:r>
      <w:r w:rsidR="00F72103">
        <w:rPr>
          <w:b w:val="0"/>
          <w:bCs w:val="0"/>
          <w:color w:val="000000" w:themeColor="text1"/>
        </w:rPr>
        <w:t>,25</w:t>
      </w:r>
      <w:r>
        <w:rPr>
          <w:b w:val="0"/>
          <w:bCs w:val="0"/>
          <w:color w:val="000000" w:themeColor="text1"/>
        </w:rPr>
        <w:t>p)</w:t>
      </w:r>
    </w:p>
    <w:p w14:paraId="541A20A1" w14:textId="4472EF79" w:rsidR="0050776F" w:rsidRDefault="0050776F" w:rsidP="0050776F">
      <w:pPr>
        <w:pStyle w:val="Preguntas"/>
        <w:numPr>
          <w:ilvl w:val="1"/>
          <w:numId w:val="2"/>
        </w:numPr>
        <w:rPr>
          <w:b w:val="0"/>
          <w:bCs w:val="0"/>
          <w:color w:val="000000" w:themeColor="text1"/>
        </w:rPr>
      </w:pPr>
      <w:r>
        <w:rPr>
          <w:b w:val="0"/>
          <w:bCs w:val="0"/>
          <w:color w:val="000000" w:themeColor="text1"/>
        </w:rPr>
        <w:t>Instala los “CABLES DE INTERIOR”</w:t>
      </w:r>
      <w:r w:rsidRPr="0050776F">
        <w:rPr>
          <w:b w:val="0"/>
          <w:bCs w:val="0"/>
          <w:color w:val="000000" w:themeColor="text1"/>
        </w:rPr>
        <w:t xml:space="preserve"> </w:t>
      </w:r>
      <w:r>
        <w:rPr>
          <w:b w:val="0"/>
          <w:bCs w:val="0"/>
          <w:color w:val="000000" w:themeColor="text1"/>
        </w:rPr>
        <w:t>(1</w:t>
      </w:r>
      <w:r w:rsidR="00F72103">
        <w:rPr>
          <w:b w:val="0"/>
          <w:bCs w:val="0"/>
          <w:color w:val="000000" w:themeColor="text1"/>
        </w:rPr>
        <w:t>,25</w:t>
      </w:r>
      <w:r>
        <w:rPr>
          <w:b w:val="0"/>
          <w:bCs w:val="0"/>
          <w:color w:val="000000" w:themeColor="text1"/>
        </w:rPr>
        <w:t>p)</w:t>
      </w:r>
    </w:p>
    <w:p w14:paraId="09629A42" w14:textId="56EA791B" w:rsidR="0050776F" w:rsidRDefault="0050776F" w:rsidP="0050776F">
      <w:pPr>
        <w:pStyle w:val="Preguntas"/>
        <w:numPr>
          <w:ilvl w:val="1"/>
          <w:numId w:val="2"/>
        </w:numPr>
        <w:rPr>
          <w:b w:val="0"/>
          <w:bCs w:val="0"/>
          <w:color w:val="000000" w:themeColor="text1"/>
        </w:rPr>
      </w:pPr>
      <w:r>
        <w:rPr>
          <w:b w:val="0"/>
          <w:bCs w:val="0"/>
          <w:color w:val="000000" w:themeColor="text1"/>
        </w:rPr>
        <w:t>Instala los “CABLES EXTERNOS”</w:t>
      </w:r>
      <w:r w:rsidRPr="0050776F">
        <w:rPr>
          <w:b w:val="0"/>
          <w:bCs w:val="0"/>
          <w:color w:val="000000" w:themeColor="text1"/>
        </w:rPr>
        <w:t xml:space="preserve"> </w:t>
      </w:r>
      <w:r>
        <w:rPr>
          <w:b w:val="0"/>
          <w:bCs w:val="0"/>
          <w:color w:val="000000" w:themeColor="text1"/>
        </w:rPr>
        <w:t>(1</w:t>
      </w:r>
      <w:r w:rsidR="00F72103">
        <w:rPr>
          <w:b w:val="0"/>
          <w:bCs w:val="0"/>
          <w:color w:val="000000" w:themeColor="text1"/>
        </w:rPr>
        <w:t>,25</w:t>
      </w:r>
      <w:r>
        <w:rPr>
          <w:b w:val="0"/>
          <w:bCs w:val="0"/>
          <w:color w:val="000000" w:themeColor="text1"/>
        </w:rPr>
        <w:t>p)</w:t>
      </w:r>
    </w:p>
    <w:p w14:paraId="5DC5C7FB" w14:textId="77777777" w:rsidR="0050776F" w:rsidRDefault="0050776F" w:rsidP="0050776F">
      <w:pPr>
        <w:pStyle w:val="Preguntas"/>
        <w:numPr>
          <w:ilvl w:val="0"/>
          <w:numId w:val="0"/>
        </w:numPr>
        <w:ind w:left="1440"/>
        <w:rPr>
          <w:b w:val="0"/>
          <w:bCs w:val="0"/>
          <w:color w:val="000000" w:themeColor="text1"/>
        </w:rPr>
      </w:pPr>
    </w:p>
    <w:p w14:paraId="6ECB5778" w14:textId="02B7DF53" w:rsidR="00AB31DB" w:rsidRDefault="00AB31DB" w:rsidP="00AB31DB">
      <w:pPr>
        <w:pStyle w:val="Preguntas"/>
        <w:numPr>
          <w:ilvl w:val="0"/>
          <w:numId w:val="0"/>
        </w:numPr>
        <w:ind w:left="720"/>
        <w:rPr>
          <w:color w:val="000000" w:themeColor="text1"/>
        </w:rPr>
      </w:pPr>
      <w:r>
        <w:t>Explicando brevemente qué estás haciendo en cada apartado (</w:t>
      </w:r>
      <w:r w:rsidRPr="0050776F">
        <w:rPr>
          <w:color w:val="FF0000"/>
        </w:rPr>
        <w:t>4 frases al menos</w:t>
      </w:r>
      <w:r>
        <w:t xml:space="preserve">) y </w:t>
      </w:r>
      <w:r>
        <w:lastRenderedPageBreak/>
        <w:t>adjuntado al menos 3 capturas de pantalla durante la realización de cada apartado (</w:t>
      </w:r>
      <w:r w:rsidRPr="00765280">
        <w:rPr>
          <w:color w:val="FF0000"/>
        </w:rPr>
        <w:t>debe aparecer tu nombre en las capturas</w:t>
      </w:r>
      <w:r>
        <w:t>)</w:t>
      </w:r>
      <w:r w:rsidR="00475971">
        <w:t>.</w:t>
      </w:r>
    </w:p>
    <w:p w14:paraId="151B0E67" w14:textId="77777777" w:rsidR="00E05686" w:rsidRPr="00911383" w:rsidRDefault="00E05686" w:rsidP="00E05686">
      <w:pPr>
        <w:pStyle w:val="Preguntas"/>
        <w:numPr>
          <w:ilvl w:val="0"/>
          <w:numId w:val="0"/>
        </w:numPr>
        <w:ind w:left="1440"/>
        <w:rPr>
          <w:b w:val="0"/>
          <w:bCs w:val="0"/>
          <w:color w:val="000000" w:themeColor="text1"/>
        </w:rPr>
      </w:pPr>
    </w:p>
    <w:p w14:paraId="165D5B01" w14:textId="366F1680" w:rsidR="002563D8" w:rsidRDefault="00E023C7" w:rsidP="002563D8">
      <w:pPr>
        <w:pStyle w:val="Preguntas"/>
        <w:numPr>
          <w:ilvl w:val="0"/>
          <w:numId w:val="13"/>
        </w:numPr>
      </w:pPr>
      <w:r>
        <w:t>En el apartado EXPLORE localiza y nombra cada uno de los componentes que se indican</w:t>
      </w:r>
      <w:r w:rsidR="002563D8">
        <w:t>:</w:t>
      </w:r>
      <w:r w:rsidR="00EF4ED9">
        <w:t xml:space="preserve"> (1</w:t>
      </w:r>
      <w:r w:rsidR="00F72103">
        <w:t>,25</w:t>
      </w:r>
      <w:r w:rsidR="005B29A7">
        <w:t>p)</w:t>
      </w:r>
    </w:p>
    <w:p w14:paraId="2C163700" w14:textId="0310E8A5" w:rsidR="002563D8" w:rsidRPr="00F3048E" w:rsidRDefault="00E05686" w:rsidP="002563D8">
      <w:pPr>
        <w:pStyle w:val="Preguntas"/>
        <w:numPr>
          <w:ilvl w:val="0"/>
          <w:numId w:val="0"/>
        </w:numPr>
        <w:ind w:left="720" w:hanging="360"/>
      </w:pPr>
      <w:r>
        <w:rPr>
          <w:noProof/>
          <w:lang w:bidi="ar-SA"/>
        </w:rPr>
        <w:drawing>
          <wp:inline distT="0" distB="0" distL="0" distR="0" wp14:anchorId="3AB9B15F" wp14:editId="0D531207">
            <wp:extent cx="5400040" cy="4173220"/>
            <wp:effectExtent l="0" t="0" r="0" b="0"/>
            <wp:docPr id="219" name="Imagen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ordenador_cisc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B7BF1" w14:textId="59889EE8" w:rsidR="00994AA2" w:rsidRDefault="00994AA2" w:rsidP="002916D0"/>
    <w:p w14:paraId="240B25D0" w14:textId="73C846B2" w:rsidR="00E023C7" w:rsidRDefault="00E023C7" w:rsidP="002916D0">
      <w:r>
        <w:t>1:</w:t>
      </w:r>
    </w:p>
    <w:p w14:paraId="654D1219" w14:textId="75525DFE" w:rsidR="00E023C7" w:rsidRDefault="00E023C7" w:rsidP="002916D0">
      <w:r>
        <w:t>2:</w:t>
      </w:r>
    </w:p>
    <w:p w14:paraId="73ECC22C" w14:textId="19903BCC" w:rsidR="00E023C7" w:rsidRDefault="00E023C7" w:rsidP="002916D0">
      <w:r>
        <w:t>3:</w:t>
      </w:r>
    </w:p>
    <w:p w14:paraId="4D52B76F" w14:textId="52D5DA4F" w:rsidR="00E023C7" w:rsidRDefault="00E023C7" w:rsidP="002916D0">
      <w:r>
        <w:t>4:</w:t>
      </w:r>
    </w:p>
    <w:p w14:paraId="7124EF0C" w14:textId="336AAA07" w:rsidR="00E023C7" w:rsidRDefault="00E023C7" w:rsidP="002916D0">
      <w:r>
        <w:t>5:</w:t>
      </w:r>
    </w:p>
    <w:p w14:paraId="1E09AFE1" w14:textId="227F69DE" w:rsidR="00E023C7" w:rsidRDefault="00E023C7" w:rsidP="002916D0">
      <w:r>
        <w:t>6:</w:t>
      </w:r>
    </w:p>
    <w:p w14:paraId="0D0D357B" w14:textId="07719F21" w:rsidR="00E023C7" w:rsidRDefault="00E023C7" w:rsidP="002916D0">
      <w:r>
        <w:t>7:</w:t>
      </w:r>
    </w:p>
    <w:p w14:paraId="2CF260BF" w14:textId="72E6F909" w:rsidR="00E023C7" w:rsidRDefault="00E023C7" w:rsidP="002916D0">
      <w:r>
        <w:t>8:</w:t>
      </w:r>
    </w:p>
    <w:p w14:paraId="21ECD1EC" w14:textId="60D39F2E" w:rsidR="00E023C7" w:rsidRDefault="00E023C7" w:rsidP="002916D0">
      <w:r>
        <w:t>9:</w:t>
      </w:r>
    </w:p>
    <w:p w14:paraId="318E91A9" w14:textId="2D00AE39" w:rsidR="00E023C7" w:rsidRDefault="00E023C7" w:rsidP="002916D0">
      <w:r>
        <w:t>10:</w:t>
      </w:r>
    </w:p>
    <w:p w14:paraId="0E28814C" w14:textId="5FCCAB9B" w:rsidR="00E023C7" w:rsidRDefault="00E023C7" w:rsidP="002916D0">
      <w:r>
        <w:t>11:</w:t>
      </w:r>
    </w:p>
    <w:p w14:paraId="49E03F96" w14:textId="0351ED01" w:rsidR="00E023C7" w:rsidRDefault="00E023C7" w:rsidP="002916D0">
      <w:r>
        <w:t>12:</w:t>
      </w:r>
    </w:p>
    <w:p w14:paraId="12FBC54C" w14:textId="13D8E68A" w:rsidR="00E023C7" w:rsidRDefault="00E023C7" w:rsidP="002916D0"/>
    <w:p w14:paraId="175D0F34" w14:textId="22FF02D5" w:rsidR="00E05686" w:rsidRPr="00994AA2" w:rsidRDefault="00E05686" w:rsidP="002916D0"/>
    <w:sectPr w:rsidR="00E05686" w:rsidRPr="00994AA2" w:rsidSect="00766315">
      <w:headerReference w:type="default" r:id="rId10"/>
      <w:pgSz w:w="11906" w:h="16838"/>
      <w:pgMar w:top="1417" w:right="1701" w:bottom="1417" w:left="1701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B45D0A7" w14:textId="77777777" w:rsidR="00D0236E" w:rsidRDefault="00D0236E" w:rsidP="00672A3F">
      <w:r>
        <w:separator/>
      </w:r>
    </w:p>
  </w:endnote>
  <w:endnote w:type="continuationSeparator" w:id="0">
    <w:p w14:paraId="23FA33AE" w14:textId="77777777" w:rsidR="00D0236E" w:rsidRDefault="00D0236E" w:rsidP="00672A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03DEDA2" w14:textId="77777777" w:rsidR="00D0236E" w:rsidRDefault="00D0236E" w:rsidP="00672A3F">
      <w:r>
        <w:separator/>
      </w:r>
    </w:p>
  </w:footnote>
  <w:footnote w:type="continuationSeparator" w:id="0">
    <w:p w14:paraId="17915ABE" w14:textId="77777777" w:rsidR="00D0236E" w:rsidRDefault="00D0236E" w:rsidP="00672A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277220" w14:textId="3C4393FE" w:rsidR="00766315" w:rsidRDefault="00766315" w:rsidP="00766315">
    <w:pPr>
      <w:pStyle w:val="Encabezado"/>
    </w:pPr>
  </w:p>
  <w:p w14:paraId="3DED5330" w14:textId="283AC7A5" w:rsidR="00672A3F" w:rsidRDefault="0050776F" w:rsidP="004B5F80">
    <w:pPr>
      <w:pStyle w:val="Encabezado"/>
      <w:jc w:val="right"/>
    </w:pPr>
    <w:r>
      <w:t>Sistemas Informáticos</w:t>
    </w:r>
    <w:r w:rsidR="00766315">
      <w:t xml:space="preserve"> – 1º </w:t>
    </w:r>
    <w:r>
      <w:t>DA</w:t>
    </w:r>
    <w:r w:rsidR="004B5F80">
      <w:t>M</w:t>
    </w:r>
    <w:r w:rsidR="00766315">
      <w:t xml:space="preserve"> </w:t>
    </w:r>
    <w:r>
      <w:t xml:space="preserve">                            </w:t>
    </w:r>
    <w:r w:rsidR="00766315">
      <w:t xml:space="preserve">  </w:t>
    </w:r>
    <w:r w:rsidR="004B5F80">
      <w:t xml:space="preserve">                     </w:t>
    </w:r>
    <w:r w:rsidR="008B7438">
      <w:t xml:space="preserve">  </w:t>
    </w:r>
    <w:r w:rsidR="004B5F80">
      <w:t xml:space="preserve"> </w:t>
    </w:r>
    <w:r w:rsidR="004B5F80">
      <w:t xml:space="preserve">IES Politécnico Jesús </w:t>
    </w:r>
    <w:proofErr w:type="spellStart"/>
    <w:r w:rsidR="004B5F80">
      <w:t>Marin</w:t>
    </w:r>
    <w:proofErr w:type="spellEnd"/>
  </w:p>
  <w:p w14:paraId="404AD729" w14:textId="1782B73E" w:rsidR="00766315" w:rsidRDefault="0050776F" w:rsidP="004B5F80">
    <w:pPr>
      <w:pStyle w:val="Encabezado"/>
      <w:jc w:val="right"/>
    </w:pPr>
    <w:r>
      <w:t>Hardware de un Sistema Informático</w:t>
    </w:r>
    <w:r w:rsidR="00766315">
      <w:t xml:space="preserve">.        </w:t>
    </w:r>
    <w:r>
      <w:t xml:space="preserve">                    </w:t>
    </w:r>
    <w:r w:rsidR="00C37A3C">
      <w:t xml:space="preserve">           </w:t>
    </w:r>
    <w:r w:rsidR="00EB1661">
      <w:t xml:space="preserve">                      </w:t>
    </w:r>
    <w:r w:rsidR="00766315">
      <w:t>Málaga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43427"/>
    <w:multiLevelType w:val="hybridMultilevel"/>
    <w:tmpl w:val="6C207EEA"/>
    <w:lvl w:ilvl="0" w:tplc="15E8CAB0">
      <w:start w:val="1"/>
      <w:numFmt w:val="lowerLetter"/>
      <w:lvlText w:val="%1."/>
      <w:lvlJc w:val="left"/>
      <w:pPr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686EB6"/>
    <w:multiLevelType w:val="hybridMultilevel"/>
    <w:tmpl w:val="22CE84E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D25028"/>
    <w:multiLevelType w:val="hybridMultilevel"/>
    <w:tmpl w:val="A06CFD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2D0764"/>
    <w:multiLevelType w:val="hybridMultilevel"/>
    <w:tmpl w:val="83829D3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3F6A7C"/>
    <w:multiLevelType w:val="hybridMultilevel"/>
    <w:tmpl w:val="C83C1C76"/>
    <w:lvl w:ilvl="0" w:tplc="4D9AA2D4">
      <w:start w:val="1"/>
      <w:numFmt w:val="decimal"/>
      <w:lvlText w:val="%1."/>
      <w:lvlJc w:val="left"/>
      <w:pPr>
        <w:ind w:left="501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s-ES" w:eastAsia="es-ES" w:bidi="es-ES"/>
      </w:rPr>
    </w:lvl>
    <w:lvl w:ilvl="1" w:tplc="0F4EA454">
      <w:start w:val="1"/>
      <w:numFmt w:val="lowerLetter"/>
      <w:lvlText w:val="%2."/>
      <w:lvlJc w:val="left"/>
      <w:pPr>
        <w:ind w:left="933" w:hanging="432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s-ES" w:eastAsia="es-ES" w:bidi="es-ES"/>
      </w:rPr>
    </w:lvl>
    <w:lvl w:ilvl="2" w:tplc="BDD2B748">
      <w:numFmt w:val="bullet"/>
      <w:lvlText w:val="•"/>
      <w:lvlJc w:val="left"/>
      <w:pPr>
        <w:ind w:left="1811" w:hanging="432"/>
      </w:pPr>
      <w:rPr>
        <w:rFonts w:hint="default"/>
        <w:lang w:val="es-ES" w:eastAsia="es-ES" w:bidi="es-ES"/>
      </w:rPr>
    </w:lvl>
    <w:lvl w:ilvl="3" w:tplc="F4949904">
      <w:numFmt w:val="bullet"/>
      <w:lvlText w:val="•"/>
      <w:lvlJc w:val="left"/>
      <w:pPr>
        <w:ind w:left="2682" w:hanging="432"/>
      </w:pPr>
      <w:rPr>
        <w:rFonts w:hint="default"/>
        <w:lang w:val="es-ES" w:eastAsia="es-ES" w:bidi="es-ES"/>
      </w:rPr>
    </w:lvl>
    <w:lvl w:ilvl="4" w:tplc="CD5E410A">
      <w:numFmt w:val="bullet"/>
      <w:lvlText w:val="•"/>
      <w:lvlJc w:val="left"/>
      <w:pPr>
        <w:ind w:left="3553" w:hanging="432"/>
      </w:pPr>
      <w:rPr>
        <w:rFonts w:hint="default"/>
        <w:lang w:val="es-ES" w:eastAsia="es-ES" w:bidi="es-ES"/>
      </w:rPr>
    </w:lvl>
    <w:lvl w:ilvl="5" w:tplc="6F80ECE8">
      <w:numFmt w:val="bullet"/>
      <w:lvlText w:val="•"/>
      <w:lvlJc w:val="left"/>
      <w:pPr>
        <w:ind w:left="4424" w:hanging="432"/>
      </w:pPr>
      <w:rPr>
        <w:rFonts w:hint="default"/>
        <w:lang w:val="es-ES" w:eastAsia="es-ES" w:bidi="es-ES"/>
      </w:rPr>
    </w:lvl>
    <w:lvl w:ilvl="6" w:tplc="2D36C176">
      <w:numFmt w:val="bullet"/>
      <w:lvlText w:val="•"/>
      <w:lvlJc w:val="left"/>
      <w:pPr>
        <w:ind w:left="5295" w:hanging="432"/>
      </w:pPr>
      <w:rPr>
        <w:rFonts w:hint="default"/>
        <w:lang w:val="es-ES" w:eastAsia="es-ES" w:bidi="es-ES"/>
      </w:rPr>
    </w:lvl>
    <w:lvl w:ilvl="7" w:tplc="7E74BCA2">
      <w:numFmt w:val="bullet"/>
      <w:lvlText w:val="•"/>
      <w:lvlJc w:val="left"/>
      <w:pPr>
        <w:ind w:left="6166" w:hanging="432"/>
      </w:pPr>
      <w:rPr>
        <w:rFonts w:hint="default"/>
        <w:lang w:val="es-ES" w:eastAsia="es-ES" w:bidi="es-ES"/>
      </w:rPr>
    </w:lvl>
    <w:lvl w:ilvl="8" w:tplc="44166576">
      <w:numFmt w:val="bullet"/>
      <w:lvlText w:val="•"/>
      <w:lvlJc w:val="left"/>
      <w:pPr>
        <w:ind w:left="7037" w:hanging="432"/>
      </w:pPr>
      <w:rPr>
        <w:rFonts w:hint="default"/>
        <w:lang w:val="es-ES" w:eastAsia="es-ES" w:bidi="es-ES"/>
      </w:rPr>
    </w:lvl>
  </w:abstractNum>
  <w:abstractNum w:abstractNumId="5" w15:restartNumberingAfterBreak="0">
    <w:nsid w:val="592E15B3"/>
    <w:multiLevelType w:val="hybridMultilevel"/>
    <w:tmpl w:val="5D4A45A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D448F8"/>
    <w:multiLevelType w:val="hybridMultilevel"/>
    <w:tmpl w:val="AEA0E6E8"/>
    <w:lvl w:ilvl="0" w:tplc="D38AF54A">
      <w:start w:val="1"/>
      <w:numFmt w:val="decimal"/>
      <w:pStyle w:val="Preguntas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6"/>
  </w:num>
  <w:num w:numId="5">
    <w:abstractNumId w:val="1"/>
  </w:num>
  <w:num w:numId="6">
    <w:abstractNumId w:val="3"/>
  </w:num>
  <w:num w:numId="7">
    <w:abstractNumId w:val="0"/>
  </w:num>
  <w:num w:numId="8">
    <w:abstractNumId w:val="6"/>
    <w:lvlOverride w:ilvl="0">
      <w:startOverride w:val="1"/>
    </w:lvlOverride>
  </w:num>
  <w:num w:numId="9">
    <w:abstractNumId w:val="6"/>
    <w:lvlOverride w:ilvl="0">
      <w:startOverride w:val="1"/>
    </w:lvlOverride>
  </w:num>
  <w:num w:numId="10">
    <w:abstractNumId w:val="2"/>
  </w:num>
  <w:num w:numId="11">
    <w:abstractNumId w:val="6"/>
    <w:lvlOverride w:ilvl="0">
      <w:startOverride w:val="1"/>
    </w:lvlOverride>
  </w:num>
  <w:num w:numId="12">
    <w:abstractNumId w:val="6"/>
    <w:lvlOverride w:ilvl="0">
      <w:startOverride w:val="1"/>
    </w:lvlOverride>
  </w:num>
  <w:num w:numId="13">
    <w:abstractNumId w:val="6"/>
    <w:lvlOverride w:ilvl="0">
      <w:startOverride w:val="1"/>
    </w:lvlOverride>
  </w:num>
  <w:num w:numId="14">
    <w:abstractNumId w:val="6"/>
  </w:num>
  <w:num w:numId="15">
    <w:abstractNumId w:val="6"/>
  </w:num>
  <w:num w:numId="16">
    <w:abstractNumId w:val="6"/>
  </w:num>
  <w:num w:numId="17">
    <w:abstractNumId w:val="6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1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53B1"/>
    <w:rsid w:val="000D1BE4"/>
    <w:rsid w:val="0010583B"/>
    <w:rsid w:val="001B268E"/>
    <w:rsid w:val="001C5239"/>
    <w:rsid w:val="001D14F1"/>
    <w:rsid w:val="001D4A6D"/>
    <w:rsid w:val="001F348F"/>
    <w:rsid w:val="002563D8"/>
    <w:rsid w:val="002916D0"/>
    <w:rsid w:val="002F567D"/>
    <w:rsid w:val="003052A8"/>
    <w:rsid w:val="0038392A"/>
    <w:rsid w:val="003E3914"/>
    <w:rsid w:val="00475971"/>
    <w:rsid w:val="004A3A78"/>
    <w:rsid w:val="004B5F80"/>
    <w:rsid w:val="0050776F"/>
    <w:rsid w:val="00520AEC"/>
    <w:rsid w:val="00550F5C"/>
    <w:rsid w:val="005B29A7"/>
    <w:rsid w:val="005E001E"/>
    <w:rsid w:val="00624079"/>
    <w:rsid w:val="006678F1"/>
    <w:rsid w:val="00667CD2"/>
    <w:rsid w:val="00672A3F"/>
    <w:rsid w:val="006B08D5"/>
    <w:rsid w:val="006F5243"/>
    <w:rsid w:val="00766315"/>
    <w:rsid w:val="007E65DB"/>
    <w:rsid w:val="007F3345"/>
    <w:rsid w:val="00874B28"/>
    <w:rsid w:val="008977F0"/>
    <w:rsid w:val="008B7438"/>
    <w:rsid w:val="00911383"/>
    <w:rsid w:val="00963A7E"/>
    <w:rsid w:val="00966B2A"/>
    <w:rsid w:val="00986A71"/>
    <w:rsid w:val="00994AA2"/>
    <w:rsid w:val="00A347F4"/>
    <w:rsid w:val="00A43245"/>
    <w:rsid w:val="00AA2948"/>
    <w:rsid w:val="00AB31DB"/>
    <w:rsid w:val="00AD4C5F"/>
    <w:rsid w:val="00B45509"/>
    <w:rsid w:val="00B95596"/>
    <w:rsid w:val="00BB1DF7"/>
    <w:rsid w:val="00BB573C"/>
    <w:rsid w:val="00BD0BA4"/>
    <w:rsid w:val="00BD158A"/>
    <w:rsid w:val="00C37A3C"/>
    <w:rsid w:val="00C567EC"/>
    <w:rsid w:val="00C70902"/>
    <w:rsid w:val="00C81BBC"/>
    <w:rsid w:val="00CA2E22"/>
    <w:rsid w:val="00CD7210"/>
    <w:rsid w:val="00D0236E"/>
    <w:rsid w:val="00DF1D34"/>
    <w:rsid w:val="00E023C7"/>
    <w:rsid w:val="00E05686"/>
    <w:rsid w:val="00E253B1"/>
    <w:rsid w:val="00EB1661"/>
    <w:rsid w:val="00EE3863"/>
    <w:rsid w:val="00EF4ED9"/>
    <w:rsid w:val="00F3048E"/>
    <w:rsid w:val="00F51DA5"/>
    <w:rsid w:val="00F63F11"/>
    <w:rsid w:val="00F72103"/>
    <w:rsid w:val="00FA46F3"/>
    <w:rsid w:val="00FB7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E87258"/>
  <w15:chartTrackingRefBased/>
  <w15:docId w15:val="{AA321542-D8D1-4138-A106-24DB1F902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16D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es-ES" w:bidi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2916D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72A3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563D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72A3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72A3F"/>
  </w:style>
  <w:style w:type="paragraph" w:styleId="Piedepgina">
    <w:name w:val="footer"/>
    <w:basedOn w:val="Normal"/>
    <w:link w:val="PiedepginaCar"/>
    <w:uiPriority w:val="99"/>
    <w:unhideWhenUsed/>
    <w:rsid w:val="00672A3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72A3F"/>
  </w:style>
  <w:style w:type="character" w:customStyle="1" w:styleId="Ttulo2Car">
    <w:name w:val="Título 2 Car"/>
    <w:basedOn w:val="Fuentedeprrafopredeter"/>
    <w:link w:val="Ttulo2"/>
    <w:uiPriority w:val="9"/>
    <w:rsid w:val="00672A3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extoindependiente">
    <w:name w:val="Body Text"/>
    <w:basedOn w:val="Normal"/>
    <w:link w:val="TextoindependienteCar"/>
    <w:uiPriority w:val="1"/>
    <w:qFormat/>
    <w:rsid w:val="002916D0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916D0"/>
    <w:rPr>
      <w:rFonts w:ascii="Times New Roman" w:eastAsia="Times New Roman" w:hAnsi="Times New Roman" w:cs="Times New Roman"/>
      <w:sz w:val="24"/>
      <w:szCs w:val="24"/>
      <w:lang w:eastAsia="es-ES" w:bidi="es-ES"/>
    </w:rPr>
  </w:style>
  <w:style w:type="paragraph" w:styleId="Prrafodelista">
    <w:name w:val="List Paragraph"/>
    <w:basedOn w:val="Normal"/>
    <w:link w:val="PrrafodelistaCar"/>
    <w:uiPriority w:val="1"/>
    <w:qFormat/>
    <w:rsid w:val="002916D0"/>
    <w:pPr>
      <w:spacing w:before="120"/>
      <w:ind w:left="933" w:hanging="433"/>
    </w:pPr>
  </w:style>
  <w:style w:type="character" w:customStyle="1" w:styleId="Ttulo1Car">
    <w:name w:val="Título 1 Car"/>
    <w:basedOn w:val="Fuentedeprrafopredeter"/>
    <w:link w:val="Ttulo1"/>
    <w:uiPriority w:val="9"/>
    <w:rsid w:val="002916D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" w:bidi="es-ES"/>
    </w:rPr>
  </w:style>
  <w:style w:type="character" w:styleId="nfasisintenso">
    <w:name w:val="Intense Emphasis"/>
    <w:basedOn w:val="Fuentedeprrafopredeter"/>
    <w:uiPriority w:val="21"/>
    <w:qFormat/>
    <w:rsid w:val="002916D0"/>
    <w:rPr>
      <w:i/>
      <w:iCs/>
      <w:color w:val="4472C4" w:themeColor="accent1"/>
    </w:rPr>
  </w:style>
  <w:style w:type="paragraph" w:customStyle="1" w:styleId="Preguntas">
    <w:name w:val="Preguntas"/>
    <w:basedOn w:val="Prrafodelista"/>
    <w:link w:val="PreguntasCar"/>
    <w:qFormat/>
    <w:rsid w:val="002916D0"/>
    <w:pPr>
      <w:numPr>
        <w:numId w:val="2"/>
      </w:numPr>
    </w:pPr>
    <w:rPr>
      <w:rFonts w:asciiTheme="minorHAnsi" w:hAnsiTheme="minorHAnsi" w:cstheme="minorHAnsi"/>
      <w:b/>
      <w:bCs/>
      <w:color w:val="44546A" w:themeColor="text2"/>
    </w:rPr>
  </w:style>
  <w:style w:type="paragraph" w:customStyle="1" w:styleId="Estilo1">
    <w:name w:val="Estilo1"/>
    <w:basedOn w:val="Normal"/>
    <w:link w:val="Estilo1Car"/>
    <w:qFormat/>
    <w:rsid w:val="002916D0"/>
    <w:rPr>
      <w:rFonts w:asciiTheme="minorHAnsi" w:hAnsiTheme="minorHAnsi" w:cstheme="minorHAnsi"/>
    </w:rPr>
  </w:style>
  <w:style w:type="character" w:customStyle="1" w:styleId="PrrafodelistaCar">
    <w:name w:val="Párrafo de lista Car"/>
    <w:basedOn w:val="Fuentedeprrafopredeter"/>
    <w:link w:val="Prrafodelista"/>
    <w:uiPriority w:val="1"/>
    <w:rsid w:val="002916D0"/>
    <w:rPr>
      <w:rFonts w:ascii="Times New Roman" w:eastAsia="Times New Roman" w:hAnsi="Times New Roman" w:cs="Times New Roman"/>
      <w:lang w:eastAsia="es-ES" w:bidi="es-ES"/>
    </w:rPr>
  </w:style>
  <w:style w:type="character" w:customStyle="1" w:styleId="PreguntasCar">
    <w:name w:val="Preguntas Car"/>
    <w:basedOn w:val="PrrafodelistaCar"/>
    <w:link w:val="Preguntas"/>
    <w:rsid w:val="002916D0"/>
    <w:rPr>
      <w:rFonts w:ascii="Times New Roman" w:eastAsia="Times New Roman" w:hAnsi="Times New Roman" w:cstheme="minorHAnsi"/>
      <w:b/>
      <w:bCs/>
      <w:color w:val="44546A" w:themeColor="text2"/>
      <w:lang w:eastAsia="es-ES" w:bidi="es-ES"/>
    </w:rPr>
  </w:style>
  <w:style w:type="character" w:customStyle="1" w:styleId="Estilo1Car">
    <w:name w:val="Estilo1 Car"/>
    <w:basedOn w:val="Fuentedeprrafopredeter"/>
    <w:link w:val="Estilo1"/>
    <w:rsid w:val="002916D0"/>
    <w:rPr>
      <w:rFonts w:eastAsia="Times New Roman" w:cstheme="minorHAnsi"/>
      <w:lang w:eastAsia="es-ES" w:bidi="es-ES"/>
    </w:rPr>
  </w:style>
  <w:style w:type="character" w:customStyle="1" w:styleId="Ttulo3Car">
    <w:name w:val="Título 3 Car"/>
    <w:basedOn w:val="Fuentedeprrafopredeter"/>
    <w:link w:val="Ttulo3"/>
    <w:uiPriority w:val="9"/>
    <w:rsid w:val="002563D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ES" w:bidi="es-ES"/>
    </w:rPr>
  </w:style>
  <w:style w:type="character" w:styleId="Hipervnculo">
    <w:name w:val="Hyperlink"/>
    <w:basedOn w:val="Fuentedeprrafopredeter"/>
    <w:uiPriority w:val="99"/>
    <w:unhideWhenUsed/>
    <w:rsid w:val="00550F5C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550F5C"/>
    <w:rPr>
      <w:color w:val="605E5C"/>
      <w:shd w:val="clear" w:color="auto" w:fill="E1DFDD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B31DB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B31DB"/>
    <w:rPr>
      <w:rFonts w:ascii="Segoe UI" w:eastAsia="Times New Roman" w:hAnsi="Segoe UI" w:cs="Segoe UI"/>
      <w:sz w:val="18"/>
      <w:szCs w:val="18"/>
      <w:lang w:eastAsia="es-ES" w:bidi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anl\Google%20Drive\Docencia\2020%20Pedro%20Espinosa\plantilla-pe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plantilla-pe.dotx</Template>
  <TotalTime>2</TotalTime>
  <Pages>2</Pages>
  <Words>192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jservian</dc:creator>
  <cp:keywords/>
  <dc:description/>
  <cp:lastModifiedBy>Cristian Redondo Cervantes</cp:lastModifiedBy>
  <cp:revision>3</cp:revision>
  <cp:lastPrinted>2024-10-21T16:11:00Z</cp:lastPrinted>
  <dcterms:created xsi:type="dcterms:W3CDTF">2024-10-21T16:11:00Z</dcterms:created>
  <dcterms:modified xsi:type="dcterms:W3CDTF">2025-10-03T18:08:00Z</dcterms:modified>
</cp:coreProperties>
</file>